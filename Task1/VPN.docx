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F92C19" w14:textId="77777777" w:rsidR="003B4FB9" w:rsidRPr="00EF209D" w:rsidRDefault="003B4FB9" w:rsidP="003B4FB9">
      <w:pPr>
        <w:pStyle w:val="BodyText"/>
        <w:rPr>
          <w:lang w:val="ru-RU"/>
        </w:rPr>
      </w:pPr>
      <w:bookmarkStart w:id="0" w:name="_GoBack"/>
      <w:bookmarkEnd w:id="0"/>
    </w:p>
    <w:p w14:paraId="5E1DA82D" w14:textId="77777777" w:rsidR="003B4FB9" w:rsidRDefault="003B4FB9" w:rsidP="003B4FB9">
      <w:pPr>
        <w:pStyle w:val="BodyText"/>
      </w:pPr>
    </w:p>
    <w:p w14:paraId="32C9B22C" w14:textId="77777777" w:rsidR="003B4FB9" w:rsidRDefault="003B4FB9" w:rsidP="003B4FB9">
      <w:pPr>
        <w:pStyle w:val="BodyText"/>
      </w:pPr>
    </w:p>
    <w:p w14:paraId="7EC50411" w14:textId="77777777" w:rsidR="003B4FB9" w:rsidRDefault="003B4FB9" w:rsidP="003B4FB9">
      <w:pPr>
        <w:pStyle w:val="BodyText"/>
      </w:pPr>
    </w:p>
    <w:p w14:paraId="673A0852" w14:textId="77777777" w:rsidR="003B4FB9" w:rsidRDefault="003B4FB9" w:rsidP="003B4FB9">
      <w:pPr>
        <w:pStyle w:val="BodyText"/>
      </w:pPr>
    </w:p>
    <w:p w14:paraId="385E0D47" w14:textId="0C212C5A" w:rsidR="003B4FB9" w:rsidRDefault="003B4FB9" w:rsidP="003B4FB9">
      <w:pPr>
        <w:pStyle w:val="BodyText"/>
      </w:pPr>
    </w:p>
    <w:p w14:paraId="0B302E52" w14:textId="77777777" w:rsidR="003B4FB9" w:rsidRDefault="003B4FB9" w:rsidP="003B4FB9">
      <w:pPr>
        <w:pStyle w:val="BodyText"/>
      </w:pPr>
    </w:p>
    <w:p w14:paraId="526DA4E1" w14:textId="77777777" w:rsidR="003B4FB9" w:rsidRPr="00343E07" w:rsidRDefault="003B4FB9" w:rsidP="003B4FB9">
      <w:pPr>
        <w:pStyle w:val="BodyText"/>
      </w:pPr>
    </w:p>
    <w:p w14:paraId="535B2234" w14:textId="77777777" w:rsidR="003B4FB9" w:rsidRDefault="003B4FB9" w:rsidP="003B4FB9">
      <w:pPr>
        <w:pStyle w:val="BodyText"/>
      </w:pPr>
    </w:p>
    <w:p w14:paraId="6A3C1641" w14:textId="77777777" w:rsidR="003B4FB9" w:rsidRPr="00114D08" w:rsidRDefault="003B4FB9" w:rsidP="003B4FB9">
      <w:pPr>
        <w:pStyle w:val="BodyTex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B49CAC" wp14:editId="5FEB5D8E">
            <wp:simplePos x="0" y="0"/>
            <wp:positionH relativeFrom="column">
              <wp:posOffset>-1905</wp:posOffset>
            </wp:positionH>
            <wp:positionV relativeFrom="page">
              <wp:posOffset>1438275</wp:posOffset>
            </wp:positionV>
            <wp:extent cx="914400" cy="323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9357"/>
      </w:tblGrid>
      <w:tr w:rsidR="003B4FB9" w:rsidRPr="00114D08" w14:paraId="0C16ACED" w14:textId="77777777" w:rsidTr="00FE4273">
        <w:trPr>
          <w:trHeight w:val="1583"/>
        </w:trPr>
        <w:tc>
          <w:tcPr>
            <w:tcW w:w="5000" w:type="pct"/>
          </w:tcPr>
          <w:p w14:paraId="1E2EB500" w14:textId="7A4A8E75" w:rsidR="003B4FB9" w:rsidRPr="007F4104" w:rsidRDefault="007678BF" w:rsidP="00FE4273">
            <w:pPr>
              <w:pStyle w:val="CommentSubject"/>
            </w:pPr>
            <w:fldSimple w:instr=" DOCPROPERTY  Subject  \* MERGEFORMAT ">
              <w:r w:rsidR="00BC39DB">
                <w:t>Work Instruction</w:t>
              </w:r>
            </w:fldSimple>
          </w:p>
          <w:p w14:paraId="00E27E5F" w14:textId="2B65D9A7" w:rsidR="003B4FB9" w:rsidRPr="00114D08" w:rsidRDefault="007678BF" w:rsidP="00FE4273">
            <w:pPr>
              <w:pStyle w:val="Title"/>
              <w:rPr>
                <w:rFonts w:ascii="Times New Roman" w:hAnsi="Times New Roman"/>
                <w:szCs w:val="44"/>
              </w:rPr>
            </w:pPr>
            <w:fldSimple w:instr=" DOCPROPERTY  Title  \* MERGEFORMAT ">
              <w:r w:rsidR="00BC39DB">
                <w:t>Remote And Guest Access To Corporate Network Resources</w:t>
              </w:r>
            </w:fldSimple>
          </w:p>
        </w:tc>
      </w:tr>
      <w:tr w:rsidR="003B4FB9" w:rsidRPr="00114D08" w14:paraId="31803840" w14:textId="77777777" w:rsidTr="00FE4273">
        <w:tc>
          <w:tcPr>
            <w:tcW w:w="5000" w:type="pct"/>
          </w:tcPr>
          <w:p w14:paraId="5CF4AC3B" w14:textId="615F3061" w:rsidR="003B4FB9" w:rsidRDefault="007678BF" w:rsidP="00FE4273">
            <w:pPr>
              <w:pStyle w:val="ProjectName"/>
            </w:pPr>
            <w:fldSimple w:instr=" DOCPROPERTY  Category  \* MERGEFORMAT ">
              <w:r w:rsidR="00FB0D6F">
                <w:t>Quality Management System</w:t>
              </w:r>
            </w:fldSimple>
          </w:p>
        </w:tc>
      </w:tr>
    </w:tbl>
    <w:p w14:paraId="1EFAC51F" w14:textId="77777777" w:rsidR="003B4FB9" w:rsidRDefault="003B4FB9" w:rsidP="003B4FB9">
      <w:pPr>
        <w:pStyle w:val="BodyText"/>
      </w:pPr>
    </w:p>
    <w:p w14:paraId="1568EFE2" w14:textId="0624E3FC" w:rsidR="003B4FB9" w:rsidRDefault="003B4FB9" w:rsidP="003B4FB9">
      <w:pPr>
        <w:widowControl/>
        <w:spacing w:line="240" w:lineRule="auto"/>
      </w:pPr>
      <w:r>
        <w:br w:type="page"/>
      </w: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51"/>
        <w:gridCol w:w="8496"/>
      </w:tblGrid>
      <w:tr w:rsidR="003B4FB9" w:rsidRPr="002A186A" w14:paraId="490E24FE" w14:textId="77777777" w:rsidTr="00401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155864F" w14:textId="77777777" w:rsidR="003B4FB9" w:rsidRPr="002A186A" w:rsidRDefault="003B4FB9" w:rsidP="002A186A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lastRenderedPageBreak/>
              <w:t>Related Artifacts</w:t>
            </w:r>
          </w:p>
        </w:tc>
      </w:tr>
      <w:tr w:rsidR="003B4FB9" w:rsidRPr="002A186A" w14:paraId="7DD614C8" w14:textId="77777777" w:rsidTr="00401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3EAE0921" w14:textId="77777777" w:rsidR="003B4FB9" w:rsidRPr="002A186A" w:rsidRDefault="003B4FB9" w:rsidP="002A186A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Ref.</w:t>
            </w:r>
          </w:p>
        </w:tc>
        <w:tc>
          <w:tcPr>
            <w:tcW w:w="4545" w:type="pct"/>
          </w:tcPr>
          <w:p w14:paraId="35A108A9" w14:textId="77777777" w:rsidR="003B4FB9" w:rsidRPr="002A186A" w:rsidRDefault="003B4FB9" w:rsidP="002A1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Name</w:t>
            </w:r>
          </w:p>
        </w:tc>
      </w:tr>
      <w:tr w:rsidR="003B4FB9" w:rsidRPr="002A186A" w14:paraId="489CA48E" w14:textId="77777777" w:rsidTr="00401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18E8313F" w14:textId="77777777" w:rsidR="003B4FB9" w:rsidRPr="002A186A" w:rsidRDefault="003B4FB9" w:rsidP="002A186A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GLO</w:t>
            </w:r>
          </w:p>
        </w:tc>
        <w:tc>
          <w:tcPr>
            <w:tcW w:w="4545" w:type="pct"/>
          </w:tcPr>
          <w:p w14:paraId="1EB609A4" w14:textId="6A9CA9BB" w:rsidR="003B4FB9" w:rsidRPr="0023449B" w:rsidRDefault="00CE4E17" w:rsidP="002A1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hyperlink r:id="rId13" w:history="1">
              <w:r w:rsidR="003B4FB9" w:rsidRPr="00090A37">
                <w:rPr>
                  <w:rStyle w:val="Hyperlink"/>
                  <w:sz w:val="18"/>
                  <w:u w:val="none"/>
                </w:rPr>
                <w:t>Common Glossary</w:t>
              </w:r>
            </w:hyperlink>
          </w:p>
        </w:tc>
      </w:tr>
      <w:tr w:rsidR="003B4FB9" w:rsidRPr="002A186A" w14:paraId="5CAB5A2D" w14:textId="77777777" w:rsidTr="004013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3C61BC78" w14:textId="77777777" w:rsidR="003B4FB9" w:rsidRPr="002A186A" w:rsidRDefault="003B4FB9" w:rsidP="002A186A">
            <w:pPr>
              <w:rPr>
                <w:rFonts w:ascii="Trebuchet MS" w:hAnsi="Trebuchet MS"/>
                <w:sz w:val="18"/>
              </w:rPr>
            </w:pPr>
            <w:bookmarkStart w:id="1" w:name="WIAP"/>
            <w:bookmarkEnd w:id="1"/>
            <w:r w:rsidRPr="002A186A">
              <w:rPr>
                <w:rFonts w:ascii="Trebuchet MS" w:hAnsi="Trebuchet MS"/>
                <w:sz w:val="18"/>
              </w:rPr>
              <w:t>WIAP</w:t>
            </w:r>
          </w:p>
        </w:tc>
        <w:tc>
          <w:tcPr>
            <w:tcW w:w="4545" w:type="pct"/>
          </w:tcPr>
          <w:p w14:paraId="0C881C1E" w14:textId="4E810B3D" w:rsidR="003B4FB9" w:rsidRPr="002A186A" w:rsidRDefault="00CE4E17" w:rsidP="002A18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hyperlink r:id="rId14" w:history="1">
              <w:r w:rsidR="003B4FB9" w:rsidRPr="00D77D9B">
                <w:rPr>
                  <w:rStyle w:val="Hyperlink"/>
                  <w:sz w:val="18"/>
                </w:rPr>
                <w:t>Work Instruction: Antivirus Protection</w:t>
              </w:r>
            </w:hyperlink>
          </w:p>
        </w:tc>
      </w:tr>
    </w:tbl>
    <w:p w14:paraId="34AF61CA" w14:textId="77777777" w:rsidR="003B4FB9" w:rsidRDefault="003B4FB9" w:rsidP="003B4FB9">
      <w:pPr>
        <w:pStyle w:val="BodyText"/>
      </w:pPr>
      <w:bookmarkStart w:id="2" w:name="_Toc456598587"/>
      <w:bookmarkStart w:id="3" w:name="_Toc456600918"/>
      <w:bookmarkStart w:id="4" w:name="_Toc2484421"/>
      <w:bookmarkStart w:id="5" w:name="_Toc447555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47"/>
        <w:gridCol w:w="8500"/>
      </w:tblGrid>
      <w:tr w:rsidR="003B4FB9" w:rsidRPr="002A186A" w14:paraId="17AF881F" w14:textId="77777777" w:rsidTr="00401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47475C5F" w14:textId="77777777" w:rsidR="003B4FB9" w:rsidRPr="002A186A" w:rsidRDefault="003B4FB9" w:rsidP="002A186A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Abbreviations and Acronyms</w:t>
            </w:r>
          </w:p>
        </w:tc>
      </w:tr>
      <w:tr w:rsidR="001655B8" w:rsidRPr="002A186A" w14:paraId="27F61F7A" w14:textId="77777777" w:rsidTr="00401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57C5009A" w14:textId="2F41C22E" w:rsidR="001655B8" w:rsidRPr="002A186A" w:rsidRDefault="001655B8" w:rsidP="001655B8">
            <w:pPr>
              <w:rPr>
                <w:rFonts w:ascii="Trebuchet MS" w:hAnsi="Trebuchet MS"/>
                <w:sz w:val="18"/>
              </w:rPr>
            </w:pPr>
            <w:r>
              <w:rPr>
                <w:rFonts w:ascii="Trebuchet MS" w:hAnsi="Trebuchet MS"/>
                <w:sz w:val="18"/>
                <w:lang w:val="en-US"/>
              </w:rPr>
              <w:t>GP</w:t>
            </w:r>
          </w:p>
        </w:tc>
        <w:tc>
          <w:tcPr>
            <w:tcW w:w="4547" w:type="pct"/>
          </w:tcPr>
          <w:p w14:paraId="3BB4F3B4" w14:textId="08C31CE8" w:rsidR="001655B8" w:rsidRPr="002A186A" w:rsidRDefault="001655B8" w:rsidP="00165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>
              <w:rPr>
                <w:rFonts w:ascii="Trebuchet MS" w:hAnsi="Trebuchet MS"/>
                <w:sz w:val="18"/>
                <w:lang w:val="en-US"/>
              </w:rPr>
              <w:t>GlobalProtect</w:t>
            </w:r>
          </w:p>
        </w:tc>
      </w:tr>
      <w:tr w:rsidR="001655B8" w:rsidRPr="002A186A" w14:paraId="652A4474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317112D7" w14:textId="77777777" w:rsidR="001655B8" w:rsidRPr="002A186A" w:rsidRDefault="001655B8" w:rsidP="00090A37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QMS</w:t>
            </w:r>
          </w:p>
        </w:tc>
        <w:tc>
          <w:tcPr>
            <w:tcW w:w="4547" w:type="pct"/>
          </w:tcPr>
          <w:p w14:paraId="59EC9C05" w14:textId="77777777" w:rsidR="001655B8" w:rsidRPr="002A186A" w:rsidRDefault="001655B8" w:rsidP="00090A3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Quality Management System</w:t>
            </w:r>
          </w:p>
        </w:tc>
      </w:tr>
      <w:tr w:rsidR="001655B8" w:rsidRPr="002A186A" w14:paraId="5B1117DB" w14:textId="77777777" w:rsidTr="00401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00D68322" w14:textId="46293516" w:rsidR="001655B8" w:rsidRDefault="001655B8" w:rsidP="001655B8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SEPG</w:t>
            </w:r>
          </w:p>
        </w:tc>
        <w:tc>
          <w:tcPr>
            <w:tcW w:w="4547" w:type="pct"/>
          </w:tcPr>
          <w:p w14:paraId="40717137" w14:textId="35E6566C" w:rsidR="001655B8" w:rsidRDefault="001655B8" w:rsidP="00165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Software Engineering Process Group</w:t>
            </w:r>
          </w:p>
        </w:tc>
      </w:tr>
      <w:tr w:rsidR="001655B8" w:rsidRPr="002A186A" w14:paraId="589DC1B6" w14:textId="77777777" w:rsidTr="004013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0F6D63EC" w14:textId="33F051AB" w:rsidR="001655B8" w:rsidRPr="002A186A" w:rsidRDefault="001655B8" w:rsidP="001655B8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SID</w:t>
            </w:r>
          </w:p>
        </w:tc>
        <w:tc>
          <w:tcPr>
            <w:tcW w:w="4547" w:type="pct"/>
          </w:tcPr>
          <w:p w14:paraId="729EFEB1" w14:textId="2579DCEC" w:rsidR="001655B8" w:rsidRPr="002A186A" w:rsidRDefault="001655B8" w:rsidP="001655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Security Identifier</w:t>
            </w:r>
          </w:p>
        </w:tc>
      </w:tr>
      <w:tr w:rsidR="001655B8" w:rsidRPr="002A186A" w14:paraId="109336F9" w14:textId="77777777" w:rsidTr="00401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4405DE69" w14:textId="77777777" w:rsidR="001655B8" w:rsidRPr="002A186A" w:rsidRDefault="001655B8" w:rsidP="001655B8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SSL</w:t>
            </w:r>
          </w:p>
        </w:tc>
        <w:tc>
          <w:tcPr>
            <w:tcW w:w="4547" w:type="pct"/>
          </w:tcPr>
          <w:p w14:paraId="3032311F" w14:textId="77777777" w:rsidR="001655B8" w:rsidRPr="002A186A" w:rsidRDefault="001655B8" w:rsidP="00165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Secure Sockets Layer</w:t>
            </w:r>
          </w:p>
        </w:tc>
      </w:tr>
      <w:tr w:rsidR="001655B8" w:rsidRPr="002A186A" w14:paraId="58A803B0" w14:textId="77777777" w:rsidTr="004013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1736722F" w14:textId="095D4442" w:rsidR="001655B8" w:rsidRPr="002A186A" w:rsidRDefault="001655B8" w:rsidP="001655B8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TSG</w:t>
            </w:r>
          </w:p>
        </w:tc>
        <w:tc>
          <w:tcPr>
            <w:tcW w:w="4547" w:type="pct"/>
          </w:tcPr>
          <w:p w14:paraId="1EC72375" w14:textId="5A104F0C" w:rsidR="001655B8" w:rsidRPr="002A186A" w:rsidRDefault="001655B8" w:rsidP="001655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Terminal Services Gateway</w:t>
            </w:r>
          </w:p>
        </w:tc>
      </w:tr>
      <w:tr w:rsidR="001655B8" w:rsidRPr="002A186A" w14:paraId="27FD3B6F" w14:textId="77777777" w:rsidTr="00401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1F4987BE" w14:textId="2D8EB93F" w:rsidR="001655B8" w:rsidRPr="002A186A" w:rsidRDefault="001655B8" w:rsidP="001655B8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VPN</w:t>
            </w:r>
          </w:p>
        </w:tc>
        <w:tc>
          <w:tcPr>
            <w:tcW w:w="4547" w:type="pct"/>
          </w:tcPr>
          <w:p w14:paraId="62E93759" w14:textId="57656CD8" w:rsidR="001655B8" w:rsidRPr="002A186A" w:rsidRDefault="001655B8" w:rsidP="00165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Virtual Private Network</w:t>
            </w:r>
          </w:p>
        </w:tc>
      </w:tr>
      <w:tr w:rsidR="001655B8" w:rsidRPr="002A186A" w14:paraId="1912E110" w14:textId="77777777" w:rsidTr="004013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5C39D0B1" w14:textId="77777777" w:rsidR="001655B8" w:rsidRPr="002A186A" w:rsidRDefault="001655B8" w:rsidP="001655B8">
            <w:pPr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WiFi</w:t>
            </w:r>
          </w:p>
        </w:tc>
        <w:tc>
          <w:tcPr>
            <w:tcW w:w="4547" w:type="pct"/>
          </w:tcPr>
          <w:p w14:paraId="3107F370" w14:textId="77777777" w:rsidR="001655B8" w:rsidRPr="002A186A" w:rsidRDefault="001655B8" w:rsidP="001655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</w:rPr>
            </w:pPr>
            <w:r w:rsidRPr="002A186A">
              <w:rPr>
                <w:rFonts w:ascii="Trebuchet MS" w:hAnsi="Trebuchet MS"/>
                <w:sz w:val="18"/>
              </w:rPr>
              <w:t>Wireless network</w:t>
            </w:r>
          </w:p>
        </w:tc>
      </w:tr>
    </w:tbl>
    <w:p w14:paraId="43CB70E9" w14:textId="43B1E47C" w:rsidR="003B4FB9" w:rsidRDefault="003B4FB9" w:rsidP="003B4FB9">
      <w:pPr>
        <w:pStyle w:val="BodyText"/>
      </w:pPr>
    </w:p>
    <w:p w14:paraId="6EB7724F" w14:textId="77777777" w:rsidR="003B4FB9" w:rsidRDefault="003B4FB9" w:rsidP="003B4FB9">
      <w:pPr>
        <w:pStyle w:val="BodyText"/>
      </w:pPr>
      <w:r>
        <w:br w:type="page"/>
      </w:r>
    </w:p>
    <w:p w14:paraId="0EA92E79" w14:textId="77777777" w:rsidR="003B4FB9" w:rsidRPr="00713C48" w:rsidRDefault="003B4FB9" w:rsidP="003B4FB9">
      <w:pPr>
        <w:pStyle w:val="TOCHeading"/>
      </w:pPr>
      <w:r w:rsidRPr="00713C48">
        <w:lastRenderedPageBreak/>
        <w:t>Contents</w:t>
      </w:r>
    </w:p>
    <w:p w14:paraId="170B28A2" w14:textId="52449B58" w:rsidR="005765F6" w:rsidRDefault="00281DD1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"3-3" \h \z \t "Heading 1,1,Heading 2,2,Heading 4,4,Appendix Level 1,1,Appendix Level 2,2,Appendix Level 3,3" </w:instrText>
      </w:r>
      <w:r>
        <w:rPr>
          <w:bCs w:val="0"/>
          <w:caps w:val="0"/>
        </w:rPr>
        <w:fldChar w:fldCharType="separate"/>
      </w:r>
      <w:hyperlink w:anchor="_Toc30109560" w:history="1">
        <w:r w:rsidR="005765F6" w:rsidRPr="00D44F87">
          <w:rPr>
            <w:rStyle w:val="Hyperlink"/>
            <w:noProof/>
          </w:rPr>
          <w:t>1</w:t>
        </w:r>
        <w:r w:rsidR="005765F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Introduction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_Toc30109560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4</w:t>
        </w:r>
        <w:r w:rsidR="005765F6">
          <w:rPr>
            <w:noProof/>
            <w:webHidden/>
          </w:rPr>
          <w:fldChar w:fldCharType="end"/>
        </w:r>
      </w:hyperlink>
    </w:p>
    <w:p w14:paraId="22228913" w14:textId="08428841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61" w:history="1">
        <w:r w:rsidR="005765F6" w:rsidRPr="00D44F87">
          <w:rPr>
            <w:rStyle w:val="Hyperlink"/>
            <w:noProof/>
          </w:rPr>
          <w:t>1.1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Purpose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_Toc30109561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4</w:t>
        </w:r>
        <w:r w:rsidR="005765F6">
          <w:rPr>
            <w:noProof/>
            <w:webHidden/>
          </w:rPr>
          <w:fldChar w:fldCharType="end"/>
        </w:r>
      </w:hyperlink>
    </w:p>
    <w:p w14:paraId="21F1568D" w14:textId="148F1CCC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62" w:history="1">
        <w:r w:rsidR="005765F6" w:rsidRPr="00D44F87">
          <w:rPr>
            <w:rStyle w:val="Hyperlink"/>
            <w:noProof/>
          </w:rPr>
          <w:t>1.2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Scope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_Toc30109562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4</w:t>
        </w:r>
        <w:r w:rsidR="005765F6">
          <w:rPr>
            <w:noProof/>
            <w:webHidden/>
          </w:rPr>
          <w:fldChar w:fldCharType="end"/>
        </w:r>
      </w:hyperlink>
    </w:p>
    <w:p w14:paraId="42921EFD" w14:textId="3DB1A635" w:rsidR="005765F6" w:rsidRDefault="00CE4E1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30109563" w:history="1">
        <w:r w:rsidR="005765F6" w:rsidRPr="00D44F87">
          <w:rPr>
            <w:rStyle w:val="Hyperlink"/>
            <w:noProof/>
          </w:rPr>
          <w:t>2</w:t>
        </w:r>
        <w:r w:rsidR="005765F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Rules of Use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_Toc30109563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4</w:t>
        </w:r>
        <w:r w:rsidR="005765F6">
          <w:rPr>
            <w:noProof/>
            <w:webHidden/>
          </w:rPr>
          <w:fldChar w:fldCharType="end"/>
        </w:r>
      </w:hyperlink>
    </w:p>
    <w:p w14:paraId="7ABB997D" w14:textId="749ACBD2" w:rsidR="005765F6" w:rsidRDefault="00CE4E1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30109564" w:history="1">
        <w:r w:rsidR="005765F6" w:rsidRPr="00D44F87">
          <w:rPr>
            <w:rStyle w:val="Hyperlink"/>
            <w:noProof/>
          </w:rPr>
          <w:t>3</w:t>
        </w:r>
        <w:r w:rsidR="005765F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Connecting to EPAM Network via global protect VPN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_Toc30109564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5</w:t>
        </w:r>
        <w:r w:rsidR="005765F6">
          <w:rPr>
            <w:noProof/>
            <w:webHidden/>
          </w:rPr>
          <w:fldChar w:fldCharType="end"/>
        </w:r>
      </w:hyperlink>
    </w:p>
    <w:p w14:paraId="09FC387D" w14:textId="03F25077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65" w:history="1">
        <w:r w:rsidR="005765F6" w:rsidRPr="00D44F87">
          <w:rPr>
            <w:rStyle w:val="Hyperlink"/>
            <w:noProof/>
          </w:rPr>
          <w:t>3.1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List of supported OS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_Toc30109565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5</w:t>
        </w:r>
        <w:r w:rsidR="005765F6">
          <w:rPr>
            <w:noProof/>
            <w:webHidden/>
          </w:rPr>
          <w:fldChar w:fldCharType="end"/>
        </w:r>
      </w:hyperlink>
    </w:p>
    <w:p w14:paraId="2C0FD26D" w14:textId="3DB41DA1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66" w:history="1">
        <w:r w:rsidR="005765F6" w:rsidRPr="00D44F87">
          <w:rPr>
            <w:rStyle w:val="Hyperlink"/>
            <w:noProof/>
          </w:rPr>
          <w:t>3.2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Setting up your VPN on Windows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_Toc30109566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6</w:t>
        </w:r>
        <w:r w:rsidR="005765F6">
          <w:rPr>
            <w:noProof/>
            <w:webHidden/>
          </w:rPr>
          <w:fldChar w:fldCharType="end"/>
        </w:r>
      </w:hyperlink>
    </w:p>
    <w:p w14:paraId="76087038" w14:textId="45F94B3D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67" w:history="1">
        <w:r w:rsidR="005765F6" w:rsidRPr="00D44F87">
          <w:rPr>
            <w:rStyle w:val="Hyperlink"/>
            <w:noProof/>
          </w:rPr>
          <w:t>3.3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Setting up your VPN on macOS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_Toc30109567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12</w:t>
        </w:r>
        <w:r w:rsidR="005765F6">
          <w:rPr>
            <w:noProof/>
            <w:webHidden/>
          </w:rPr>
          <w:fldChar w:fldCharType="end"/>
        </w:r>
      </w:hyperlink>
    </w:p>
    <w:p w14:paraId="3CC5FF44" w14:textId="3F887830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68" w:history="1">
        <w:r w:rsidR="005765F6" w:rsidRPr="00D44F87">
          <w:rPr>
            <w:rStyle w:val="Hyperlink"/>
            <w:noProof/>
          </w:rPr>
          <w:t>3.4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Setting up your VPN on Linux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_Toc30109568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18</w:t>
        </w:r>
        <w:r w:rsidR="005765F6">
          <w:rPr>
            <w:noProof/>
            <w:webHidden/>
          </w:rPr>
          <w:fldChar w:fldCharType="end"/>
        </w:r>
      </w:hyperlink>
    </w:p>
    <w:p w14:paraId="12DEB556" w14:textId="75B23605" w:rsidR="005765F6" w:rsidRDefault="00CE4E1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30109569" w:history="1">
        <w:r w:rsidR="005765F6" w:rsidRPr="00D44F87">
          <w:rPr>
            <w:rStyle w:val="Hyperlink"/>
            <w:noProof/>
          </w:rPr>
          <w:t>3.4.1</w:t>
        </w:r>
        <w:r w:rsidR="005765F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GUI version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_Toc30109569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18</w:t>
        </w:r>
        <w:r w:rsidR="005765F6">
          <w:rPr>
            <w:noProof/>
            <w:webHidden/>
          </w:rPr>
          <w:fldChar w:fldCharType="end"/>
        </w:r>
      </w:hyperlink>
    </w:p>
    <w:p w14:paraId="04DF71B9" w14:textId="45A417D8" w:rsidR="005765F6" w:rsidRDefault="00CE4E1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30109570" w:history="1">
        <w:r w:rsidR="005765F6" w:rsidRPr="00D44F87">
          <w:rPr>
            <w:rStyle w:val="Hyperlink"/>
            <w:noProof/>
          </w:rPr>
          <w:t>3.4.2</w:t>
        </w:r>
        <w:r w:rsidR="005765F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CLI version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_Toc30109570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21</w:t>
        </w:r>
        <w:r w:rsidR="005765F6">
          <w:rPr>
            <w:noProof/>
            <w:webHidden/>
          </w:rPr>
          <w:fldChar w:fldCharType="end"/>
        </w:r>
      </w:hyperlink>
    </w:p>
    <w:p w14:paraId="0B1A72A5" w14:textId="0D3F4AFF" w:rsidR="005765F6" w:rsidRDefault="00CE4E1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30109571" w:history="1">
        <w:r w:rsidR="005765F6" w:rsidRPr="00D44F87">
          <w:rPr>
            <w:rStyle w:val="Hyperlink"/>
            <w:noProof/>
          </w:rPr>
          <w:t>3.4.3</w:t>
        </w:r>
        <w:r w:rsidR="005765F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Unsupported Linux distributions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_Toc30109571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23</w:t>
        </w:r>
        <w:r w:rsidR="005765F6">
          <w:rPr>
            <w:noProof/>
            <w:webHidden/>
          </w:rPr>
          <w:fldChar w:fldCharType="end"/>
        </w:r>
      </w:hyperlink>
    </w:p>
    <w:p w14:paraId="10ACCC68" w14:textId="56928C6E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72" w:history="1">
        <w:r w:rsidR="005765F6" w:rsidRPr="00D44F87">
          <w:rPr>
            <w:rStyle w:val="Hyperlink"/>
            <w:noProof/>
          </w:rPr>
          <w:t>3.5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Setting up your VPN on Android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_Toc30109572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24</w:t>
        </w:r>
        <w:r w:rsidR="005765F6">
          <w:rPr>
            <w:noProof/>
            <w:webHidden/>
          </w:rPr>
          <w:fldChar w:fldCharType="end"/>
        </w:r>
      </w:hyperlink>
    </w:p>
    <w:p w14:paraId="502A688E" w14:textId="1611A32B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73" w:history="1">
        <w:r w:rsidR="005765F6" w:rsidRPr="00D44F87">
          <w:rPr>
            <w:rStyle w:val="Hyperlink"/>
            <w:noProof/>
          </w:rPr>
          <w:t>3.6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Setting up your VPN on iOS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_Toc30109573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26</w:t>
        </w:r>
        <w:r w:rsidR="005765F6">
          <w:rPr>
            <w:noProof/>
            <w:webHidden/>
          </w:rPr>
          <w:fldChar w:fldCharType="end"/>
        </w:r>
      </w:hyperlink>
    </w:p>
    <w:p w14:paraId="05F9E0F6" w14:textId="71A3DB22" w:rsidR="005765F6" w:rsidRDefault="00CE4E1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30109574" w:history="1">
        <w:r w:rsidR="005765F6" w:rsidRPr="00D44F87">
          <w:rPr>
            <w:rStyle w:val="Hyperlink"/>
            <w:noProof/>
          </w:rPr>
          <w:t>4</w:t>
        </w:r>
        <w:r w:rsidR="005765F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Connecting to EPAM Network via Terminal Services Gateways (TSG)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_Toc30109574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29</w:t>
        </w:r>
        <w:r w:rsidR="005765F6">
          <w:rPr>
            <w:noProof/>
            <w:webHidden/>
          </w:rPr>
          <w:fldChar w:fldCharType="end"/>
        </w:r>
      </w:hyperlink>
    </w:p>
    <w:p w14:paraId="5E37FAE2" w14:textId="6BB48E95" w:rsidR="005765F6" w:rsidRDefault="00CE4E1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30109575" w:history="1">
        <w:r w:rsidR="005765F6" w:rsidRPr="00D44F87">
          <w:rPr>
            <w:rStyle w:val="Hyperlink"/>
            <w:noProof/>
          </w:rPr>
          <w:t>5</w:t>
        </w:r>
        <w:r w:rsidR="005765F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Wi-Fi Access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_Toc30109575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31</w:t>
        </w:r>
        <w:r w:rsidR="005765F6">
          <w:rPr>
            <w:noProof/>
            <w:webHidden/>
          </w:rPr>
          <w:fldChar w:fldCharType="end"/>
        </w:r>
      </w:hyperlink>
    </w:p>
    <w:p w14:paraId="24A08ED0" w14:textId="3B1CE43A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76" w:history="1">
        <w:r w:rsidR="005765F6" w:rsidRPr="00D44F87">
          <w:rPr>
            <w:rStyle w:val="Hyperlink"/>
            <w:noProof/>
          </w:rPr>
          <w:t>5.1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EPAM Guest Connection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_Toc30109576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31</w:t>
        </w:r>
        <w:r w:rsidR="005765F6">
          <w:rPr>
            <w:noProof/>
            <w:webHidden/>
          </w:rPr>
          <w:fldChar w:fldCharType="end"/>
        </w:r>
      </w:hyperlink>
    </w:p>
    <w:p w14:paraId="3E938BD1" w14:textId="794E0795" w:rsidR="005765F6" w:rsidRDefault="00CE4E1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30109577" w:history="1">
        <w:r w:rsidR="005765F6" w:rsidRPr="00D44F87">
          <w:rPr>
            <w:rStyle w:val="Hyperlink"/>
            <w:noProof/>
          </w:rPr>
          <w:t>5.1.1</w:t>
        </w:r>
        <w:r w:rsidR="005765F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Guest Wi-Fi account types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_Toc30109577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31</w:t>
        </w:r>
        <w:r w:rsidR="005765F6">
          <w:rPr>
            <w:noProof/>
            <w:webHidden/>
          </w:rPr>
          <w:fldChar w:fldCharType="end"/>
        </w:r>
      </w:hyperlink>
    </w:p>
    <w:p w14:paraId="3D67AAFD" w14:textId="64221A14" w:rsidR="005765F6" w:rsidRDefault="00CE4E1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30109578" w:history="1">
        <w:r w:rsidR="005765F6" w:rsidRPr="00D44F87">
          <w:rPr>
            <w:rStyle w:val="Hyperlink"/>
            <w:noProof/>
          </w:rPr>
          <w:t>5.1.2</w:t>
        </w:r>
        <w:r w:rsidR="005765F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EPAMGuests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_Toc30109578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31</w:t>
        </w:r>
        <w:r w:rsidR="005765F6">
          <w:rPr>
            <w:noProof/>
            <w:webHidden/>
          </w:rPr>
          <w:fldChar w:fldCharType="end"/>
        </w:r>
      </w:hyperlink>
    </w:p>
    <w:p w14:paraId="4D17927D" w14:textId="6FB3FFA0" w:rsidR="005765F6" w:rsidRDefault="00CE4E1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79" w:history="1">
        <w:r w:rsidR="005765F6" w:rsidRPr="00D44F87">
          <w:rPr>
            <w:rStyle w:val="Hyperlink"/>
            <w:noProof/>
          </w:rPr>
          <w:t>5.2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EPAM Employee Connection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_Toc30109579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32</w:t>
        </w:r>
        <w:r w:rsidR="005765F6">
          <w:rPr>
            <w:noProof/>
            <w:webHidden/>
          </w:rPr>
          <w:fldChar w:fldCharType="end"/>
        </w:r>
      </w:hyperlink>
    </w:p>
    <w:p w14:paraId="1C5B9270" w14:textId="76C145FE" w:rsidR="005765F6" w:rsidRDefault="00CE4E1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30109580" w:history="1">
        <w:r w:rsidR="005765F6" w:rsidRPr="00D44F87">
          <w:rPr>
            <w:rStyle w:val="Hyperlink"/>
            <w:noProof/>
          </w:rPr>
          <w:t>5.2.1</w:t>
        </w:r>
        <w:r w:rsidR="005765F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EPAM8021x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_Toc30109580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32</w:t>
        </w:r>
        <w:r w:rsidR="005765F6">
          <w:rPr>
            <w:noProof/>
            <w:webHidden/>
          </w:rPr>
          <w:fldChar w:fldCharType="end"/>
        </w:r>
      </w:hyperlink>
    </w:p>
    <w:p w14:paraId="000DA20A" w14:textId="1D4A6AB5" w:rsidR="005765F6" w:rsidRDefault="00CE4E17">
      <w:pPr>
        <w:pStyle w:val="TOC4"/>
        <w:tabs>
          <w:tab w:val="left" w:pos="1600"/>
          <w:tab w:val="right" w:leader="dot" w:pos="934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0109581" w:history="1">
        <w:r w:rsidR="005765F6" w:rsidRPr="00D44F87">
          <w:rPr>
            <w:rStyle w:val="Hyperlink"/>
            <w:noProof/>
          </w:rPr>
          <w:t>5.2.1.1</w:t>
        </w:r>
        <w:r w:rsidR="005765F6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Windows 7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_Toc30109581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32</w:t>
        </w:r>
        <w:r w:rsidR="005765F6">
          <w:rPr>
            <w:noProof/>
            <w:webHidden/>
          </w:rPr>
          <w:fldChar w:fldCharType="end"/>
        </w:r>
      </w:hyperlink>
    </w:p>
    <w:p w14:paraId="260E1AD3" w14:textId="64C9BE05" w:rsidR="005765F6" w:rsidRDefault="00CE4E17">
      <w:pPr>
        <w:pStyle w:val="TOC4"/>
        <w:tabs>
          <w:tab w:val="left" w:pos="1600"/>
          <w:tab w:val="right" w:leader="dot" w:pos="934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0109582" w:history="1">
        <w:r w:rsidR="005765F6" w:rsidRPr="00D44F87">
          <w:rPr>
            <w:rStyle w:val="Hyperlink"/>
            <w:noProof/>
          </w:rPr>
          <w:t>5.2.1.2</w:t>
        </w:r>
        <w:r w:rsidR="005765F6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macOS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_Toc30109582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32</w:t>
        </w:r>
        <w:r w:rsidR="005765F6">
          <w:rPr>
            <w:noProof/>
            <w:webHidden/>
          </w:rPr>
          <w:fldChar w:fldCharType="end"/>
        </w:r>
      </w:hyperlink>
    </w:p>
    <w:p w14:paraId="0627C52F" w14:textId="4D2B5902" w:rsidR="005765F6" w:rsidRDefault="00CE4E17">
      <w:pPr>
        <w:pStyle w:val="TOC4"/>
        <w:tabs>
          <w:tab w:val="left" w:pos="1600"/>
          <w:tab w:val="right" w:leader="dot" w:pos="934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0109583" w:history="1">
        <w:r w:rsidR="005765F6" w:rsidRPr="00D44F87">
          <w:rPr>
            <w:rStyle w:val="Hyperlink"/>
            <w:noProof/>
          </w:rPr>
          <w:t>5.2.1.3</w:t>
        </w:r>
        <w:r w:rsidR="005765F6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Android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_Toc30109583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33</w:t>
        </w:r>
        <w:r w:rsidR="005765F6">
          <w:rPr>
            <w:noProof/>
            <w:webHidden/>
          </w:rPr>
          <w:fldChar w:fldCharType="end"/>
        </w:r>
      </w:hyperlink>
    </w:p>
    <w:p w14:paraId="3EC4437D" w14:textId="513FDD11" w:rsidR="005765F6" w:rsidRDefault="00CE4E17">
      <w:pPr>
        <w:pStyle w:val="TOC4"/>
        <w:tabs>
          <w:tab w:val="left" w:pos="1600"/>
          <w:tab w:val="right" w:leader="dot" w:pos="9347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0109584" w:history="1">
        <w:r w:rsidR="005765F6" w:rsidRPr="00D44F87">
          <w:rPr>
            <w:rStyle w:val="Hyperlink"/>
            <w:noProof/>
          </w:rPr>
          <w:t>5.2.1.4</w:t>
        </w:r>
        <w:r w:rsidR="005765F6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iOS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_Toc30109584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33</w:t>
        </w:r>
        <w:r w:rsidR="005765F6">
          <w:rPr>
            <w:noProof/>
            <w:webHidden/>
          </w:rPr>
          <w:fldChar w:fldCharType="end"/>
        </w:r>
      </w:hyperlink>
    </w:p>
    <w:p w14:paraId="0A5DDAB8" w14:textId="438CC9B7" w:rsidR="005765F6" w:rsidRDefault="00CE4E17">
      <w:pPr>
        <w:pStyle w:val="TOC1"/>
        <w:tabs>
          <w:tab w:val="left" w:pos="1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30109585" w:history="1">
        <w:r w:rsidR="005765F6" w:rsidRPr="00D44F87">
          <w:rPr>
            <w:rStyle w:val="Hyperlink"/>
            <w:noProof/>
          </w:rPr>
          <w:t>Appendix A.</w:t>
        </w:r>
        <w:r w:rsidR="005765F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GATES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_Toc30109585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38</w:t>
        </w:r>
        <w:r w:rsidR="005765F6">
          <w:rPr>
            <w:noProof/>
            <w:webHidden/>
          </w:rPr>
          <w:fldChar w:fldCharType="end"/>
        </w:r>
      </w:hyperlink>
    </w:p>
    <w:p w14:paraId="4D9C832F" w14:textId="259123E3" w:rsidR="005765F6" w:rsidRDefault="00CE4E17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86" w:history="1">
        <w:r w:rsidR="005765F6" w:rsidRPr="00D44F87">
          <w:rPr>
            <w:rStyle w:val="Hyperlink"/>
            <w:noProof/>
          </w:rPr>
          <w:t>Appendix A.1.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Main VPN GATES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_Toc30109586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38</w:t>
        </w:r>
        <w:r w:rsidR="005765F6">
          <w:rPr>
            <w:noProof/>
            <w:webHidden/>
          </w:rPr>
          <w:fldChar w:fldCharType="end"/>
        </w:r>
      </w:hyperlink>
    </w:p>
    <w:p w14:paraId="086180B6" w14:textId="74C0D8B2" w:rsidR="005765F6" w:rsidRDefault="00CE4E17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87" w:history="1">
        <w:r w:rsidR="005765F6" w:rsidRPr="00D44F87">
          <w:rPr>
            <w:rStyle w:val="Hyperlink"/>
            <w:noProof/>
          </w:rPr>
          <w:t>Appendix A.2.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Regional VPN portals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_Toc30109587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38</w:t>
        </w:r>
        <w:r w:rsidR="005765F6">
          <w:rPr>
            <w:noProof/>
            <w:webHidden/>
          </w:rPr>
          <w:fldChar w:fldCharType="end"/>
        </w:r>
      </w:hyperlink>
    </w:p>
    <w:p w14:paraId="1F938968" w14:textId="01643A82" w:rsidR="005765F6" w:rsidRDefault="00CE4E17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30109588" w:history="1">
        <w:r w:rsidR="005765F6" w:rsidRPr="00D44F87">
          <w:rPr>
            <w:rStyle w:val="Hyperlink"/>
            <w:noProof/>
          </w:rPr>
          <w:t>Appendix A.3.</w:t>
        </w:r>
        <w:r w:rsidR="005765F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5765F6" w:rsidRPr="00D44F87">
          <w:rPr>
            <w:rStyle w:val="Hyperlink"/>
            <w:noProof/>
          </w:rPr>
          <w:t>TSG Gates</w:t>
        </w:r>
        <w:r w:rsidR="005765F6">
          <w:rPr>
            <w:noProof/>
            <w:webHidden/>
          </w:rPr>
          <w:tab/>
        </w:r>
        <w:r w:rsidR="005765F6">
          <w:rPr>
            <w:noProof/>
            <w:webHidden/>
          </w:rPr>
          <w:fldChar w:fldCharType="begin"/>
        </w:r>
        <w:r w:rsidR="005765F6">
          <w:rPr>
            <w:noProof/>
            <w:webHidden/>
          </w:rPr>
          <w:instrText xml:space="preserve"> PAGEREF _Toc30109588 \h </w:instrText>
        </w:r>
        <w:r w:rsidR="005765F6">
          <w:rPr>
            <w:noProof/>
            <w:webHidden/>
          </w:rPr>
        </w:r>
        <w:r w:rsidR="005765F6">
          <w:rPr>
            <w:noProof/>
            <w:webHidden/>
          </w:rPr>
          <w:fldChar w:fldCharType="separate"/>
        </w:r>
        <w:r w:rsidR="005765F6">
          <w:rPr>
            <w:noProof/>
            <w:webHidden/>
          </w:rPr>
          <w:t>38</w:t>
        </w:r>
        <w:r w:rsidR="005765F6">
          <w:rPr>
            <w:noProof/>
            <w:webHidden/>
          </w:rPr>
          <w:fldChar w:fldCharType="end"/>
        </w:r>
      </w:hyperlink>
    </w:p>
    <w:p w14:paraId="05F0C2D7" w14:textId="478A1317" w:rsidR="003B4FB9" w:rsidRDefault="00281DD1" w:rsidP="003B4FB9">
      <w:pPr>
        <w:pStyle w:val="BodyText"/>
      </w:pPr>
      <w:r>
        <w:rPr>
          <w:bCs/>
          <w:caps/>
          <w:color w:val="3B3838" w:themeColor="background2" w:themeShade="40"/>
          <w:szCs w:val="24"/>
        </w:rPr>
        <w:fldChar w:fldCharType="end"/>
      </w:r>
      <w:bookmarkStart w:id="6" w:name="_Section_1"/>
      <w:bookmarkEnd w:id="6"/>
      <w:r w:rsidR="003B4FB9" w:rsidRPr="008E2573">
        <w:br w:type="page"/>
      </w:r>
      <w:bookmarkEnd w:id="2"/>
      <w:bookmarkEnd w:id="3"/>
      <w:bookmarkEnd w:id="4"/>
      <w:bookmarkEnd w:id="5"/>
    </w:p>
    <w:p w14:paraId="006F6151" w14:textId="77777777" w:rsidR="003B4FB9" w:rsidRPr="00496233" w:rsidRDefault="003B4FB9" w:rsidP="003B4FB9">
      <w:pPr>
        <w:pStyle w:val="Heading1"/>
      </w:pPr>
      <w:bookmarkStart w:id="7" w:name="_Toc125880610"/>
      <w:bookmarkStart w:id="8" w:name="_Toc126047198"/>
      <w:bookmarkStart w:id="9" w:name="_Toc306620783"/>
      <w:bookmarkStart w:id="10" w:name="_Toc362281712"/>
      <w:bookmarkStart w:id="11" w:name="_Toc444777046"/>
      <w:bookmarkStart w:id="12" w:name="_Toc30109560"/>
      <w:r w:rsidRPr="00496233">
        <w:lastRenderedPageBreak/>
        <w:t>Introduction</w:t>
      </w:r>
      <w:bookmarkEnd w:id="7"/>
      <w:bookmarkEnd w:id="8"/>
      <w:bookmarkEnd w:id="9"/>
      <w:bookmarkEnd w:id="10"/>
      <w:bookmarkEnd w:id="11"/>
      <w:bookmarkEnd w:id="12"/>
    </w:p>
    <w:p w14:paraId="4BF4FE2C" w14:textId="77777777" w:rsidR="003B4FB9" w:rsidRPr="00496233" w:rsidRDefault="003B4FB9" w:rsidP="003B4FB9">
      <w:pPr>
        <w:pStyle w:val="Heading2"/>
      </w:pPr>
      <w:bookmarkStart w:id="13" w:name="wp1046135"/>
      <w:bookmarkStart w:id="14" w:name="_Toc124585457"/>
      <w:bookmarkStart w:id="15" w:name="_Toc125799089"/>
      <w:bookmarkStart w:id="16" w:name="_Toc125880612"/>
      <w:bookmarkStart w:id="17" w:name="_Toc126047199"/>
      <w:bookmarkStart w:id="18" w:name="_Toc306620784"/>
      <w:bookmarkStart w:id="19" w:name="_Toc362281713"/>
      <w:bookmarkStart w:id="20" w:name="_Toc444777047"/>
      <w:bookmarkStart w:id="21" w:name="_Toc30109561"/>
      <w:bookmarkStart w:id="22" w:name="_Toc124585458"/>
      <w:bookmarkEnd w:id="13"/>
      <w:r w:rsidRPr="00496233">
        <w:t>Purpose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10C7BC19" w14:textId="77777777" w:rsidR="003B4FB9" w:rsidRPr="00496233" w:rsidRDefault="003B4FB9" w:rsidP="003B4FB9">
      <w:pPr>
        <w:pStyle w:val="BodyText"/>
      </w:pPr>
      <w:r w:rsidRPr="00496233">
        <w:t xml:space="preserve">This work instruction defines </w:t>
      </w:r>
      <w:r>
        <w:t xml:space="preserve">the </w:t>
      </w:r>
      <w:r w:rsidRPr="00496233">
        <w:t xml:space="preserve">procedures for connecting to </w:t>
      </w:r>
      <w:r>
        <w:t xml:space="preserve">the </w:t>
      </w:r>
      <w:r w:rsidRPr="00496233">
        <w:t>Company</w:t>
      </w:r>
      <w:r>
        <w:t>’s</w:t>
      </w:r>
      <w:r w:rsidRPr="00496233">
        <w:t xml:space="preserve"> network through VPN. The Company provides these services to encourage and improve efficient and high quality work and information exchange.</w:t>
      </w:r>
    </w:p>
    <w:p w14:paraId="5987CF6A" w14:textId="77777777" w:rsidR="003B4FB9" w:rsidRPr="00496233" w:rsidRDefault="003B4FB9" w:rsidP="003B4FB9">
      <w:pPr>
        <w:pStyle w:val="Heading2"/>
      </w:pPr>
      <w:bookmarkStart w:id="23" w:name="_Toc125799090"/>
      <w:bookmarkStart w:id="24" w:name="_Toc125880613"/>
      <w:bookmarkStart w:id="25" w:name="_Toc126047200"/>
      <w:bookmarkStart w:id="26" w:name="_Toc306620785"/>
      <w:bookmarkStart w:id="27" w:name="_Toc362281714"/>
      <w:bookmarkStart w:id="28" w:name="_Toc444777048"/>
      <w:bookmarkStart w:id="29" w:name="_Toc30109562"/>
      <w:r w:rsidRPr="00496233">
        <w:t>Scope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A2D0886" w14:textId="79DACB46" w:rsidR="003B4FB9" w:rsidRPr="00496233" w:rsidRDefault="003B4FB9" w:rsidP="003B4FB9">
      <w:pPr>
        <w:pStyle w:val="BodyText"/>
      </w:pPr>
      <w:r w:rsidRPr="00496233">
        <w:t>The work instruction applies to all Employees</w:t>
      </w:r>
      <w:r w:rsidR="001F29FA">
        <w:t xml:space="preserve">, </w:t>
      </w:r>
      <w:r w:rsidR="00F56A5C">
        <w:t>Contractors</w:t>
      </w:r>
      <w:r w:rsidR="001F29FA">
        <w:t xml:space="preserve"> and Trainees</w:t>
      </w:r>
      <w:r w:rsidRPr="00496233">
        <w:t xml:space="preserve"> of </w:t>
      </w:r>
      <w:r>
        <w:t xml:space="preserve">the </w:t>
      </w:r>
      <w:r w:rsidRPr="00496233">
        <w:t>EPAM.</w:t>
      </w:r>
    </w:p>
    <w:p w14:paraId="0AF1ABF0" w14:textId="43088FA1" w:rsidR="008F36D1" w:rsidRDefault="003B4FB9" w:rsidP="003B4FB9">
      <w:pPr>
        <w:pStyle w:val="BodyText"/>
      </w:pPr>
      <w:r w:rsidRPr="00496233">
        <w:t xml:space="preserve">The owner </w:t>
      </w:r>
      <w:r w:rsidR="008F36D1">
        <w:t xml:space="preserve">of this document is the Head of </w:t>
      </w:r>
      <w:r w:rsidR="008F36D1" w:rsidRPr="00BC39DB">
        <w:t>Network</w:t>
      </w:r>
      <w:r w:rsidR="004B2F5E">
        <w:t xml:space="preserve"> Service Group</w:t>
      </w:r>
      <w:r w:rsidR="008F36D1">
        <w:t>.</w:t>
      </w:r>
    </w:p>
    <w:p w14:paraId="3CACCF8D" w14:textId="4ADEA7D0" w:rsidR="003B4FB9" w:rsidRPr="00496233" w:rsidRDefault="008F36D1" w:rsidP="003B4FB9">
      <w:pPr>
        <w:pStyle w:val="BodyText"/>
      </w:pPr>
      <w:r>
        <w:t xml:space="preserve">The </w:t>
      </w:r>
      <w:r w:rsidR="003B4FB9">
        <w:t xml:space="preserve">approver </w:t>
      </w:r>
      <w:r w:rsidR="003B4FB9" w:rsidRPr="00496233">
        <w:t xml:space="preserve">of this document is the </w:t>
      </w:r>
      <w:r w:rsidR="004F5F63">
        <w:t>Head</w:t>
      </w:r>
      <w:r w:rsidR="003B4FB9">
        <w:t xml:space="preserve"> of</w:t>
      </w:r>
      <w:r w:rsidR="003B4FB9" w:rsidRPr="00CD732C">
        <w:t xml:space="preserve"> IT </w:t>
      </w:r>
      <w:r w:rsidR="004B2F5E">
        <w:t xml:space="preserve">Service </w:t>
      </w:r>
      <w:r w:rsidR="003B4FB9" w:rsidRPr="00CD732C">
        <w:t>Operations</w:t>
      </w:r>
      <w:r w:rsidR="003B4FB9" w:rsidRPr="00496233">
        <w:t>.</w:t>
      </w:r>
    </w:p>
    <w:p w14:paraId="4CA32A04" w14:textId="5AD8BA4A" w:rsidR="003B4FB9" w:rsidRPr="00496233" w:rsidRDefault="003B4FB9" w:rsidP="003B4FB9">
      <w:pPr>
        <w:pStyle w:val="BodyText"/>
      </w:pPr>
      <w:r w:rsidRPr="00496233">
        <w:t xml:space="preserve">SEPG is responsible for its maintenance and publishing, </w:t>
      </w:r>
      <w:r w:rsidR="004B2F5E" w:rsidRPr="00BC39DB">
        <w:t>Network</w:t>
      </w:r>
      <w:r w:rsidR="004B2F5E">
        <w:t xml:space="preserve"> Service Group</w:t>
      </w:r>
      <w:r w:rsidR="00BC39DB">
        <w:t xml:space="preserve"> </w:t>
      </w:r>
      <w:r w:rsidRPr="00496233">
        <w:t>for regular review/update.</w:t>
      </w:r>
    </w:p>
    <w:p w14:paraId="2A8FB478" w14:textId="77777777" w:rsidR="003B4FB9" w:rsidRPr="00496233" w:rsidRDefault="003B4FB9" w:rsidP="003B4FB9">
      <w:pPr>
        <w:pStyle w:val="Heading1"/>
      </w:pPr>
      <w:bookmarkStart w:id="30" w:name="_Toc306620786"/>
      <w:bookmarkStart w:id="31" w:name="_Toc362281715"/>
      <w:bookmarkStart w:id="32" w:name="_Toc444777049"/>
      <w:bookmarkStart w:id="33" w:name="_Toc30109563"/>
      <w:r w:rsidRPr="00496233">
        <w:t>Rules of Use</w:t>
      </w:r>
      <w:bookmarkEnd w:id="30"/>
      <w:bookmarkEnd w:id="31"/>
      <w:bookmarkEnd w:id="32"/>
      <w:bookmarkEnd w:id="33"/>
    </w:p>
    <w:p w14:paraId="29DD6522" w14:textId="6E0058A8" w:rsidR="009D18CA" w:rsidRDefault="003B4FB9" w:rsidP="003B4FB9">
      <w:pPr>
        <w:pStyle w:val="BodyText"/>
      </w:pPr>
      <w:r w:rsidRPr="00496233">
        <w:t>Only EPAM Systems Employees</w:t>
      </w:r>
      <w:r w:rsidR="004B2F5E">
        <w:t xml:space="preserve">, </w:t>
      </w:r>
      <w:r w:rsidR="00BD1D0C">
        <w:t xml:space="preserve">Contractors </w:t>
      </w:r>
      <w:r w:rsidR="004B2F5E">
        <w:t>and Trainees</w:t>
      </w:r>
      <w:r w:rsidRPr="00496233">
        <w:t xml:space="preserve"> are authorized to access the internal EPAM network from the Internet over VPN in case they need services that cannot be accessed from the Internet. </w:t>
      </w:r>
      <w:r w:rsidR="009D18CA">
        <w:t xml:space="preserve">Access to </w:t>
      </w:r>
      <w:r w:rsidR="009D18CA" w:rsidRPr="00496233">
        <w:t>internal EPAM network from the Internet over VPN</w:t>
      </w:r>
      <w:r w:rsidR="009D18CA">
        <w:t xml:space="preserve"> is allowed only if appropriate approval is obtained:</w:t>
      </w:r>
    </w:p>
    <w:p w14:paraId="63B5E54A" w14:textId="2B1C1CB1" w:rsidR="009D18CA" w:rsidRDefault="009D18CA" w:rsidP="006368AA">
      <w:pPr>
        <w:pStyle w:val="ListBullet"/>
      </w:pPr>
      <w:r>
        <w:t>for production projects – approval from Delivery or Project manager;</w:t>
      </w:r>
    </w:p>
    <w:p w14:paraId="692F8A5B" w14:textId="2E26CC23" w:rsidR="009D18CA" w:rsidRDefault="009D18CA" w:rsidP="006368AA">
      <w:pPr>
        <w:pStyle w:val="ListBullet"/>
      </w:pPr>
      <w:r>
        <w:t>for non-productions units – approval from Unit manager.</w:t>
      </w:r>
    </w:p>
    <w:p w14:paraId="660B3157" w14:textId="6D56DBC2" w:rsidR="003B4FB9" w:rsidRPr="00496233" w:rsidRDefault="003B4FB9" w:rsidP="003B4FB9">
      <w:pPr>
        <w:pStyle w:val="BodyText"/>
      </w:pPr>
      <w:r w:rsidRPr="00496233">
        <w:t>If the Company</w:t>
      </w:r>
      <w:r>
        <w:t>’s</w:t>
      </w:r>
      <w:r w:rsidRPr="00496233">
        <w:t xml:space="preserve"> network has been accessed by a third party, the password of the domain account used to access the network must be changed immediately and the </w:t>
      </w:r>
      <w:r>
        <w:t>Support Team</w:t>
      </w:r>
      <w:r w:rsidRPr="00496233">
        <w:t xml:space="preserve"> must be promptly notified.</w:t>
      </w:r>
    </w:p>
    <w:p w14:paraId="5670B6F6" w14:textId="77777777" w:rsidR="003B4FB9" w:rsidRPr="00496233" w:rsidRDefault="003B4FB9" w:rsidP="003B4FB9">
      <w:pPr>
        <w:pStyle w:val="BodyText"/>
      </w:pPr>
      <w:r w:rsidRPr="00496233">
        <w:t>The VPN</w:t>
      </w:r>
      <w:r>
        <w:t xml:space="preserve"> and Guest</w:t>
      </w:r>
      <w:r w:rsidRPr="00496233">
        <w:t xml:space="preserve"> connections are to be used only for transmitting </w:t>
      </w:r>
      <w:r>
        <w:t xml:space="preserve">the </w:t>
      </w:r>
      <w:r w:rsidRPr="00496233">
        <w:t>work related data to and from the Company</w:t>
      </w:r>
      <w:r>
        <w:t>’s</w:t>
      </w:r>
      <w:r w:rsidRPr="00496233">
        <w:t xml:space="preserve"> network.</w:t>
      </w:r>
    </w:p>
    <w:p w14:paraId="3D27EBD6" w14:textId="77777777" w:rsidR="003B4FB9" w:rsidRPr="00496233" w:rsidRDefault="003B4FB9" w:rsidP="003B4FB9">
      <w:pPr>
        <w:pStyle w:val="BodyText"/>
      </w:pPr>
      <w:r w:rsidRPr="00496233">
        <w:t>The computing devices accessing the Company</w:t>
      </w:r>
      <w:r>
        <w:t>’s</w:t>
      </w:r>
      <w:r w:rsidRPr="00496233">
        <w:t xml:space="preserve"> network shall:</w:t>
      </w:r>
    </w:p>
    <w:p w14:paraId="3F8F3CDF" w14:textId="77777777" w:rsidR="003B4FB9" w:rsidRPr="00496233" w:rsidRDefault="003B4FB9" w:rsidP="003B4FB9">
      <w:pPr>
        <w:pStyle w:val="ListBullet"/>
      </w:pPr>
      <w:r w:rsidRPr="00496233">
        <w:t>use a legally licensed operating system;</w:t>
      </w:r>
    </w:p>
    <w:p w14:paraId="751EFF77" w14:textId="77777777" w:rsidR="003B4FB9" w:rsidRPr="00496233" w:rsidRDefault="003B4FB9" w:rsidP="003B4FB9">
      <w:pPr>
        <w:pStyle w:val="ListBullet"/>
      </w:pPr>
      <w:r w:rsidRPr="00496233">
        <w:t>have the latest service pack, updates and patches installed on the operating system;</w:t>
      </w:r>
    </w:p>
    <w:p w14:paraId="1F7FC38E" w14:textId="6259AC23" w:rsidR="003B4FB9" w:rsidRPr="00496233" w:rsidRDefault="003B4FB9" w:rsidP="00370319">
      <w:pPr>
        <w:pStyle w:val="ListBullet"/>
      </w:pPr>
      <w:r w:rsidRPr="00496233">
        <w:t>have antivirus software installed (legally licensed), in use, and updated with the latest virus definitions (see [</w:t>
      </w:r>
      <w:hyperlink w:anchor="WIAP" w:history="1">
        <w:r w:rsidRPr="00D77D9B">
          <w:rPr>
            <w:rStyle w:val="Hyperlink"/>
          </w:rPr>
          <w:t>WIAP</w:t>
        </w:r>
      </w:hyperlink>
      <w:r w:rsidRPr="00496233">
        <w:t>]);</w:t>
      </w:r>
    </w:p>
    <w:p w14:paraId="037DF090" w14:textId="77777777" w:rsidR="003B4FB9" w:rsidRPr="00496233" w:rsidRDefault="003B4FB9" w:rsidP="003B4FB9">
      <w:pPr>
        <w:pStyle w:val="ListBullet"/>
      </w:pPr>
      <w:r w:rsidRPr="00496233">
        <w:t>have the firewall turned on;</w:t>
      </w:r>
    </w:p>
    <w:p w14:paraId="11826CDA" w14:textId="77777777" w:rsidR="003B4FB9" w:rsidRPr="009F517C" w:rsidRDefault="003B4FB9" w:rsidP="003B4FB9">
      <w:pPr>
        <w:pStyle w:val="ListBullet"/>
      </w:pPr>
      <w:r w:rsidRPr="009F517C">
        <w:t>have up-to-date antivirus enabled.</w:t>
      </w:r>
    </w:p>
    <w:p w14:paraId="5396A4EF" w14:textId="77777777" w:rsidR="003B4FB9" w:rsidRPr="00496233" w:rsidRDefault="003B4FB9" w:rsidP="003B4FB9">
      <w:pPr>
        <w:pStyle w:val="BodyText"/>
      </w:pPr>
      <w:r w:rsidRPr="00496233">
        <w:t>The following restrictions and recommendations must be observed and strictly adhered to:</w:t>
      </w:r>
    </w:p>
    <w:p w14:paraId="55425870" w14:textId="0B475B8B" w:rsidR="003B4FB9" w:rsidRPr="00496233" w:rsidRDefault="003B4FB9" w:rsidP="003B4FB9">
      <w:pPr>
        <w:pStyle w:val="ListBullet"/>
      </w:pPr>
      <w:r w:rsidRPr="00496233">
        <w:t>It is strictly prohibited to pass any details of connection information to any third party, or to allow any third party (including friends and family members) to access Company</w:t>
      </w:r>
      <w:r>
        <w:t>’s</w:t>
      </w:r>
      <w:r w:rsidR="00E8187A">
        <w:t xml:space="preserve"> network or resources;</w:t>
      </w:r>
    </w:p>
    <w:p w14:paraId="6D47A4F0" w14:textId="477AA8C2" w:rsidR="003B4FB9" w:rsidRPr="00496233" w:rsidRDefault="003B4FB9" w:rsidP="003B4FB9">
      <w:pPr>
        <w:pStyle w:val="ListBullet"/>
      </w:pPr>
      <w:r w:rsidRPr="00496233">
        <w:t>It is strictly prohibited to use the VPN</w:t>
      </w:r>
      <w:r>
        <w:t xml:space="preserve"> and Guest</w:t>
      </w:r>
      <w:r w:rsidRPr="00496233">
        <w:t xml:space="preserve"> connections for Internet navigation </w:t>
      </w:r>
      <w:r>
        <w:t>not related to work activities</w:t>
      </w:r>
      <w:r w:rsidR="00E8187A">
        <w:t>;</w:t>
      </w:r>
    </w:p>
    <w:p w14:paraId="708F8CBC" w14:textId="3CE65DD3" w:rsidR="003B4FB9" w:rsidRPr="00496233" w:rsidRDefault="003B4FB9" w:rsidP="003B4FB9">
      <w:pPr>
        <w:pStyle w:val="ListBullet"/>
      </w:pPr>
      <w:r w:rsidRPr="00496233">
        <w:t>It is not recommended to use VPN connections only for browsing the Inter</w:t>
      </w:r>
      <w:r w:rsidR="00E8187A">
        <w:t>net, even if it is work related;</w:t>
      </w:r>
    </w:p>
    <w:p w14:paraId="4E170ABF" w14:textId="2F3BF96F" w:rsidR="003B4FB9" w:rsidRPr="00496233" w:rsidRDefault="003B4FB9" w:rsidP="003B4FB9">
      <w:pPr>
        <w:pStyle w:val="ListBullet"/>
      </w:pPr>
      <w:r w:rsidRPr="00496233">
        <w:t>It is not recommended to use VPN</w:t>
      </w:r>
      <w:r>
        <w:t xml:space="preserve"> and Guest </w:t>
      </w:r>
      <w:r w:rsidRPr="00496233">
        <w:t>connections for accessing the Company</w:t>
      </w:r>
      <w:r>
        <w:t>’s</w:t>
      </w:r>
      <w:r w:rsidR="00E8187A">
        <w:t xml:space="preserve"> E-mail system;</w:t>
      </w:r>
    </w:p>
    <w:p w14:paraId="6504245D" w14:textId="77777777" w:rsidR="003B4FB9" w:rsidRPr="00496233" w:rsidRDefault="003B4FB9" w:rsidP="003B4FB9">
      <w:pPr>
        <w:pStyle w:val="ListBullet"/>
        <w:rPr>
          <w:lang w:eastAsia="ru-RU"/>
        </w:rPr>
      </w:pPr>
      <w:r w:rsidRPr="00496233">
        <w:t>It is forbidden to allow the computer device accessing the Company</w:t>
      </w:r>
      <w:r>
        <w:t>’s</w:t>
      </w:r>
      <w:r w:rsidRPr="00496233">
        <w:t xml:space="preserve"> network to act as a gateway between the Company</w:t>
      </w:r>
      <w:r>
        <w:t>’s</w:t>
      </w:r>
      <w:r w:rsidRPr="00496233">
        <w:t xml:space="preserve"> network and another network.</w:t>
      </w:r>
    </w:p>
    <w:p w14:paraId="00185AC4" w14:textId="77777777" w:rsidR="003570BD" w:rsidRDefault="003570BD" w:rsidP="003570BD">
      <w:pPr>
        <w:pStyle w:val="Heading1"/>
        <w:ind w:left="431" w:hanging="431"/>
      </w:pPr>
      <w:bookmarkStart w:id="34" w:name="_Toc434450"/>
      <w:bookmarkStart w:id="35" w:name="_Toc30109564"/>
      <w:bookmarkStart w:id="36" w:name="_Toc306620787"/>
      <w:bookmarkStart w:id="37" w:name="_Toc362281716"/>
      <w:bookmarkStart w:id="38" w:name="_Toc444777050"/>
      <w:r>
        <w:lastRenderedPageBreak/>
        <w:t>Connecting to EPAM Network via global protect VPN</w:t>
      </w:r>
      <w:bookmarkEnd w:id="34"/>
      <w:bookmarkEnd w:id="35"/>
    </w:p>
    <w:p w14:paraId="415EB5D8" w14:textId="77777777" w:rsidR="003570BD" w:rsidRDefault="003570BD" w:rsidP="003570BD">
      <w:pPr>
        <w:pStyle w:val="Heading2"/>
        <w:keepNext w:val="0"/>
        <w:ind w:left="851" w:hanging="851"/>
      </w:pPr>
      <w:bookmarkStart w:id="39" w:name="_List_of_supported"/>
      <w:bookmarkStart w:id="40" w:name="_Toc434451"/>
      <w:bookmarkStart w:id="41" w:name="_Toc30109565"/>
      <w:bookmarkEnd w:id="39"/>
      <w:r>
        <w:t>List of supported OS</w:t>
      </w:r>
      <w:bookmarkEnd w:id="40"/>
      <w:bookmarkEnd w:id="41"/>
    </w:p>
    <w:p w14:paraId="5103F1D6" w14:textId="77777777" w:rsidR="0007385E" w:rsidRDefault="0007385E" w:rsidP="0007385E">
      <w:pPr>
        <w:pStyle w:val="BodyText"/>
      </w:pPr>
      <w:r>
        <w:t xml:space="preserve">You can find the up to date list of supported operating systems on vendor’s site: </w:t>
      </w:r>
      <w:hyperlink r:id="rId15" w:history="1">
        <w:r>
          <w:rPr>
            <w:rStyle w:val="Hyperlink"/>
          </w:rPr>
          <w:t>https://docs.paloaltonetworks.com/compatibility-matrix/globalprotect/where-can-i-install-the-globalprotect-app#</w:t>
        </w:r>
      </w:hyperlink>
      <w:r>
        <w:t>.</w:t>
      </w:r>
    </w:p>
    <w:p w14:paraId="1F618D0A" w14:textId="1E750903" w:rsidR="0007385E" w:rsidRDefault="0007385E" w:rsidP="0007385E">
      <w:pPr>
        <w:pStyle w:val="BodyText"/>
        <w:spacing w:after="120"/>
      </w:pPr>
      <w:r>
        <w:t xml:space="preserve">Supported OS via </w:t>
      </w:r>
      <w:r w:rsidR="003F1082">
        <w:t>01-Jan-</w:t>
      </w:r>
      <w:r w:rsidR="005E2DC3">
        <w:rPr>
          <w:lang w:val="ru-RU"/>
        </w:rPr>
        <w:t>2020</w:t>
      </w:r>
      <w:r>
        <w:t>:</w:t>
      </w:r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3775"/>
        <w:gridCol w:w="4376"/>
      </w:tblGrid>
      <w:tr w:rsidR="00DB1F90" w:rsidRPr="006640D8" w14:paraId="223D97CB" w14:textId="77777777" w:rsidTr="00090A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978F8B7" w14:textId="77777777" w:rsidR="00DB1F90" w:rsidRPr="006640D8" w:rsidRDefault="00DB1F90" w:rsidP="00392844">
            <w:pPr>
              <w:pStyle w:val="BodyText"/>
              <w:rPr>
                <w:bCs/>
                <w:color w:val="3B3838" w:themeColor="background2" w:themeShade="40"/>
                <w:sz w:val="18"/>
                <w:szCs w:val="18"/>
              </w:rPr>
            </w:pPr>
            <w:r w:rsidRPr="006640D8">
              <w:rPr>
                <w:bCs/>
                <w:color w:val="3B3838" w:themeColor="background2" w:themeShade="40"/>
                <w:sz w:val="18"/>
                <w:szCs w:val="18"/>
              </w:rPr>
              <w:t>Operating System</w:t>
            </w:r>
          </w:p>
        </w:tc>
        <w:tc>
          <w:tcPr>
            <w:tcW w:w="4376" w:type="dxa"/>
          </w:tcPr>
          <w:p w14:paraId="79CD96C6" w14:textId="337C7A98" w:rsidR="00DB1F90" w:rsidRPr="006640D8" w:rsidRDefault="00DB1F90" w:rsidP="00392844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color w:val="3B3838" w:themeColor="background2" w:themeShade="40"/>
                <w:sz w:val="18"/>
                <w:szCs w:val="18"/>
              </w:rPr>
            </w:pPr>
            <w:r w:rsidRPr="006640D8">
              <w:rPr>
                <w:bCs/>
                <w:color w:val="3B3838" w:themeColor="background2" w:themeShade="40"/>
                <w:sz w:val="18"/>
                <w:szCs w:val="18"/>
              </w:rPr>
              <w:t>Support</w:t>
            </w:r>
          </w:p>
        </w:tc>
      </w:tr>
      <w:tr w:rsidR="00DB1F90" w:rsidRPr="006640D8" w14:paraId="68941BCF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1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EE6503" w14:textId="77777777" w:rsidR="00DB1F90" w:rsidRPr="006640D8" w:rsidRDefault="00DB1F90" w:rsidP="00392844">
            <w:pPr>
              <w:pStyle w:val="BodyText"/>
              <w:rPr>
                <w:b/>
                <w:sz w:val="18"/>
                <w:szCs w:val="18"/>
              </w:rPr>
            </w:pPr>
            <w:r w:rsidRPr="006640D8">
              <w:rPr>
                <w:b/>
                <w:color w:val="auto"/>
                <w:sz w:val="18"/>
                <w:szCs w:val="18"/>
              </w:rPr>
              <w:t>Apple iOS</w:t>
            </w:r>
          </w:p>
        </w:tc>
      </w:tr>
      <w:tr w:rsidR="00DB1F90" w:rsidRPr="006640D8" w14:paraId="44B16804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shd w:val="clear" w:color="auto" w:fill="FFFFFF" w:themeFill="background1"/>
          </w:tcPr>
          <w:p w14:paraId="07069F73" w14:textId="2CA36822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iOS 8</w:t>
            </w:r>
          </w:p>
        </w:tc>
        <w:tc>
          <w:tcPr>
            <w:tcW w:w="4376" w:type="dxa"/>
            <w:shd w:val="clear" w:color="auto" w:fill="FFFFFF" w:themeFill="background1"/>
          </w:tcPr>
          <w:p w14:paraId="4AD7A831" w14:textId="13DE9AA6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2DFD145E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24B923E8" w14:textId="6A55F62B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iOS 9</w:t>
            </w:r>
          </w:p>
        </w:tc>
        <w:tc>
          <w:tcPr>
            <w:tcW w:w="4376" w:type="dxa"/>
          </w:tcPr>
          <w:p w14:paraId="6DA34D7A" w14:textId="7E8C4DCD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6E373A47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shd w:val="clear" w:color="auto" w:fill="FFFFFF" w:themeFill="background1"/>
          </w:tcPr>
          <w:p w14:paraId="69911DAC" w14:textId="33366578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iOS 10</w:t>
            </w:r>
          </w:p>
        </w:tc>
        <w:tc>
          <w:tcPr>
            <w:tcW w:w="4376" w:type="dxa"/>
            <w:shd w:val="clear" w:color="auto" w:fill="FFFFFF" w:themeFill="background1"/>
          </w:tcPr>
          <w:p w14:paraId="7F2C4F89" w14:textId="5B8DA40B" w:rsidR="00DB1F90" w:rsidRPr="006640D8" w:rsidRDefault="00DB1F90" w:rsidP="009D347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0BB3D5C2" wp14:editId="0D1C3AE3">
                  <wp:extent cx="123190" cy="118110"/>
                  <wp:effectExtent l="0" t="0" r="0" b="0"/>
                  <wp:docPr id="120" name="Picture 120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0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F1082">
              <w:rPr>
                <w:sz w:val="18"/>
                <w:szCs w:val="18"/>
                <w:lang w:val="en-US"/>
              </w:rPr>
              <w:t xml:space="preserve"> </w:t>
            </w:r>
            <w:r w:rsidRPr="006640D8">
              <w:rPr>
                <w:sz w:val="18"/>
                <w:szCs w:val="18"/>
              </w:rPr>
              <w:t>(64-bit devices only)</w:t>
            </w:r>
          </w:p>
        </w:tc>
      </w:tr>
      <w:tr w:rsidR="00DB1F90" w:rsidRPr="006640D8" w14:paraId="2C7B78CA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8B80DAE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iOS 11</w:t>
            </w:r>
          </w:p>
        </w:tc>
        <w:tc>
          <w:tcPr>
            <w:tcW w:w="4376" w:type="dxa"/>
          </w:tcPr>
          <w:p w14:paraId="2E4BBF0B" w14:textId="2349105E" w:rsidR="00DB1F90" w:rsidRPr="006640D8" w:rsidRDefault="00DB1F90" w:rsidP="009D347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675B8606" wp14:editId="3D317E81">
                  <wp:extent cx="123190" cy="118110"/>
                  <wp:effectExtent l="0" t="0" r="0" b="0"/>
                  <wp:docPr id="118" name="Picture 118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2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F1082">
              <w:rPr>
                <w:sz w:val="18"/>
                <w:szCs w:val="18"/>
                <w:lang w:val="en-US"/>
              </w:rPr>
              <w:t xml:space="preserve"> </w:t>
            </w:r>
            <w:r w:rsidRPr="006640D8">
              <w:rPr>
                <w:sz w:val="18"/>
                <w:szCs w:val="18"/>
              </w:rPr>
              <w:t>(64-bit devices only)</w:t>
            </w:r>
          </w:p>
        </w:tc>
      </w:tr>
      <w:tr w:rsidR="009534B8" w:rsidRPr="006640D8" w14:paraId="6C48C37C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F463B6F" w14:textId="77777777" w:rsidR="009534B8" w:rsidRPr="006640D8" w:rsidRDefault="009534B8" w:rsidP="001F081C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iOS 12</w:t>
            </w:r>
          </w:p>
        </w:tc>
        <w:tc>
          <w:tcPr>
            <w:tcW w:w="4376" w:type="dxa"/>
            <w:hideMark/>
          </w:tcPr>
          <w:p w14:paraId="26BE4423" w14:textId="72228F29" w:rsidR="009534B8" w:rsidRPr="006640D8" w:rsidRDefault="009534B8" w:rsidP="009D347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3E8064E8" wp14:editId="5EABF1AB">
                  <wp:extent cx="121285" cy="116205"/>
                  <wp:effectExtent l="0" t="0" r="0" b="0"/>
                  <wp:docPr id="14" name="Picture 14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" cy="11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F1082">
              <w:rPr>
                <w:sz w:val="18"/>
                <w:szCs w:val="18"/>
                <w:lang w:val="en-US"/>
              </w:rPr>
              <w:t xml:space="preserve"> </w:t>
            </w:r>
            <w:r w:rsidRPr="006640D8">
              <w:rPr>
                <w:sz w:val="18"/>
                <w:szCs w:val="18"/>
              </w:rPr>
              <w:t>(64-bit devices only)</w:t>
            </w:r>
          </w:p>
        </w:tc>
      </w:tr>
      <w:tr w:rsidR="00DB1F90" w:rsidRPr="006640D8" w14:paraId="35BCA41A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7D5A0F9" w14:textId="2A69BE5F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iOS 1</w:t>
            </w:r>
            <w:r w:rsidR="009534B8"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4376" w:type="dxa"/>
            <w:hideMark/>
          </w:tcPr>
          <w:p w14:paraId="798D1DC9" w14:textId="758AD8BC" w:rsidR="00DB1F90" w:rsidRPr="006640D8" w:rsidRDefault="0007385E" w:rsidP="009D347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372D07F8" wp14:editId="61F61E1D">
                  <wp:extent cx="121285" cy="116205"/>
                  <wp:effectExtent l="0" t="0" r="0" b="0"/>
                  <wp:docPr id="108" name="Picture 108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" cy="11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F1082">
              <w:rPr>
                <w:sz w:val="18"/>
                <w:szCs w:val="18"/>
                <w:lang w:val="en-US"/>
              </w:rPr>
              <w:t xml:space="preserve"> </w:t>
            </w:r>
            <w:r w:rsidRPr="006640D8">
              <w:rPr>
                <w:sz w:val="18"/>
                <w:szCs w:val="18"/>
              </w:rPr>
              <w:t>(64-bit devices only)</w:t>
            </w:r>
          </w:p>
        </w:tc>
      </w:tr>
      <w:tr w:rsidR="00DB1F90" w:rsidRPr="006640D8" w14:paraId="3D8CF6A4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1" w:type="dxa"/>
            <w:gridSpan w:val="2"/>
            <w:tcBorders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45D8F6" w14:textId="77777777" w:rsidR="00DB1F90" w:rsidRPr="006640D8" w:rsidRDefault="00DB1F90" w:rsidP="00B418D2">
            <w:pPr>
              <w:pStyle w:val="BodyText"/>
              <w:rPr>
                <w:b/>
                <w:sz w:val="18"/>
                <w:szCs w:val="18"/>
              </w:rPr>
            </w:pPr>
            <w:r w:rsidRPr="006640D8">
              <w:rPr>
                <w:b/>
                <w:color w:val="auto"/>
                <w:sz w:val="18"/>
                <w:szCs w:val="18"/>
              </w:rPr>
              <w:t>Apple Mac</w:t>
            </w:r>
          </w:p>
        </w:tc>
      </w:tr>
      <w:tr w:rsidR="00DB1F90" w:rsidRPr="006640D8" w14:paraId="6A532DEB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63DED18F" w14:textId="77777777" w:rsidR="00DB1F90" w:rsidRPr="00090A37" w:rsidRDefault="00DB1F90" w:rsidP="00B418D2">
            <w:pPr>
              <w:pStyle w:val="BodyText"/>
              <w:rPr>
                <w:sz w:val="18"/>
                <w:szCs w:val="18"/>
                <w:lang w:val="en-US"/>
              </w:rPr>
            </w:pPr>
            <w:r w:rsidRPr="00370E06">
              <w:rPr>
                <w:sz w:val="18"/>
                <w:szCs w:val="18"/>
                <w:lang w:val="en-US"/>
              </w:rPr>
              <w:t>Mac OS X 10.5 (64-bit only)</w:t>
            </w:r>
          </w:p>
        </w:tc>
        <w:tc>
          <w:tcPr>
            <w:tcW w:w="4376" w:type="dxa"/>
            <w:hideMark/>
          </w:tcPr>
          <w:p w14:paraId="761A4EEF" w14:textId="77777777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7CC2B347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EBAE48F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 OS X 10.6</w:t>
            </w:r>
          </w:p>
        </w:tc>
        <w:tc>
          <w:tcPr>
            <w:tcW w:w="4376" w:type="dxa"/>
          </w:tcPr>
          <w:p w14:paraId="14157D65" w14:textId="2D0EC61C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7C25D90B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5464B290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 OS X 10.7</w:t>
            </w:r>
          </w:p>
        </w:tc>
        <w:tc>
          <w:tcPr>
            <w:tcW w:w="4376" w:type="dxa"/>
            <w:hideMark/>
          </w:tcPr>
          <w:p w14:paraId="36231D3F" w14:textId="77777777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74CECC7F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50FCA5E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 OS X 10.8</w:t>
            </w:r>
          </w:p>
        </w:tc>
        <w:tc>
          <w:tcPr>
            <w:tcW w:w="4376" w:type="dxa"/>
          </w:tcPr>
          <w:p w14:paraId="53046F0F" w14:textId="53B269ED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6892D79D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C8824A4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 OS X 10.9</w:t>
            </w:r>
          </w:p>
        </w:tc>
        <w:tc>
          <w:tcPr>
            <w:tcW w:w="4376" w:type="dxa"/>
            <w:hideMark/>
          </w:tcPr>
          <w:p w14:paraId="4DF26ED6" w14:textId="77777777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5471608B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FA08888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 OS X 10.10</w:t>
            </w:r>
          </w:p>
        </w:tc>
        <w:tc>
          <w:tcPr>
            <w:tcW w:w="4376" w:type="dxa"/>
          </w:tcPr>
          <w:p w14:paraId="64669400" w14:textId="42CD5F2D" w:rsidR="00DB1F90" w:rsidRPr="006640D8" w:rsidRDefault="009534B8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36154B41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C918845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macOS 10.11</w:t>
            </w:r>
          </w:p>
        </w:tc>
        <w:tc>
          <w:tcPr>
            <w:tcW w:w="4376" w:type="dxa"/>
            <w:hideMark/>
          </w:tcPr>
          <w:p w14:paraId="16257564" w14:textId="77777777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69073185" wp14:editId="5403B0E1">
                  <wp:extent cx="123190" cy="118110"/>
                  <wp:effectExtent l="0" t="0" r="0" b="0"/>
                  <wp:docPr id="111" name="Picture 111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9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60BCB733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69D0449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macOS 10.12</w:t>
            </w:r>
          </w:p>
        </w:tc>
        <w:tc>
          <w:tcPr>
            <w:tcW w:w="4376" w:type="dxa"/>
          </w:tcPr>
          <w:p w14:paraId="69F4D2DA" w14:textId="0AD23A0A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3E0957FE" wp14:editId="07817442">
                  <wp:extent cx="123190" cy="118110"/>
                  <wp:effectExtent l="0" t="0" r="0" b="0"/>
                  <wp:docPr id="109" name="Picture 109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1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54758CC7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2CD0235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macOS 10.13</w:t>
            </w:r>
          </w:p>
        </w:tc>
        <w:tc>
          <w:tcPr>
            <w:tcW w:w="4376" w:type="dxa"/>
            <w:hideMark/>
          </w:tcPr>
          <w:p w14:paraId="4DDA8D8F" w14:textId="77777777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5B0A5067" wp14:editId="35BB72E2">
                  <wp:extent cx="123190" cy="118110"/>
                  <wp:effectExtent l="0" t="0" r="0" b="0"/>
                  <wp:docPr id="107" name="Picture 107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3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7746AFFC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1962C85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macOS 10.14</w:t>
            </w:r>
          </w:p>
        </w:tc>
        <w:tc>
          <w:tcPr>
            <w:tcW w:w="4376" w:type="dxa"/>
          </w:tcPr>
          <w:p w14:paraId="3CA6825D" w14:textId="3A74B566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2A5FEFF5" wp14:editId="3D85650B">
                  <wp:extent cx="123190" cy="118110"/>
                  <wp:effectExtent l="0" t="0" r="0" b="0"/>
                  <wp:docPr id="106" name="Picture 106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4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4B8" w:rsidRPr="006640D8" w14:paraId="7FBF5A87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</w:tcPr>
          <w:p w14:paraId="3BE8AD4F" w14:textId="776FF71D" w:rsidR="009534B8" w:rsidRPr="00090A37" w:rsidRDefault="009534B8" w:rsidP="009534B8">
            <w:pPr>
              <w:pStyle w:val="BodyText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macOS 10.1</w:t>
            </w: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4376" w:type="dxa"/>
          </w:tcPr>
          <w:p w14:paraId="684D7CF3" w14:textId="21875FE9" w:rsidR="009534B8" w:rsidRPr="006640D8" w:rsidRDefault="009534B8" w:rsidP="009534B8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  <w:lang w:eastAsia="ru-RU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082E03BC" wp14:editId="6851E670">
                  <wp:extent cx="123190" cy="118110"/>
                  <wp:effectExtent l="0" t="0" r="0" b="0"/>
                  <wp:docPr id="13" name="Picture 13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4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6BEE591E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1" w:type="dxa"/>
            <w:gridSpan w:val="2"/>
            <w:tcBorders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F848E0" w14:textId="77777777" w:rsidR="00DB1F90" w:rsidRPr="006640D8" w:rsidRDefault="00DB1F90" w:rsidP="00B418D2">
            <w:pPr>
              <w:pStyle w:val="BodyText"/>
              <w:rPr>
                <w:b/>
                <w:sz w:val="18"/>
                <w:szCs w:val="18"/>
              </w:rPr>
            </w:pPr>
            <w:r w:rsidRPr="006640D8">
              <w:rPr>
                <w:b/>
                <w:color w:val="auto"/>
                <w:sz w:val="18"/>
                <w:szCs w:val="18"/>
              </w:rPr>
              <w:t>Google Android</w:t>
            </w:r>
          </w:p>
        </w:tc>
      </w:tr>
      <w:tr w:rsidR="00DB1F90" w:rsidRPr="006640D8" w14:paraId="187A6D15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9DA70F0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Google Android 4.4</w:t>
            </w:r>
          </w:p>
        </w:tc>
        <w:tc>
          <w:tcPr>
            <w:tcW w:w="4376" w:type="dxa"/>
          </w:tcPr>
          <w:p w14:paraId="31DDB4A2" w14:textId="16F92686" w:rsidR="00DB1F90" w:rsidRPr="006640D8" w:rsidRDefault="009534B8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9534B8" w:rsidRPr="005E2DC3" w14:paraId="72037BBC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BB784D7" w14:textId="77777777" w:rsidR="009534B8" w:rsidRPr="006640D8" w:rsidRDefault="009534B8" w:rsidP="009534B8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Google Android 5.x</w:t>
            </w:r>
          </w:p>
        </w:tc>
        <w:tc>
          <w:tcPr>
            <w:tcW w:w="4376" w:type="dxa"/>
            <w:vAlign w:val="top"/>
            <w:hideMark/>
          </w:tcPr>
          <w:p w14:paraId="3A6FE726" w14:textId="1502A07A" w:rsidR="009534B8" w:rsidRPr="006640D8" w:rsidRDefault="009534B8" w:rsidP="009534B8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FB2982">
              <w:rPr>
                <w:sz w:val="18"/>
                <w:szCs w:val="18"/>
              </w:rPr>
              <w:t>—</w:t>
            </w:r>
          </w:p>
        </w:tc>
      </w:tr>
      <w:tr w:rsidR="009534B8" w:rsidRPr="006640D8" w14:paraId="2B39825B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10C9C25" w14:textId="77777777" w:rsidR="009534B8" w:rsidRPr="006640D8" w:rsidRDefault="009534B8" w:rsidP="009534B8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Google Android 6.x</w:t>
            </w:r>
          </w:p>
        </w:tc>
        <w:tc>
          <w:tcPr>
            <w:tcW w:w="4376" w:type="dxa"/>
            <w:vAlign w:val="top"/>
          </w:tcPr>
          <w:p w14:paraId="0AAEE0D3" w14:textId="54B9392B" w:rsidR="009534B8" w:rsidRPr="006640D8" w:rsidRDefault="009534B8" w:rsidP="009534B8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B2982">
              <w:rPr>
                <w:sz w:val="18"/>
                <w:szCs w:val="18"/>
              </w:rPr>
              <w:t>—</w:t>
            </w:r>
          </w:p>
        </w:tc>
      </w:tr>
      <w:tr w:rsidR="009534B8" w:rsidRPr="006640D8" w14:paraId="599A3B61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584A976D" w14:textId="77777777" w:rsidR="009534B8" w:rsidRPr="006640D8" w:rsidRDefault="009534B8" w:rsidP="009534B8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Google Android 7.x</w:t>
            </w:r>
          </w:p>
        </w:tc>
        <w:tc>
          <w:tcPr>
            <w:tcW w:w="4376" w:type="dxa"/>
            <w:vAlign w:val="top"/>
            <w:hideMark/>
          </w:tcPr>
          <w:p w14:paraId="40A01D8B" w14:textId="3897333F" w:rsidR="009534B8" w:rsidRPr="00A02DD4" w:rsidRDefault="009534B8" w:rsidP="009534B8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FB2982">
              <w:rPr>
                <w:sz w:val="18"/>
                <w:szCs w:val="18"/>
              </w:rPr>
              <w:t>—</w:t>
            </w:r>
          </w:p>
        </w:tc>
      </w:tr>
      <w:tr w:rsidR="00DB1F90" w:rsidRPr="006640D8" w14:paraId="67666B3A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FB1B3BF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Google Android 8.x</w:t>
            </w:r>
          </w:p>
        </w:tc>
        <w:tc>
          <w:tcPr>
            <w:tcW w:w="4376" w:type="dxa"/>
          </w:tcPr>
          <w:p w14:paraId="0CE4E8EF" w14:textId="48242C94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2ECF125E" wp14:editId="59006981">
                  <wp:extent cx="123190" cy="118110"/>
                  <wp:effectExtent l="0" t="0" r="0" b="0"/>
                  <wp:docPr id="97" name="Picture 97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3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76E6D7FB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5F2C83D5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Google Android 9.x</w:t>
            </w:r>
          </w:p>
        </w:tc>
        <w:tc>
          <w:tcPr>
            <w:tcW w:w="4376" w:type="dxa"/>
            <w:hideMark/>
          </w:tcPr>
          <w:p w14:paraId="49CA7492" w14:textId="77777777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2C63F96C" wp14:editId="12647C94">
                  <wp:extent cx="123190" cy="118110"/>
                  <wp:effectExtent l="0" t="0" r="0" b="0"/>
                  <wp:docPr id="96" name="Picture 96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4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31369ABE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1" w:type="dxa"/>
            <w:gridSpan w:val="2"/>
            <w:tcBorders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3CD39B" w14:textId="77777777" w:rsidR="00DB1F90" w:rsidRPr="006640D8" w:rsidRDefault="00DB1F90" w:rsidP="00B418D2">
            <w:pPr>
              <w:pStyle w:val="BodyText"/>
              <w:rPr>
                <w:b/>
                <w:sz w:val="18"/>
                <w:szCs w:val="18"/>
              </w:rPr>
            </w:pPr>
            <w:r w:rsidRPr="006640D8">
              <w:rPr>
                <w:b/>
                <w:color w:val="auto"/>
                <w:sz w:val="18"/>
                <w:szCs w:val="18"/>
              </w:rPr>
              <w:t>Linux</w:t>
            </w:r>
          </w:p>
        </w:tc>
      </w:tr>
      <w:tr w:rsidR="005E2DC3" w:rsidRPr="006640D8" w14:paraId="1D36ECC6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C2778E2" w14:textId="214F06CB" w:rsidR="005E2DC3" w:rsidRPr="00A02DD4" w:rsidRDefault="005E2DC3" w:rsidP="001F081C">
            <w:pPr>
              <w:pStyle w:val="BodyText"/>
              <w:rPr>
                <w:sz w:val="18"/>
                <w:szCs w:val="18"/>
                <w:lang w:val="en-US"/>
              </w:rPr>
            </w:pPr>
            <w:r w:rsidRPr="006640D8">
              <w:rPr>
                <w:sz w:val="18"/>
                <w:szCs w:val="18"/>
              </w:rPr>
              <w:t>CentOS 7</w:t>
            </w:r>
            <w:r>
              <w:rPr>
                <w:sz w:val="18"/>
                <w:szCs w:val="18"/>
                <w:lang w:val="en-US"/>
              </w:rPr>
              <w:t>.7</w:t>
            </w:r>
          </w:p>
        </w:tc>
        <w:tc>
          <w:tcPr>
            <w:tcW w:w="4376" w:type="dxa"/>
            <w:hideMark/>
          </w:tcPr>
          <w:p w14:paraId="6155374A" w14:textId="02422E40" w:rsidR="005E2DC3" w:rsidRPr="006640D8" w:rsidRDefault="005E2DC3" w:rsidP="001F081C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5F262811" wp14:editId="55DC0099">
                  <wp:extent cx="123190" cy="118110"/>
                  <wp:effectExtent l="0" t="0" r="0" b="0"/>
                  <wp:docPr id="15" name="Picture 15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DB1F90" w:rsidRPr="006640D8" w14:paraId="1C8C1C52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6DB4B16" w14:textId="0CBC4FF7" w:rsidR="00DB1F90" w:rsidRPr="00A02DD4" w:rsidRDefault="00DB1F90" w:rsidP="00B418D2">
            <w:pPr>
              <w:pStyle w:val="BodyText"/>
              <w:rPr>
                <w:sz w:val="18"/>
                <w:szCs w:val="18"/>
                <w:lang w:val="en-US"/>
              </w:rPr>
            </w:pPr>
            <w:r w:rsidRPr="006640D8">
              <w:rPr>
                <w:sz w:val="18"/>
                <w:szCs w:val="18"/>
              </w:rPr>
              <w:t>CentOS 7</w:t>
            </w:r>
            <w:r w:rsidR="005E2DC3">
              <w:rPr>
                <w:sz w:val="18"/>
                <w:szCs w:val="18"/>
                <w:lang w:val="en-US"/>
              </w:rPr>
              <w:t>.6</w:t>
            </w:r>
          </w:p>
        </w:tc>
        <w:tc>
          <w:tcPr>
            <w:tcW w:w="4376" w:type="dxa"/>
            <w:hideMark/>
          </w:tcPr>
          <w:p w14:paraId="75DC3938" w14:textId="77777777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340BF329" wp14:editId="497C4AFA">
                  <wp:extent cx="123190" cy="118110"/>
                  <wp:effectExtent l="0" t="0" r="0" b="0"/>
                  <wp:docPr id="93" name="Picture 93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DC3" w:rsidRPr="006640D8" w14:paraId="4E0E0D50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B1F3D84" w14:textId="48438F48" w:rsidR="005E2DC3" w:rsidRPr="00A02DD4" w:rsidRDefault="005E2DC3" w:rsidP="001F081C">
            <w:pPr>
              <w:pStyle w:val="BodyText"/>
              <w:rPr>
                <w:sz w:val="18"/>
                <w:szCs w:val="18"/>
                <w:lang w:val="en-US"/>
              </w:rPr>
            </w:pPr>
            <w:r w:rsidRPr="006640D8">
              <w:rPr>
                <w:sz w:val="18"/>
                <w:szCs w:val="18"/>
              </w:rPr>
              <w:t>CentOS 7</w:t>
            </w:r>
            <w:r>
              <w:rPr>
                <w:sz w:val="18"/>
                <w:szCs w:val="18"/>
                <w:lang w:val="en-US"/>
              </w:rPr>
              <w:t>.5</w:t>
            </w:r>
          </w:p>
        </w:tc>
        <w:tc>
          <w:tcPr>
            <w:tcW w:w="4376" w:type="dxa"/>
            <w:hideMark/>
          </w:tcPr>
          <w:p w14:paraId="3887D548" w14:textId="75FD34E6" w:rsidR="005E2DC3" w:rsidRPr="006640D8" w:rsidRDefault="005E2DC3" w:rsidP="001F081C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0C218DF5" wp14:editId="7E4FA5F3">
                  <wp:extent cx="123190" cy="118110"/>
                  <wp:effectExtent l="0" t="0" r="0" b="0"/>
                  <wp:docPr id="16" name="Picture 16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5E2DC3" w:rsidRPr="006640D8" w14:paraId="258C82A9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6ED81F73" w14:textId="5EB21C0F" w:rsidR="005E2DC3" w:rsidRPr="00A02DD4" w:rsidRDefault="005E2DC3" w:rsidP="001F081C">
            <w:pPr>
              <w:pStyle w:val="BodyText"/>
              <w:rPr>
                <w:sz w:val="18"/>
                <w:szCs w:val="18"/>
                <w:lang w:val="en-US"/>
              </w:rPr>
            </w:pPr>
            <w:r w:rsidRPr="006640D8">
              <w:rPr>
                <w:sz w:val="18"/>
                <w:szCs w:val="18"/>
              </w:rPr>
              <w:t>CentOS 7</w:t>
            </w:r>
            <w:r>
              <w:rPr>
                <w:sz w:val="18"/>
                <w:szCs w:val="18"/>
                <w:lang w:val="en-US"/>
              </w:rPr>
              <w:t>.4</w:t>
            </w:r>
          </w:p>
        </w:tc>
        <w:tc>
          <w:tcPr>
            <w:tcW w:w="4376" w:type="dxa"/>
            <w:hideMark/>
          </w:tcPr>
          <w:p w14:paraId="743B6487" w14:textId="6FBED3B0" w:rsidR="005E2DC3" w:rsidRPr="006640D8" w:rsidRDefault="005E2DC3" w:rsidP="001F081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1A7D4B5D" wp14:editId="53C0EA94">
                  <wp:extent cx="123190" cy="118110"/>
                  <wp:effectExtent l="0" t="0" r="0" b="0"/>
                  <wp:docPr id="18" name="Picture 18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5E2DC3" w:rsidRPr="006640D8" w14:paraId="44E0C01F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15919BB" w14:textId="45B1AC05" w:rsidR="005E2DC3" w:rsidRPr="00A02DD4" w:rsidRDefault="005E2DC3" w:rsidP="001F081C">
            <w:pPr>
              <w:pStyle w:val="BodyText"/>
              <w:rPr>
                <w:sz w:val="18"/>
                <w:szCs w:val="18"/>
                <w:lang w:val="en-US"/>
              </w:rPr>
            </w:pPr>
            <w:r w:rsidRPr="006640D8">
              <w:rPr>
                <w:sz w:val="18"/>
                <w:szCs w:val="18"/>
              </w:rPr>
              <w:t>CentOS 7</w:t>
            </w:r>
            <w:r>
              <w:rPr>
                <w:sz w:val="18"/>
                <w:szCs w:val="18"/>
                <w:lang w:val="en-US"/>
              </w:rPr>
              <w:t>.3</w:t>
            </w:r>
          </w:p>
        </w:tc>
        <w:tc>
          <w:tcPr>
            <w:tcW w:w="4376" w:type="dxa"/>
            <w:hideMark/>
          </w:tcPr>
          <w:p w14:paraId="123CE318" w14:textId="65E11B8C" w:rsidR="005E2DC3" w:rsidRPr="006640D8" w:rsidRDefault="005E2DC3" w:rsidP="001F081C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7D374C23" wp14:editId="4D70C39D">
                  <wp:extent cx="123190" cy="118110"/>
                  <wp:effectExtent l="0" t="0" r="0" b="0"/>
                  <wp:docPr id="19" name="Picture 19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5E2DC3" w:rsidRPr="006640D8" w14:paraId="0737DB53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37FA45D" w14:textId="1D0708B7" w:rsidR="005E2DC3" w:rsidRPr="00A02DD4" w:rsidRDefault="005E2DC3" w:rsidP="001F081C">
            <w:pPr>
              <w:pStyle w:val="BodyText"/>
              <w:rPr>
                <w:sz w:val="18"/>
                <w:szCs w:val="18"/>
                <w:lang w:val="en-US"/>
              </w:rPr>
            </w:pPr>
            <w:r w:rsidRPr="005E2DC3">
              <w:rPr>
                <w:sz w:val="18"/>
                <w:szCs w:val="18"/>
              </w:rPr>
              <w:lastRenderedPageBreak/>
              <w:t>CentOS 7</w:t>
            </w:r>
            <w:r>
              <w:rPr>
                <w:sz w:val="18"/>
                <w:szCs w:val="18"/>
                <w:lang w:val="en-US"/>
              </w:rPr>
              <w:t>.2</w:t>
            </w:r>
          </w:p>
        </w:tc>
        <w:tc>
          <w:tcPr>
            <w:tcW w:w="4376" w:type="dxa"/>
            <w:hideMark/>
          </w:tcPr>
          <w:p w14:paraId="12D16C63" w14:textId="00125FA1" w:rsidR="005E2DC3" w:rsidRPr="00A02DD4" w:rsidRDefault="005E2DC3" w:rsidP="001F081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04E5ABF7" wp14:editId="7A02C7AB">
                  <wp:extent cx="123190" cy="118110"/>
                  <wp:effectExtent l="0" t="0" r="0" b="0"/>
                  <wp:docPr id="22" name="Picture 22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5E2DC3" w:rsidRPr="006640D8" w14:paraId="5CDEDEF2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A364DC" w14:textId="597A72E0" w:rsidR="005E2DC3" w:rsidRPr="00A02DD4" w:rsidRDefault="005E2DC3" w:rsidP="001F081C">
            <w:pPr>
              <w:pStyle w:val="BodyText"/>
              <w:rPr>
                <w:sz w:val="18"/>
                <w:szCs w:val="18"/>
                <w:lang w:val="en-US"/>
              </w:rPr>
            </w:pPr>
            <w:r w:rsidRPr="005E2DC3">
              <w:rPr>
                <w:sz w:val="18"/>
                <w:szCs w:val="18"/>
              </w:rPr>
              <w:t>CentOS 7</w:t>
            </w:r>
            <w:r>
              <w:rPr>
                <w:sz w:val="18"/>
                <w:szCs w:val="18"/>
                <w:lang w:val="en-US"/>
              </w:rPr>
              <w:t>.1</w:t>
            </w:r>
          </w:p>
        </w:tc>
        <w:tc>
          <w:tcPr>
            <w:tcW w:w="4376" w:type="dxa"/>
            <w:hideMark/>
          </w:tcPr>
          <w:p w14:paraId="2E61113B" w14:textId="1CD27CA9" w:rsidR="005E2DC3" w:rsidRPr="00A02DD4" w:rsidRDefault="005E2DC3" w:rsidP="001F081C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6D1BD3EF" wp14:editId="5F9E78D9">
                  <wp:extent cx="123190" cy="118110"/>
                  <wp:effectExtent l="0" t="0" r="0" b="0"/>
                  <wp:docPr id="23" name="Picture 23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5E2DC3" w:rsidRPr="006640D8" w14:paraId="1A00F97D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BF60650" w14:textId="042B12FE" w:rsidR="005E2DC3" w:rsidRPr="00A02DD4" w:rsidRDefault="005E2DC3" w:rsidP="001F081C">
            <w:pPr>
              <w:pStyle w:val="BodyText"/>
              <w:rPr>
                <w:sz w:val="18"/>
                <w:szCs w:val="18"/>
                <w:lang w:val="en-US"/>
              </w:rPr>
            </w:pPr>
            <w:r w:rsidRPr="005E2DC3">
              <w:rPr>
                <w:sz w:val="18"/>
                <w:szCs w:val="18"/>
              </w:rPr>
              <w:t>CentOS 7</w:t>
            </w:r>
            <w:r>
              <w:rPr>
                <w:sz w:val="18"/>
                <w:szCs w:val="18"/>
                <w:lang w:val="en-US"/>
              </w:rPr>
              <w:t>.0</w:t>
            </w:r>
          </w:p>
        </w:tc>
        <w:tc>
          <w:tcPr>
            <w:tcW w:w="4376" w:type="dxa"/>
            <w:hideMark/>
          </w:tcPr>
          <w:p w14:paraId="285D2FD6" w14:textId="280D4B52" w:rsidR="005E2DC3" w:rsidRPr="00A02DD4" w:rsidRDefault="005E2DC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326FF499" wp14:editId="0C07504D">
                  <wp:extent cx="123190" cy="118110"/>
                  <wp:effectExtent l="0" t="0" r="0" b="0"/>
                  <wp:docPr id="24" name="Picture 24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7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714AB2D6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0A87400" w14:textId="7D3987BE" w:rsidR="00DB1F90" w:rsidRPr="00A02DD4" w:rsidRDefault="00DB1F90">
            <w:pPr>
              <w:pStyle w:val="BodyText"/>
              <w:rPr>
                <w:sz w:val="18"/>
                <w:szCs w:val="18"/>
                <w:lang w:val="en-US"/>
              </w:rPr>
            </w:pPr>
            <w:r w:rsidRPr="00370E06">
              <w:rPr>
                <w:sz w:val="18"/>
                <w:szCs w:val="18"/>
                <w:lang w:val="en-US"/>
              </w:rPr>
              <w:t>Red Hat Enterprise Linux (RHEL) 7</w:t>
            </w:r>
            <w:r w:rsidR="005E2DC3">
              <w:rPr>
                <w:sz w:val="18"/>
                <w:szCs w:val="18"/>
                <w:lang w:val="en-US"/>
              </w:rPr>
              <w:t>.0 — 7.7</w:t>
            </w:r>
          </w:p>
        </w:tc>
        <w:tc>
          <w:tcPr>
            <w:tcW w:w="4376" w:type="dxa"/>
          </w:tcPr>
          <w:p w14:paraId="46273CBF" w14:textId="2D7A61EF" w:rsidR="00DB1F90" w:rsidRPr="00A02DD4" w:rsidRDefault="00DB1F90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55477E98" wp14:editId="32D07BBD">
                  <wp:extent cx="123190" cy="118110"/>
                  <wp:effectExtent l="0" t="0" r="0" b="0"/>
                  <wp:docPr id="92" name="Picture 92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2DC3">
              <w:rPr>
                <w:sz w:val="18"/>
                <w:szCs w:val="18"/>
                <w:lang w:val="en-US"/>
              </w:rPr>
              <w:t xml:space="preserve"> (Releases 7.0 — 7.6: CLI only)</w:t>
            </w:r>
          </w:p>
        </w:tc>
      </w:tr>
      <w:tr w:rsidR="005E2DC3" w:rsidRPr="008F758F" w14:paraId="64563D29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DAA127F" w14:textId="38106DE1" w:rsidR="005E2DC3" w:rsidRPr="008F758F" w:rsidRDefault="005E2DC3">
            <w:pPr>
              <w:pStyle w:val="BodyText"/>
              <w:rPr>
                <w:sz w:val="18"/>
                <w:szCs w:val="18"/>
                <w:lang w:val="en-US"/>
              </w:rPr>
            </w:pPr>
            <w:r w:rsidRPr="008F758F">
              <w:rPr>
                <w:sz w:val="18"/>
                <w:szCs w:val="18"/>
                <w:lang w:val="en-US"/>
              </w:rPr>
              <w:t>Red H</w:t>
            </w:r>
            <w:r>
              <w:rPr>
                <w:sz w:val="18"/>
                <w:szCs w:val="18"/>
                <w:lang w:val="en-US"/>
              </w:rPr>
              <w:t>at Enterprise Linux (RHEL) 6.8 — 6.9</w:t>
            </w:r>
          </w:p>
        </w:tc>
        <w:tc>
          <w:tcPr>
            <w:tcW w:w="4376" w:type="dxa"/>
          </w:tcPr>
          <w:p w14:paraId="50944CE1" w14:textId="448712D5" w:rsidR="005E2DC3" w:rsidRPr="008F758F" w:rsidRDefault="00013431" w:rsidP="001F081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lang w:val="en-US" w:eastAsia="en-US"/>
              </w:rPr>
              <w:pict w14:anchorId="29128BE2">
                <v:shape id="_x0000_i1026" type="#_x0000_t75" alt="check-mark.png" style="width:9.75pt;height:9pt;visibility:visible">
                  <v:imagedata r:id="rId17" o:title="check-mark"/>
                </v:shape>
              </w:pict>
            </w:r>
            <w:r w:rsidR="00960083">
              <w:t xml:space="preserve"> </w:t>
            </w:r>
            <w:r w:rsidR="005E2DC3">
              <w:rPr>
                <w:lang w:val="en-US"/>
              </w:rPr>
              <w:t>(</w:t>
            </w:r>
            <w:r w:rsidR="005E2DC3">
              <w:rPr>
                <w:sz w:val="18"/>
                <w:szCs w:val="18"/>
                <w:lang w:val="en-US"/>
              </w:rPr>
              <w:t>CLI only)</w:t>
            </w:r>
          </w:p>
        </w:tc>
      </w:tr>
      <w:tr w:rsidR="00DB1F90" w:rsidRPr="006640D8" w14:paraId="69FF0CA1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59BB9EA5" w14:textId="33E6E1AB" w:rsidR="00DB1F90" w:rsidRPr="006640D8" w:rsidRDefault="00DB1F90">
            <w:pPr>
              <w:pStyle w:val="BodyText"/>
              <w:rPr>
                <w:sz w:val="18"/>
                <w:szCs w:val="18"/>
              </w:rPr>
            </w:pPr>
            <w:r w:rsidRPr="005E2DC3">
              <w:rPr>
                <w:sz w:val="18"/>
                <w:szCs w:val="18"/>
              </w:rPr>
              <w:t>Ubuntu 1</w:t>
            </w:r>
            <w:r w:rsidR="005E2DC3">
              <w:rPr>
                <w:sz w:val="18"/>
                <w:szCs w:val="18"/>
                <w:lang w:val="en-US"/>
              </w:rPr>
              <w:t>9</w:t>
            </w:r>
            <w:r w:rsidRPr="005E2DC3">
              <w:rPr>
                <w:sz w:val="18"/>
                <w:szCs w:val="18"/>
              </w:rPr>
              <w:t>.04</w:t>
            </w:r>
          </w:p>
        </w:tc>
        <w:tc>
          <w:tcPr>
            <w:tcW w:w="4376" w:type="dxa"/>
            <w:hideMark/>
          </w:tcPr>
          <w:p w14:paraId="0DC21728" w14:textId="400B2556" w:rsidR="00DB1F90" w:rsidRPr="00A847FA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0CE76678" wp14:editId="4DB50703">
                  <wp:extent cx="123190" cy="118110"/>
                  <wp:effectExtent l="0" t="0" r="0" b="0"/>
                  <wp:docPr id="6" name="Picture 6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2DC3"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5E2DC3" w:rsidRPr="006640D8" w14:paraId="0122CE5E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D9B6F93" w14:textId="2FF6E6AC" w:rsidR="005E2DC3" w:rsidRPr="006640D8" w:rsidRDefault="005E2DC3">
            <w:pPr>
              <w:pStyle w:val="BodyText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Ubuntu 18</w:t>
            </w:r>
            <w:r w:rsidRPr="008F758F">
              <w:rPr>
                <w:sz w:val="18"/>
                <w:szCs w:val="18"/>
                <w:lang w:val="en-US"/>
              </w:rPr>
              <w:t xml:space="preserve">.04 </w:t>
            </w:r>
            <w:r>
              <w:rPr>
                <w:sz w:val="18"/>
                <w:szCs w:val="18"/>
                <w:lang w:val="en-US"/>
              </w:rPr>
              <w:t>2 LTS</w:t>
            </w:r>
          </w:p>
        </w:tc>
        <w:tc>
          <w:tcPr>
            <w:tcW w:w="4376" w:type="dxa"/>
            <w:hideMark/>
          </w:tcPr>
          <w:p w14:paraId="3F14197E" w14:textId="77777777" w:rsidR="005E2DC3" w:rsidRPr="006640D8" w:rsidRDefault="005E2DC3" w:rsidP="001F081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2F53AC97" wp14:editId="3810D86D">
                  <wp:extent cx="123190" cy="118110"/>
                  <wp:effectExtent l="0" t="0" r="0" b="0"/>
                  <wp:docPr id="32" name="Picture 32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DC3" w:rsidRPr="006640D8" w14:paraId="02673FC4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B06CAE6" w14:textId="2B73F0BF" w:rsidR="005E2DC3" w:rsidRPr="006640D8" w:rsidRDefault="005E2DC3">
            <w:pPr>
              <w:pStyle w:val="BodyText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Ubuntu 18</w:t>
            </w:r>
            <w:r w:rsidRPr="008F758F">
              <w:rPr>
                <w:sz w:val="18"/>
                <w:szCs w:val="18"/>
                <w:lang w:val="en-US"/>
              </w:rPr>
              <w:t xml:space="preserve">.04 </w:t>
            </w:r>
            <w:r>
              <w:rPr>
                <w:sz w:val="18"/>
                <w:szCs w:val="18"/>
                <w:lang w:val="en-US"/>
              </w:rPr>
              <w:t>1 LTS</w:t>
            </w:r>
          </w:p>
        </w:tc>
        <w:tc>
          <w:tcPr>
            <w:tcW w:w="4376" w:type="dxa"/>
            <w:hideMark/>
          </w:tcPr>
          <w:p w14:paraId="3EA2B0D9" w14:textId="77777777" w:rsidR="005E2DC3" w:rsidRPr="006640D8" w:rsidRDefault="005E2DC3" w:rsidP="001F081C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4E05E7E4" wp14:editId="539DFDAE">
                  <wp:extent cx="123190" cy="118110"/>
                  <wp:effectExtent l="0" t="0" r="0" b="0"/>
                  <wp:docPr id="33" name="Picture 33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DC3" w:rsidRPr="006640D8" w14:paraId="60914169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62DD56ED" w14:textId="1B5FC0C3" w:rsidR="005E2DC3" w:rsidRPr="006640D8" w:rsidRDefault="005E2DC3">
            <w:pPr>
              <w:pStyle w:val="BodyText"/>
              <w:rPr>
                <w:sz w:val="18"/>
                <w:szCs w:val="18"/>
              </w:rPr>
            </w:pPr>
            <w:r w:rsidRPr="008F758F">
              <w:rPr>
                <w:sz w:val="18"/>
                <w:szCs w:val="18"/>
                <w:lang w:val="en-US"/>
              </w:rPr>
              <w:t>Ubuntu 1</w:t>
            </w:r>
            <w:r>
              <w:rPr>
                <w:sz w:val="18"/>
                <w:szCs w:val="18"/>
                <w:lang w:val="en-US"/>
              </w:rPr>
              <w:t>8</w:t>
            </w:r>
            <w:r w:rsidRPr="008F758F">
              <w:rPr>
                <w:sz w:val="18"/>
                <w:szCs w:val="18"/>
                <w:lang w:val="en-US"/>
              </w:rPr>
              <w:t xml:space="preserve">.04 </w:t>
            </w:r>
            <w:r>
              <w:rPr>
                <w:sz w:val="18"/>
                <w:szCs w:val="18"/>
                <w:lang w:val="en-US"/>
              </w:rPr>
              <w:t>LTS</w:t>
            </w:r>
          </w:p>
        </w:tc>
        <w:tc>
          <w:tcPr>
            <w:tcW w:w="4376" w:type="dxa"/>
            <w:hideMark/>
          </w:tcPr>
          <w:p w14:paraId="605CBB7B" w14:textId="77777777" w:rsidR="005E2DC3" w:rsidRPr="006640D8" w:rsidRDefault="005E2DC3" w:rsidP="001F081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3F875048" wp14:editId="451FACA7">
                  <wp:extent cx="123190" cy="118110"/>
                  <wp:effectExtent l="0" t="0" r="0" b="0"/>
                  <wp:docPr id="34" name="Picture 34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DC3" w:rsidRPr="006640D8" w14:paraId="53CBE07D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68826D6" w14:textId="386EC83B" w:rsidR="005E2DC3" w:rsidRPr="006640D8" w:rsidRDefault="005E2DC3">
            <w:pPr>
              <w:pStyle w:val="BodyText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Ubuntu 16</w:t>
            </w:r>
            <w:r w:rsidRPr="008F758F">
              <w:rPr>
                <w:sz w:val="18"/>
                <w:szCs w:val="18"/>
                <w:lang w:val="en-US"/>
              </w:rPr>
              <w:t xml:space="preserve">.04 </w:t>
            </w:r>
            <w:r>
              <w:rPr>
                <w:sz w:val="18"/>
                <w:szCs w:val="18"/>
                <w:lang w:val="en-US"/>
              </w:rPr>
              <w:t>LTS</w:t>
            </w:r>
          </w:p>
        </w:tc>
        <w:tc>
          <w:tcPr>
            <w:tcW w:w="4376" w:type="dxa"/>
            <w:hideMark/>
          </w:tcPr>
          <w:p w14:paraId="2046B649" w14:textId="32E887B9" w:rsidR="005E2DC3" w:rsidRPr="006640D8" w:rsidRDefault="005E2DC3" w:rsidP="001F081C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4F7010AC" wp14:editId="193C7A97">
                  <wp:extent cx="123190" cy="118110"/>
                  <wp:effectExtent l="0" t="0" r="0" b="0"/>
                  <wp:docPr id="35" name="Picture 35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5E2DC3" w:rsidRPr="006640D8" w14:paraId="635E43CF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B6430D9" w14:textId="1A4F4B1C" w:rsidR="005E2DC3" w:rsidRPr="006640D8" w:rsidRDefault="005E2DC3">
            <w:pPr>
              <w:pStyle w:val="BodyText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Ubuntu 14.04</w:t>
            </w:r>
          </w:p>
        </w:tc>
        <w:tc>
          <w:tcPr>
            <w:tcW w:w="4376" w:type="dxa"/>
            <w:hideMark/>
          </w:tcPr>
          <w:p w14:paraId="4DB2E73F" w14:textId="62724626" w:rsidR="005E2DC3" w:rsidRPr="006640D8" w:rsidRDefault="005E2DC3" w:rsidP="001F081C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325C59EE" wp14:editId="1BF2D15C">
                  <wp:extent cx="123190" cy="118110"/>
                  <wp:effectExtent l="0" t="0" r="0" b="0"/>
                  <wp:docPr id="36" name="Picture 36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lang w:val="en-US"/>
              </w:rPr>
              <w:t xml:space="preserve"> (CLI only)</w:t>
            </w:r>
          </w:p>
        </w:tc>
      </w:tr>
      <w:tr w:rsidR="00DB1F90" w:rsidRPr="006640D8" w14:paraId="3B680932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1" w:type="dxa"/>
            <w:gridSpan w:val="2"/>
            <w:tcBorders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88319B7" w14:textId="77777777" w:rsidR="00DB1F90" w:rsidRPr="006640D8" w:rsidRDefault="00DB1F90" w:rsidP="00B418D2">
            <w:pPr>
              <w:pStyle w:val="BodyText"/>
              <w:rPr>
                <w:b/>
                <w:sz w:val="18"/>
                <w:szCs w:val="18"/>
              </w:rPr>
            </w:pPr>
            <w:r w:rsidRPr="006640D8">
              <w:rPr>
                <w:b/>
                <w:color w:val="auto"/>
                <w:sz w:val="18"/>
                <w:szCs w:val="18"/>
              </w:rPr>
              <w:t>Windows</w:t>
            </w:r>
          </w:p>
        </w:tc>
      </w:tr>
      <w:tr w:rsidR="00DB1F90" w:rsidRPr="006640D8" w14:paraId="777AD0D7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0B145B0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Windows XP (32-bit only)</w:t>
            </w:r>
          </w:p>
        </w:tc>
        <w:tc>
          <w:tcPr>
            <w:tcW w:w="4376" w:type="dxa"/>
          </w:tcPr>
          <w:p w14:paraId="213596B6" w14:textId="116AD2D8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316B16CA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DAAC396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Windows Vista</w:t>
            </w:r>
          </w:p>
        </w:tc>
        <w:tc>
          <w:tcPr>
            <w:tcW w:w="4376" w:type="dxa"/>
            <w:hideMark/>
          </w:tcPr>
          <w:p w14:paraId="5B1E3884" w14:textId="77777777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—</w:t>
            </w:r>
          </w:p>
        </w:tc>
      </w:tr>
      <w:tr w:rsidR="00DB1F90" w:rsidRPr="006640D8" w14:paraId="4318F309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D4CCDD7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Windows 7</w:t>
            </w:r>
          </w:p>
        </w:tc>
        <w:tc>
          <w:tcPr>
            <w:tcW w:w="4376" w:type="dxa"/>
          </w:tcPr>
          <w:p w14:paraId="7456205E" w14:textId="52D7D348" w:rsidR="00DB1F90" w:rsidRPr="00A847FA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79A1EE48" wp14:editId="543F3651">
                  <wp:extent cx="123190" cy="118110"/>
                  <wp:effectExtent l="0" t="0" r="0" b="0"/>
                  <wp:docPr id="8" name="Picture 8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C475A">
              <w:rPr>
                <w:sz w:val="18"/>
                <w:szCs w:val="18"/>
                <w:lang w:val="en-US"/>
              </w:rPr>
              <w:t xml:space="preserve"> (requires IE 11</w:t>
            </w:r>
            <w:r w:rsidR="000C475A">
              <w:rPr>
                <w:sz w:val="18"/>
                <w:szCs w:val="18"/>
              </w:rPr>
              <w:t>)</w:t>
            </w:r>
          </w:p>
        </w:tc>
      </w:tr>
      <w:tr w:rsidR="00DB1F90" w:rsidRPr="006640D8" w14:paraId="050FD8D9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F307E3B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Windows 8</w:t>
            </w:r>
          </w:p>
        </w:tc>
        <w:tc>
          <w:tcPr>
            <w:tcW w:w="4376" w:type="dxa"/>
            <w:hideMark/>
          </w:tcPr>
          <w:p w14:paraId="72676EBA" w14:textId="77777777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4F61EAC0" wp14:editId="7A77AF5F">
                  <wp:extent cx="123190" cy="118110"/>
                  <wp:effectExtent l="0" t="0" r="0" b="0"/>
                  <wp:docPr id="9" name="Picture 9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4FE9F0C8" w14:textId="77777777" w:rsidTr="00090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514692B7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Windows 8.1</w:t>
            </w:r>
          </w:p>
        </w:tc>
        <w:tc>
          <w:tcPr>
            <w:tcW w:w="4376" w:type="dxa"/>
          </w:tcPr>
          <w:p w14:paraId="4BFEB94C" w14:textId="3996E470" w:rsidR="00DB1F90" w:rsidRPr="006640D8" w:rsidRDefault="00DB1F90" w:rsidP="00B418D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6CC68237" wp14:editId="167E568B">
                  <wp:extent cx="123190" cy="118110"/>
                  <wp:effectExtent l="0" t="0" r="0" b="0"/>
                  <wp:docPr id="10" name="Picture 10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6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F90" w:rsidRPr="006640D8" w14:paraId="16408EEB" w14:textId="77777777" w:rsidTr="00090A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5CC6FD79" w14:textId="77777777" w:rsidR="00DB1F90" w:rsidRPr="006640D8" w:rsidRDefault="00DB1F90" w:rsidP="00B418D2">
            <w:pPr>
              <w:pStyle w:val="BodyText"/>
              <w:rPr>
                <w:sz w:val="18"/>
                <w:szCs w:val="18"/>
              </w:rPr>
            </w:pPr>
            <w:r w:rsidRPr="006640D8">
              <w:rPr>
                <w:sz w:val="18"/>
                <w:szCs w:val="18"/>
              </w:rPr>
              <w:t>Windows 10</w:t>
            </w:r>
          </w:p>
        </w:tc>
        <w:tc>
          <w:tcPr>
            <w:tcW w:w="4376" w:type="dxa"/>
            <w:hideMark/>
          </w:tcPr>
          <w:p w14:paraId="58F6FC79" w14:textId="77777777" w:rsidR="00DB1F90" w:rsidRPr="006640D8" w:rsidRDefault="00DB1F90" w:rsidP="00B418D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6640D8">
              <w:rPr>
                <w:noProof/>
                <w:sz w:val="18"/>
                <w:szCs w:val="18"/>
              </w:rPr>
              <w:drawing>
                <wp:inline distT="0" distB="0" distL="0" distR="0" wp14:anchorId="5315C099" wp14:editId="048A9BA8">
                  <wp:extent cx="123190" cy="118110"/>
                  <wp:effectExtent l="0" t="0" r="0" b="0"/>
                  <wp:docPr id="69" name="Picture 69" descr="check-ma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8" descr="check-ma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559D8" w14:textId="1805BDF1" w:rsidR="003570BD" w:rsidRDefault="003570BD" w:rsidP="00A847FA">
      <w:pPr>
        <w:pStyle w:val="Heading2"/>
      </w:pPr>
      <w:bookmarkStart w:id="42" w:name="_Toc10215314"/>
      <w:bookmarkStart w:id="43" w:name="_Toc29564953"/>
      <w:bookmarkStart w:id="44" w:name="_Toc434452"/>
      <w:bookmarkStart w:id="45" w:name="_Toc30109566"/>
      <w:bookmarkEnd w:id="42"/>
      <w:bookmarkEnd w:id="43"/>
      <w:r>
        <w:t>Setting up your VPN on Windows</w:t>
      </w:r>
      <w:bookmarkEnd w:id="44"/>
      <w:bookmarkEnd w:id="45"/>
    </w:p>
    <w:p w14:paraId="03F470D7" w14:textId="77777777" w:rsidR="003570BD" w:rsidRPr="002E1006" w:rsidRDefault="003570BD" w:rsidP="00EB0E15">
      <w:pPr>
        <w:pStyle w:val="BodyText"/>
      </w:pPr>
      <w:r>
        <w:t>Log in</w:t>
      </w:r>
      <w:r w:rsidRPr="002E1006">
        <w:t>to the GlobalProtect portal.</w:t>
      </w:r>
    </w:p>
    <w:p w14:paraId="4596A473" w14:textId="002662BB" w:rsidR="003570BD" w:rsidRPr="00EB0E15" w:rsidRDefault="003570BD" w:rsidP="00EB0E15">
      <w:pPr>
        <w:pStyle w:val="ListNumber"/>
      </w:pPr>
      <w:r w:rsidRPr="002E1006">
        <w:t xml:space="preserve">Launch a web </w:t>
      </w:r>
      <w:r w:rsidRPr="00012789">
        <w:t>browser</w:t>
      </w:r>
      <w:r w:rsidRPr="002E1006">
        <w:t xml:space="preserve"> and go to the </w:t>
      </w:r>
      <w:r w:rsidRPr="00012789">
        <w:t>following URL:</w:t>
      </w:r>
      <w:r w:rsidR="004D3CBE" w:rsidRPr="00012789">
        <w:t xml:space="preserve"> </w:t>
      </w:r>
      <w:hyperlink r:id="rId18" w:history="1">
        <w:r w:rsidRPr="00EB0E15">
          <w:rPr>
            <w:rStyle w:val="Hyperlink"/>
          </w:rPr>
          <w:t>https://vpn.epam.com</w:t>
        </w:r>
      </w:hyperlink>
      <w:r w:rsidR="00D50FA7">
        <w:rPr>
          <w:rStyle w:val="BodyTextChar"/>
        </w:rPr>
        <w:t>;</w:t>
      </w:r>
    </w:p>
    <w:p w14:paraId="3F2FA918" w14:textId="12BECCC8" w:rsidR="003570BD" w:rsidRDefault="003570BD" w:rsidP="00EB0E15">
      <w:pPr>
        <w:pStyle w:val="ListNumber"/>
      </w:pPr>
      <w:r w:rsidRPr="002E1006">
        <w:t xml:space="preserve">On the portal login page, enter your </w:t>
      </w:r>
      <w:r w:rsidR="00A371C7" w:rsidRPr="00A847FA">
        <w:rPr>
          <w:i/>
        </w:rPr>
        <w:t xml:space="preserve">User </w:t>
      </w:r>
      <w:r w:rsidRPr="00A847FA">
        <w:rPr>
          <w:i/>
        </w:rPr>
        <w:t>Name</w:t>
      </w:r>
      <w:r w:rsidRPr="002E1006">
        <w:t xml:space="preserve"> (</w:t>
      </w:r>
      <w:r w:rsidRPr="00657DBD">
        <w:t>i.e. First</w:t>
      </w:r>
      <w:r w:rsidR="003F1082">
        <w:t>N</w:t>
      </w:r>
      <w:r w:rsidRPr="00657DBD">
        <w:t>ame_Last</w:t>
      </w:r>
      <w:r w:rsidR="003F1082">
        <w:t>N</w:t>
      </w:r>
      <w:r w:rsidRPr="00657DBD">
        <w:t>ame@epam.com</w:t>
      </w:r>
      <w:r w:rsidRPr="002E1006">
        <w:t xml:space="preserve">) and </w:t>
      </w:r>
      <w:r w:rsidRPr="00A847FA">
        <w:rPr>
          <w:i/>
        </w:rPr>
        <w:t>Password</w:t>
      </w:r>
      <w:r w:rsidRPr="002E1006">
        <w:t xml:space="preserve">, and then click </w:t>
      </w:r>
      <w:r w:rsidR="00033CA3">
        <w:rPr>
          <w:b/>
        </w:rPr>
        <w:t>SIGN IN</w:t>
      </w:r>
      <w:r w:rsidRPr="002E1006">
        <w:t>. In most instances, you can use the same username and password that you use to co</w:t>
      </w:r>
      <w:r w:rsidR="00D50FA7">
        <w:t>nnect to your corporate network:</w:t>
      </w:r>
    </w:p>
    <w:p w14:paraId="2B5FED63" w14:textId="61F669F4" w:rsidR="00397378" w:rsidRDefault="00960083" w:rsidP="003570BD">
      <w:pPr>
        <w:widowControl/>
        <w:spacing w:before="100" w:beforeAutospacing="1" w:after="100" w:afterAutospacing="1" w:line="240" w:lineRule="auto"/>
        <w:jc w:val="center"/>
        <w:rPr>
          <w:sz w:val="24"/>
          <w:szCs w:val="24"/>
        </w:rPr>
      </w:pPr>
      <w:r w:rsidRPr="00A847FA">
        <w:rPr>
          <w:noProof/>
          <w:lang w:eastAsia="ru-RU"/>
        </w:rPr>
        <w:t xml:space="preserve"> </w:t>
      </w:r>
      <w:r w:rsidR="00033CA3">
        <w:rPr>
          <w:noProof/>
        </w:rPr>
        <w:drawing>
          <wp:inline distT="0" distB="0" distL="0" distR="0" wp14:anchorId="07346C7D" wp14:editId="55764FB8">
            <wp:extent cx="3648022" cy="32131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629" cy="32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CA3">
        <w:rPr>
          <w:noProof/>
          <w:lang w:val="ru-RU" w:eastAsia="ru-RU"/>
        </w:rPr>
        <w:t xml:space="preserve"> </w:t>
      </w:r>
    </w:p>
    <w:p w14:paraId="6CC2CA44" w14:textId="4E0E3094" w:rsidR="003570BD" w:rsidRPr="009012A2" w:rsidRDefault="003570BD" w:rsidP="009012A2">
      <w:pPr>
        <w:pStyle w:val="ListNumber"/>
      </w:pPr>
      <w:r>
        <w:lastRenderedPageBreak/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</w:t>
      </w:r>
      <w:r w:rsidR="00A371C7">
        <w:t>(</w:t>
      </w:r>
      <w:r w:rsidRPr="0081343A">
        <w:t xml:space="preserve">or </w:t>
      </w:r>
      <w:r>
        <w:t>choose an</w:t>
      </w:r>
      <w:r w:rsidR="00A371C7">
        <w:t xml:space="preserve">other </w:t>
      </w:r>
      <w:r>
        <w:t xml:space="preserve">option in </w:t>
      </w:r>
      <w:r w:rsidR="00A371C7" w:rsidRPr="00A847FA">
        <w:rPr>
          <w:i/>
        </w:rPr>
        <w:t>Device</w:t>
      </w:r>
      <w:r w:rsidR="00A371C7">
        <w:t xml:space="preserve"> field</w:t>
      </w:r>
      <w:r>
        <w:t>) an</w:t>
      </w:r>
      <w:r w:rsidR="00D50FA7">
        <w:t xml:space="preserve">d click </w:t>
      </w:r>
      <w:r w:rsidR="00033CA3" w:rsidRPr="005765F6">
        <w:rPr>
          <w:b/>
        </w:rPr>
        <w:t>Log In</w:t>
      </w:r>
      <w:r w:rsidR="00D50FA7">
        <w:t>:</w:t>
      </w:r>
    </w:p>
    <w:p w14:paraId="3E1A5B4F" w14:textId="4B4032AC" w:rsidR="00A371C7" w:rsidRDefault="00A371C7" w:rsidP="003570BD">
      <w:pPr>
        <w:widowControl/>
        <w:spacing w:before="100" w:beforeAutospacing="1" w:after="100" w:afterAutospacing="1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635EA2" wp14:editId="3BD2B226">
            <wp:extent cx="3629025" cy="3152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692" w14:textId="135E25D3" w:rsidR="00033CA3" w:rsidRPr="00A847FA" w:rsidRDefault="003570BD">
      <w:pPr>
        <w:pStyle w:val="ListNumber"/>
        <w:rPr>
          <w:rStyle w:val="Hyperlink"/>
          <w:color w:val="3B3838" w:themeColor="background2" w:themeShade="40"/>
          <w:u w:val="none"/>
        </w:rPr>
      </w:pPr>
      <w:r w:rsidRPr="0081343A">
        <w:t>Na</w:t>
      </w:r>
      <w:r w:rsidR="0059475C">
        <w:t>vigate to the app download page:</w:t>
      </w:r>
      <w:r w:rsidR="00033CA3">
        <w:t xml:space="preserve"> s</w:t>
      </w:r>
      <w:r w:rsidR="00033CA3" w:rsidRPr="002E1006">
        <w:t xml:space="preserve">elect </w:t>
      </w:r>
      <w:r w:rsidR="00033CA3" w:rsidRPr="00033CA3">
        <w:rPr>
          <w:b/>
        </w:rPr>
        <w:t>GlobalProtect Agent</w:t>
      </w:r>
      <w:r w:rsidR="00033CA3" w:rsidRPr="002E1006">
        <w:t xml:space="preserve"> to open the download page</w:t>
      </w:r>
      <w:r w:rsidR="00033CA3">
        <w:t xml:space="preserve">: </w:t>
      </w:r>
      <w:hyperlink r:id="rId21" w:history="1">
        <w:r w:rsidR="00033CA3" w:rsidRPr="00EB0E15">
          <w:rPr>
            <w:rStyle w:val="Hyperlink"/>
          </w:rPr>
          <w:t>https://vpn.epam.com/global-protect/getsoftwarepage.esp</w:t>
        </w:r>
      </w:hyperlink>
    </w:p>
    <w:p w14:paraId="22A3419E" w14:textId="77777777" w:rsidR="00033CA3" w:rsidRPr="0081343A" w:rsidRDefault="00033CA3" w:rsidP="00A847FA">
      <w:pPr>
        <w:pStyle w:val="ListNumber"/>
        <w:numPr>
          <w:ilvl w:val="0"/>
          <w:numId w:val="0"/>
        </w:numPr>
        <w:ind w:left="360"/>
      </w:pPr>
    </w:p>
    <w:p w14:paraId="005814E8" w14:textId="701A04B2" w:rsidR="00033CA3" w:rsidRDefault="00033CA3" w:rsidP="005765F6">
      <w:pPr>
        <w:widowControl/>
        <w:spacing w:line="240" w:lineRule="auto"/>
        <w:jc w:val="center"/>
        <w:rPr>
          <w:sz w:val="24"/>
          <w:szCs w:val="24"/>
        </w:rPr>
      </w:pPr>
      <w:r w:rsidRPr="00033CA3">
        <w:rPr>
          <w:noProof/>
          <w:sz w:val="24"/>
          <w:szCs w:val="24"/>
        </w:rPr>
        <w:drawing>
          <wp:inline distT="0" distB="0" distL="0" distR="0" wp14:anchorId="09B472EA" wp14:editId="644BBF49">
            <wp:extent cx="5941695" cy="1948180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4C37" w14:textId="6161CF3C" w:rsidR="00033CA3" w:rsidRDefault="00033CA3" w:rsidP="005765F6">
      <w:pPr>
        <w:widowControl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7E01C6" wp14:editId="1016D5E2">
            <wp:extent cx="3398520" cy="30784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E156" w14:textId="6328D57A" w:rsidR="003570BD" w:rsidRDefault="003570BD" w:rsidP="00012789">
      <w:pPr>
        <w:pStyle w:val="ListNumber"/>
        <w:numPr>
          <w:ilvl w:val="0"/>
          <w:numId w:val="197"/>
        </w:numPr>
      </w:pPr>
      <w:r>
        <w:t xml:space="preserve">Download and install </w:t>
      </w:r>
      <w:r w:rsidRPr="002E1006">
        <w:t>GlobalProtect Agent</w:t>
      </w:r>
      <w:r w:rsidR="0059475C">
        <w:t>;</w:t>
      </w:r>
    </w:p>
    <w:p w14:paraId="256D2E2D" w14:textId="1EF71AE7" w:rsidR="003570BD" w:rsidRDefault="003570BD" w:rsidP="00AC6B16">
      <w:pPr>
        <w:pStyle w:val="ListNumber"/>
      </w:pPr>
      <w:r>
        <w:t>Run application GlobalProtect</w:t>
      </w:r>
      <w:r w:rsidR="0059475C">
        <w:t>:</w:t>
      </w:r>
    </w:p>
    <w:p w14:paraId="103AC1EA" w14:textId="47427441" w:rsidR="00161B01" w:rsidRDefault="00161B01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7268DBFE" wp14:editId="5EDE0785">
            <wp:extent cx="3571875" cy="15049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3CFE" w14:textId="23518648" w:rsidR="003F113E" w:rsidRDefault="003F113E" w:rsidP="00EB0E15">
      <w:pPr>
        <w:pStyle w:val="ListParagraph"/>
        <w:spacing w:before="240" w:after="240"/>
        <w:jc w:val="center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 wp14:anchorId="121E0599" wp14:editId="1DF42FF1">
            <wp:extent cx="2809875" cy="19335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BAC" w14:textId="7232F0D4" w:rsidR="00773C3F" w:rsidRPr="003F1082" w:rsidRDefault="00773C3F" w:rsidP="005765F6">
      <w:pPr>
        <w:pStyle w:val="NoteStyle"/>
      </w:pPr>
      <w:r>
        <w:t xml:space="preserve">If you are using </w:t>
      </w:r>
      <w:r w:rsidRPr="00A847FA">
        <w:rPr>
          <w:b/>
        </w:rPr>
        <w:t>Windows 7</w:t>
      </w:r>
      <w:r>
        <w:t xml:space="preserve"> OS make sure that </w:t>
      </w:r>
      <w:r w:rsidRPr="00A847FA">
        <w:rPr>
          <w:b/>
        </w:rPr>
        <w:t>I</w:t>
      </w:r>
      <w:r>
        <w:rPr>
          <w:b/>
        </w:rPr>
        <w:t xml:space="preserve">nternet </w:t>
      </w:r>
      <w:r w:rsidRPr="00A847FA">
        <w:rPr>
          <w:b/>
        </w:rPr>
        <w:t>E</w:t>
      </w:r>
      <w:r>
        <w:rPr>
          <w:b/>
        </w:rPr>
        <w:t>xplorer</w:t>
      </w:r>
      <w:r w:rsidRPr="00A847FA">
        <w:rPr>
          <w:b/>
        </w:rPr>
        <w:t xml:space="preserve"> 11</w:t>
      </w:r>
      <w:r>
        <w:t xml:space="preserve"> is installed on your computer before connecting to the VPN. You can get it from </w:t>
      </w:r>
      <w:hyperlink r:id="rId26" w:history="1">
        <w:r>
          <w:rPr>
            <w:rStyle w:val="Hyperlink"/>
          </w:rPr>
          <w:t>here</w:t>
        </w:r>
      </w:hyperlink>
      <w:r>
        <w:t>.</w:t>
      </w:r>
    </w:p>
    <w:p w14:paraId="27F43797" w14:textId="7C3B756B" w:rsidR="003570BD" w:rsidRPr="00012789" w:rsidRDefault="003570BD" w:rsidP="00EB0E15">
      <w:pPr>
        <w:pStyle w:val="ListNumber"/>
        <w:rPr>
          <w:b/>
        </w:rPr>
      </w:pPr>
      <w:r>
        <w:lastRenderedPageBreak/>
        <w:t xml:space="preserve">Enter GlobalProtect portal address </w:t>
      </w:r>
      <w:r w:rsidRPr="00012789">
        <w:rPr>
          <w:b/>
        </w:rPr>
        <w:t xml:space="preserve">vpn.epam.com </w:t>
      </w:r>
      <w:r w:rsidRPr="00D0327D">
        <w:t xml:space="preserve">and </w:t>
      </w:r>
      <w:r>
        <w:t xml:space="preserve">click </w:t>
      </w:r>
      <w:r w:rsidRPr="00A847FA">
        <w:rPr>
          <w:b/>
        </w:rPr>
        <w:t>Connect</w:t>
      </w:r>
      <w:r w:rsidR="0059475C">
        <w:t>:</w:t>
      </w:r>
    </w:p>
    <w:p w14:paraId="23079394" w14:textId="02BB236E" w:rsidR="00435C38" w:rsidRDefault="00435C38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6571FC7A" wp14:editId="1610C492">
            <wp:extent cx="2609850" cy="3105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13F6" w14:textId="2B9DA74F" w:rsidR="003570BD" w:rsidRPr="00C46952" w:rsidRDefault="00402498" w:rsidP="00EB0E15">
      <w:pPr>
        <w:pStyle w:val="ListNumber"/>
      </w:pPr>
      <w:r>
        <w:t>A</w:t>
      </w:r>
      <w:r w:rsidRPr="004A32B0">
        <w:t xml:space="preserve"> </w:t>
      </w:r>
      <w:r>
        <w:t xml:space="preserve">pop-up window will appear. </w:t>
      </w:r>
      <w:r w:rsidR="003570BD">
        <w:t>Enter</w:t>
      </w:r>
      <w:r w:rsidR="003570BD" w:rsidRPr="00C46952">
        <w:t xml:space="preserve"> </w:t>
      </w:r>
      <w:r w:rsidR="003570BD" w:rsidRPr="002E1006">
        <w:t xml:space="preserve">your </w:t>
      </w:r>
      <w:r w:rsidR="003570BD" w:rsidRPr="004A32B0">
        <w:rPr>
          <w:i/>
        </w:rPr>
        <w:t>Name</w:t>
      </w:r>
      <w:r w:rsidR="003570BD" w:rsidRPr="002E1006">
        <w:t xml:space="preserve"> (</w:t>
      </w:r>
      <w:r w:rsidR="003570BD" w:rsidRPr="00657DBD">
        <w:t>i.e. First</w:t>
      </w:r>
      <w:r w:rsidR="003F1082">
        <w:t>N</w:t>
      </w:r>
      <w:r w:rsidR="003570BD" w:rsidRPr="00657DBD">
        <w:t>ame_Last</w:t>
      </w:r>
      <w:r w:rsidR="003F1082">
        <w:t>N</w:t>
      </w:r>
      <w:r w:rsidR="003570BD" w:rsidRPr="00657DBD">
        <w:t>ame@epam.com</w:t>
      </w:r>
      <w:r w:rsidR="003570BD" w:rsidRPr="002E1006">
        <w:t xml:space="preserve">) and </w:t>
      </w:r>
      <w:r w:rsidR="003570BD" w:rsidRPr="004A32B0">
        <w:rPr>
          <w:i/>
        </w:rPr>
        <w:t>Password</w:t>
      </w:r>
      <w:r w:rsidR="003570BD" w:rsidRPr="002E1006">
        <w:t>, and then click</w:t>
      </w:r>
      <w:r w:rsidR="003570BD">
        <w:t xml:space="preserve"> </w:t>
      </w:r>
      <w:r w:rsidR="003570BD" w:rsidRPr="004A32B0">
        <w:rPr>
          <w:b/>
        </w:rPr>
        <w:t>S</w:t>
      </w:r>
      <w:r w:rsidRPr="004A32B0">
        <w:rPr>
          <w:b/>
        </w:rPr>
        <w:t>IGN IN</w:t>
      </w:r>
      <w:r w:rsidR="0059475C">
        <w:t>:</w:t>
      </w:r>
    </w:p>
    <w:p w14:paraId="585AE94B" w14:textId="20DDBB37" w:rsidR="00473008" w:rsidRDefault="00435C38" w:rsidP="005765F6">
      <w:pPr>
        <w:pStyle w:val="ListParagraph"/>
        <w:spacing w:before="240"/>
      </w:pPr>
      <w:r>
        <w:rPr>
          <w:noProof/>
        </w:rPr>
        <w:drawing>
          <wp:inline distT="0" distB="0" distL="0" distR="0" wp14:anchorId="6ADF015E" wp14:editId="0DC9E755">
            <wp:extent cx="5941695" cy="2678430"/>
            <wp:effectExtent l="0" t="0" r="190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0FAE" w14:textId="77777777" w:rsidR="00402498" w:rsidRPr="009012A2" w:rsidRDefault="00402498" w:rsidP="00402498">
      <w:pPr>
        <w:pStyle w:val="ListNumber"/>
      </w:pPr>
      <w:r>
        <w:lastRenderedPageBreak/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</w:t>
      </w:r>
      <w:r>
        <w:t>(</w:t>
      </w:r>
      <w:r w:rsidRPr="0081343A">
        <w:t xml:space="preserve">or </w:t>
      </w:r>
      <w:r>
        <w:t xml:space="preserve">choose another option in </w:t>
      </w:r>
      <w:r w:rsidRPr="008F758F">
        <w:rPr>
          <w:i/>
        </w:rPr>
        <w:t>Device</w:t>
      </w:r>
      <w:r>
        <w:t xml:space="preserve"> field) and click </w:t>
      </w:r>
      <w:r w:rsidRPr="008F758F">
        <w:rPr>
          <w:b/>
        </w:rPr>
        <w:t>Log In</w:t>
      </w:r>
      <w:r>
        <w:t>:</w:t>
      </w:r>
    </w:p>
    <w:p w14:paraId="589ED007" w14:textId="4174BE08" w:rsidR="00402498" w:rsidRPr="004A32B0" w:rsidRDefault="00435C38">
      <w:pPr>
        <w:pStyle w:val="ListParagraph"/>
        <w:spacing w:before="24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C2A7FA" wp14:editId="0F671CCF">
            <wp:extent cx="5941695" cy="2678430"/>
            <wp:effectExtent l="0" t="0" r="190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CC2" w14:textId="52B4C2BA" w:rsidR="003570BD" w:rsidRDefault="003570BD" w:rsidP="00EB0E15">
      <w:pPr>
        <w:pStyle w:val="ListNumber"/>
      </w:pPr>
      <w:r>
        <w:t>You have successfully connected to EPAM GlobalProtect VPN</w:t>
      </w:r>
      <w:r w:rsidR="003235B9">
        <w:t>:</w:t>
      </w:r>
    </w:p>
    <w:p w14:paraId="640D5F30" w14:textId="03B5CB3D" w:rsidR="00402498" w:rsidRDefault="00402498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1A8814B9" wp14:editId="718FBDDE">
            <wp:extent cx="2609850" cy="3105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B86C" w14:textId="3CAC6778" w:rsidR="003570BD" w:rsidRDefault="003570BD" w:rsidP="00EB0E15">
      <w:pPr>
        <w:pStyle w:val="ListNumber"/>
      </w:pPr>
      <w:r>
        <w:lastRenderedPageBreak/>
        <w:t>You can choose another VPN gateway to connect to if needed</w:t>
      </w:r>
      <w:r w:rsidR="00A8658A">
        <w:t>:</w:t>
      </w:r>
    </w:p>
    <w:p w14:paraId="6ADB78A8" w14:textId="7AE3093A" w:rsidR="00402498" w:rsidRDefault="00402498" w:rsidP="00EB0E15">
      <w:pPr>
        <w:pStyle w:val="ListParagraph"/>
        <w:spacing w:before="24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42637067" wp14:editId="7BDC02FF">
            <wp:extent cx="2609850" cy="31146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81E4" w14:textId="38C8A405" w:rsidR="003F1082" w:rsidRPr="000C475A" w:rsidRDefault="000C475A" w:rsidP="005765F6">
      <w:pPr>
        <w:pStyle w:val="ListNumber"/>
        <w:spacing w:after="120"/>
        <w:rPr>
          <w:rFonts w:eastAsia="SimSun"/>
        </w:rPr>
      </w:pPr>
      <w:r>
        <w:t>You</w:t>
      </w:r>
      <w:r w:rsidRPr="000C475A">
        <w:t xml:space="preserve"> can assign and automatically connect to a preferred GlobalProtect gateway. By default, the GlobalProtect app automatically connects to the best available gateway based on the priority, source region, and response time of the configured gateways</w:t>
      </w:r>
      <w:r>
        <w:t>:</w:t>
      </w:r>
    </w:p>
    <w:p w14:paraId="7C90FF8B" w14:textId="45CE9B3C" w:rsidR="006B0D31" w:rsidRDefault="00402498" w:rsidP="005765F6">
      <w:pPr>
        <w:pStyle w:val="ListNumber"/>
        <w:numPr>
          <w:ilvl w:val="0"/>
          <w:numId w:val="0"/>
        </w:numPr>
        <w:spacing w:after="120"/>
        <w:rPr>
          <w:rFonts w:eastAsia="SimSun"/>
        </w:rPr>
      </w:pPr>
      <w:r w:rsidRPr="00402498">
        <w:rPr>
          <w:rFonts w:eastAsia="SimSun"/>
          <w:noProof/>
        </w:rPr>
        <w:drawing>
          <wp:inline distT="0" distB="0" distL="0" distR="0" wp14:anchorId="222614E1" wp14:editId="25FE0C52">
            <wp:extent cx="5941695" cy="3109595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2AA8" w14:textId="77777777" w:rsidR="00510831" w:rsidRDefault="00510831">
      <w:pPr>
        <w:widowControl/>
        <w:spacing w:after="160" w:line="259" w:lineRule="auto"/>
      </w:pPr>
      <w:bookmarkStart w:id="46" w:name="_Toc434453"/>
    </w:p>
    <w:p w14:paraId="2186E229" w14:textId="49964E2F" w:rsidR="00695877" w:rsidRDefault="00695877" w:rsidP="004A32B0">
      <w:pPr>
        <w:pStyle w:val="Caption"/>
      </w:pPr>
      <w:r>
        <w:br w:type="page"/>
      </w:r>
    </w:p>
    <w:p w14:paraId="14E8CAF5" w14:textId="498C2C28" w:rsidR="003570BD" w:rsidRDefault="003570BD" w:rsidP="003570BD">
      <w:pPr>
        <w:pStyle w:val="Heading2"/>
        <w:keepNext w:val="0"/>
        <w:ind w:left="851" w:hanging="851"/>
      </w:pPr>
      <w:bookmarkStart w:id="47" w:name="_Toc30109567"/>
      <w:r>
        <w:t>Setting up your VPN on macOS</w:t>
      </w:r>
      <w:bookmarkEnd w:id="46"/>
      <w:bookmarkEnd w:id="47"/>
    </w:p>
    <w:p w14:paraId="41BED9F8" w14:textId="77777777" w:rsidR="003570BD" w:rsidRPr="002E1006" w:rsidRDefault="003570BD" w:rsidP="00EB0E15">
      <w:pPr>
        <w:pStyle w:val="BodyText"/>
      </w:pPr>
      <w:r>
        <w:t>Log in</w:t>
      </w:r>
      <w:r w:rsidRPr="002E1006">
        <w:t>to the GlobalProtect portal.</w:t>
      </w:r>
    </w:p>
    <w:p w14:paraId="51BCDC14" w14:textId="63102FE3" w:rsidR="003570BD" w:rsidRPr="002E1006" w:rsidRDefault="003570BD" w:rsidP="00EB0E15">
      <w:pPr>
        <w:pStyle w:val="ListNumber"/>
        <w:numPr>
          <w:ilvl w:val="0"/>
          <w:numId w:val="198"/>
        </w:numPr>
      </w:pPr>
      <w:r w:rsidRPr="002E1006">
        <w:t>Launch a web browser and go to the following URL:</w:t>
      </w:r>
      <w:r w:rsidR="00012789">
        <w:t xml:space="preserve"> </w:t>
      </w:r>
      <w:hyperlink r:id="rId33" w:history="1">
        <w:r w:rsidR="00012789" w:rsidRPr="00012789">
          <w:rPr>
            <w:rStyle w:val="Hyperlink"/>
          </w:rPr>
          <w:t>https://vpn.epam.com</w:t>
        </w:r>
      </w:hyperlink>
      <w:r w:rsidR="00C001EB">
        <w:rPr>
          <w:rStyle w:val="BodyTextChar"/>
        </w:rPr>
        <w:t>;</w:t>
      </w:r>
    </w:p>
    <w:p w14:paraId="5C9AF487" w14:textId="5133D98A" w:rsidR="00AC1080" w:rsidRDefault="00AC1080" w:rsidP="00AC1080">
      <w:pPr>
        <w:pStyle w:val="ListNumber"/>
        <w:numPr>
          <w:ilvl w:val="0"/>
          <w:numId w:val="198"/>
        </w:numPr>
      </w:pPr>
      <w:r w:rsidRPr="002E1006">
        <w:t xml:space="preserve">On the portal login page, enter your </w:t>
      </w:r>
      <w:r w:rsidRPr="00AC1080">
        <w:rPr>
          <w:i/>
        </w:rPr>
        <w:t>User Name</w:t>
      </w:r>
      <w:r w:rsidRPr="002E1006">
        <w:t xml:space="preserve"> (</w:t>
      </w:r>
      <w:r w:rsidRPr="00657DBD">
        <w:t>i.e. First</w:t>
      </w:r>
      <w:r w:rsidR="003F1082">
        <w:t>N</w:t>
      </w:r>
      <w:r w:rsidRPr="00657DBD">
        <w:t>ame_Last</w:t>
      </w:r>
      <w:r w:rsidR="003F1082">
        <w:t>N</w:t>
      </w:r>
      <w:r w:rsidRPr="00657DBD">
        <w:t>ame@epam.com</w:t>
      </w:r>
      <w:r w:rsidRPr="002E1006">
        <w:t xml:space="preserve">) and </w:t>
      </w:r>
      <w:r w:rsidRPr="00AC1080">
        <w:rPr>
          <w:i/>
        </w:rPr>
        <w:t>Password</w:t>
      </w:r>
      <w:r w:rsidRPr="002E1006">
        <w:t xml:space="preserve">, and then click </w:t>
      </w:r>
      <w:r w:rsidRPr="00AC1080">
        <w:rPr>
          <w:b/>
        </w:rPr>
        <w:t>SIGN IN</w:t>
      </w:r>
      <w:r w:rsidRPr="002E1006">
        <w:t>. In most instances, you can use the same username and password that you use to co</w:t>
      </w:r>
      <w:r>
        <w:t>nnect to your corporate network:</w:t>
      </w:r>
    </w:p>
    <w:p w14:paraId="0C40105B" w14:textId="1CE8828A" w:rsidR="003F7728" w:rsidRDefault="00AC1080" w:rsidP="003570BD">
      <w:pPr>
        <w:widowControl/>
        <w:spacing w:before="100" w:beforeAutospacing="1" w:after="100" w:afterAutospacing="1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12C8DD" wp14:editId="2BB0A8BE">
            <wp:extent cx="3914286" cy="3447619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AC1080">
        <w:t xml:space="preserve"> </w:t>
      </w:r>
    </w:p>
    <w:p w14:paraId="7C5A46F4" w14:textId="77777777" w:rsidR="00366903" w:rsidRPr="009012A2" w:rsidRDefault="00366903" w:rsidP="00366903">
      <w:pPr>
        <w:pStyle w:val="ListNumber"/>
      </w:pPr>
      <w:r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</w:t>
      </w:r>
      <w:r>
        <w:t>(</w:t>
      </w:r>
      <w:r w:rsidRPr="0081343A">
        <w:t xml:space="preserve">or </w:t>
      </w:r>
      <w:r>
        <w:t xml:space="preserve">choose another option in </w:t>
      </w:r>
      <w:r w:rsidRPr="008F758F">
        <w:rPr>
          <w:i/>
        </w:rPr>
        <w:t>Device</w:t>
      </w:r>
      <w:r>
        <w:t xml:space="preserve"> field) and click </w:t>
      </w:r>
      <w:r w:rsidRPr="008F758F">
        <w:rPr>
          <w:b/>
        </w:rPr>
        <w:t>Log In</w:t>
      </w:r>
      <w:r>
        <w:t>:</w:t>
      </w:r>
    </w:p>
    <w:p w14:paraId="4F773895" w14:textId="414571AB" w:rsidR="006C61D3" w:rsidRDefault="00366903" w:rsidP="003570BD">
      <w:pPr>
        <w:widowControl/>
        <w:spacing w:before="100" w:beforeAutospacing="1" w:after="100" w:afterAutospacing="1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F63188" wp14:editId="07D705C7">
            <wp:extent cx="3629025" cy="31527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F269" w14:textId="328ED6F3" w:rsidR="00174560" w:rsidRPr="005765F6" w:rsidRDefault="00174560" w:rsidP="004A32B0">
      <w:pPr>
        <w:pStyle w:val="ListNumber"/>
        <w:spacing w:after="120"/>
        <w:rPr>
          <w:rStyle w:val="Hyperlink"/>
          <w:color w:val="3B3838" w:themeColor="background2" w:themeShade="40"/>
          <w:u w:val="none"/>
        </w:rPr>
      </w:pPr>
      <w:r w:rsidRPr="0081343A">
        <w:t>Na</w:t>
      </w:r>
      <w:r>
        <w:t>vigate to the app download page: s</w:t>
      </w:r>
      <w:r w:rsidRPr="002E1006">
        <w:t xml:space="preserve">elect </w:t>
      </w:r>
      <w:r w:rsidRPr="00033CA3">
        <w:rPr>
          <w:b/>
        </w:rPr>
        <w:t>GlobalProtect Agent</w:t>
      </w:r>
      <w:r w:rsidRPr="002E1006">
        <w:t xml:space="preserve"> to open the download page</w:t>
      </w:r>
      <w:r>
        <w:t xml:space="preserve">: </w:t>
      </w:r>
      <w:hyperlink r:id="rId34" w:history="1">
        <w:r w:rsidRPr="00EB0E15">
          <w:rPr>
            <w:rStyle w:val="Hyperlink"/>
          </w:rPr>
          <w:t>https://vpn.epam.com/global-protect/getsoftwarepage.esp</w:t>
        </w:r>
      </w:hyperlink>
    </w:p>
    <w:p w14:paraId="65375350" w14:textId="3B6A73FC" w:rsidR="00174560" w:rsidRDefault="00174560" w:rsidP="003570BD">
      <w:pPr>
        <w:widowControl/>
        <w:spacing w:line="240" w:lineRule="auto"/>
        <w:jc w:val="center"/>
      </w:pPr>
      <w:r w:rsidRPr="00033CA3">
        <w:rPr>
          <w:noProof/>
          <w:sz w:val="24"/>
          <w:szCs w:val="24"/>
        </w:rPr>
        <w:drawing>
          <wp:inline distT="0" distB="0" distL="0" distR="0" wp14:anchorId="6A9A3A5E" wp14:editId="574F23DD">
            <wp:extent cx="5941695" cy="1948180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6F4E" w14:textId="78D0148B" w:rsidR="00E326AA" w:rsidRDefault="00E326AA" w:rsidP="003570BD">
      <w:pPr>
        <w:widowControl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7708A2" wp14:editId="0ED5A00E">
            <wp:extent cx="3529965" cy="3042920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E997" w14:textId="71CC2AB6" w:rsidR="00EB2CDF" w:rsidRDefault="003570BD" w:rsidP="00EB2CDF">
      <w:pPr>
        <w:pStyle w:val="ListNumber"/>
      </w:pPr>
      <w:r>
        <w:t xml:space="preserve">Download and install </w:t>
      </w:r>
      <w:r w:rsidRPr="002E1006">
        <w:t>GlobalProtect Agent</w:t>
      </w:r>
      <w:r w:rsidR="0007506F">
        <w:t>;</w:t>
      </w:r>
    </w:p>
    <w:p w14:paraId="0EEDCECB" w14:textId="78D3339E" w:rsidR="0007385E" w:rsidRDefault="0007385E" w:rsidP="00971D77">
      <w:pPr>
        <w:pStyle w:val="ListNumber"/>
      </w:pPr>
      <w:r>
        <w:t>You w</w:t>
      </w:r>
      <w:r w:rsidR="00971D77">
        <w:t>ill</w:t>
      </w:r>
      <w:r>
        <w:t xml:space="preserve"> see the "System Extension Blocked" dialog box if </w:t>
      </w:r>
      <w:r w:rsidR="005765F6">
        <w:t>you installed</w:t>
      </w:r>
      <w:r>
        <w:t xml:space="preserve"> the GlobalProtect VPN application for the first time:</w:t>
      </w:r>
    </w:p>
    <w:p w14:paraId="6D056035" w14:textId="3ED5B40E" w:rsidR="00FA2B83" w:rsidRDefault="00FA2B83" w:rsidP="0007385E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0023E0F2" wp14:editId="1C1D249C">
            <wp:extent cx="3168015" cy="1407160"/>
            <wp:effectExtent l="0" t="0" r="0" b="254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1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12" cy="15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8B29" w14:textId="320CB621" w:rsidR="004B27F3" w:rsidRDefault="0007385E" w:rsidP="00AC6B16">
      <w:pPr>
        <w:pStyle w:val="NoteStyle"/>
        <w:numPr>
          <w:ilvl w:val="0"/>
          <w:numId w:val="14"/>
        </w:numPr>
        <w:ind w:left="619" w:hanging="619"/>
      </w:pPr>
      <w:r>
        <w:t>If you click the "</w:t>
      </w:r>
      <w:r w:rsidRPr="00EB3775">
        <w:rPr>
          <w:b/>
        </w:rPr>
        <w:t>OK</w:t>
      </w:r>
      <w:r>
        <w:t xml:space="preserve">" button instead, </w:t>
      </w:r>
      <w:r w:rsidRPr="00EB3775">
        <w:rPr>
          <w:b/>
          <w:color w:val="FF0000"/>
        </w:rPr>
        <w:t>you have 30 minutes</w:t>
      </w:r>
      <w:r w:rsidRPr="00EB3775">
        <w:rPr>
          <w:color w:val="FF0000"/>
        </w:rPr>
        <w:t xml:space="preserve"> </w:t>
      </w:r>
      <w:r>
        <w:t xml:space="preserve">to navigate the </w:t>
      </w:r>
      <w:r w:rsidRPr="00EB3775">
        <w:rPr>
          <w:b/>
        </w:rPr>
        <w:t>Security &amp; Privacy</w:t>
      </w:r>
      <w:r>
        <w:t xml:space="preserve"> System Preference before the </w:t>
      </w:r>
      <w:r w:rsidRPr="00EB3775">
        <w:rPr>
          <w:b/>
        </w:rPr>
        <w:t>Allow</w:t>
      </w:r>
      <w:r>
        <w:t xml:space="preserve"> button disappears. </w:t>
      </w:r>
      <w:r w:rsidR="00EB3775">
        <w:t>Then y</w:t>
      </w:r>
      <w:r>
        <w:t>ou w</w:t>
      </w:r>
      <w:r w:rsidR="00971D77">
        <w:t>ill</w:t>
      </w:r>
      <w:r>
        <w:t xml:space="preserve"> need to restart the Mac in order to approve the system extension(s).</w:t>
      </w:r>
    </w:p>
    <w:p w14:paraId="5A43731B" w14:textId="2CB3CC88" w:rsidR="0007385E" w:rsidRDefault="0007385E" w:rsidP="00AC6B16">
      <w:pPr>
        <w:pStyle w:val="NoteStyle"/>
        <w:numPr>
          <w:ilvl w:val="0"/>
          <w:numId w:val="0"/>
        </w:numPr>
      </w:pPr>
      <w:r>
        <w:t>Click on the button labeled "</w:t>
      </w:r>
      <w:r>
        <w:rPr>
          <w:b/>
        </w:rPr>
        <w:t>Open Security Preferences</w:t>
      </w:r>
      <w:r>
        <w:t>", which will take you to the Security &amp; Privacy panel of Systems Preferences, as shown in Figure below:</w:t>
      </w:r>
    </w:p>
    <w:p w14:paraId="4925959E" w14:textId="06A77BFA" w:rsidR="000D3EB3" w:rsidRDefault="000D3EB3" w:rsidP="00E258E8">
      <w:pPr>
        <w:pStyle w:val="NoteStyle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DE64445" wp14:editId="04291C08">
            <wp:extent cx="4897120" cy="3789680"/>
            <wp:effectExtent l="0" t="0" r="0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1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78" cy="384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212" w14:textId="525B5D8F" w:rsidR="0007385E" w:rsidRDefault="0007385E" w:rsidP="00971D77">
      <w:pPr>
        <w:pStyle w:val="ListNumber"/>
        <w:numPr>
          <w:ilvl w:val="0"/>
          <w:numId w:val="0"/>
        </w:numPr>
        <w:ind w:left="360" w:hanging="360"/>
      </w:pPr>
      <w:r>
        <w:t>Click on the "</w:t>
      </w:r>
      <w:r>
        <w:rPr>
          <w:b/>
        </w:rPr>
        <w:t>Allow</w:t>
      </w:r>
      <w:r>
        <w:t>". You will be prompted if a restart is required at this time.</w:t>
      </w:r>
    </w:p>
    <w:p w14:paraId="561F676F" w14:textId="08444A98" w:rsidR="003570BD" w:rsidRDefault="003570BD" w:rsidP="00EB0E15">
      <w:pPr>
        <w:pStyle w:val="ListNumber"/>
      </w:pPr>
      <w:r>
        <w:t>Run application GlobalProtect</w:t>
      </w:r>
      <w:r w:rsidR="002E509A">
        <w:t>:</w:t>
      </w:r>
    </w:p>
    <w:p w14:paraId="0359FEB4" w14:textId="750ECF8A" w:rsidR="005C135A" w:rsidRDefault="005C135A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3717EC6C" wp14:editId="06FFE265">
            <wp:extent cx="5581996" cy="3345873"/>
            <wp:effectExtent l="0" t="0" r="0" b="698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1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96" cy="3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372A" w14:textId="6B5C5EF2" w:rsidR="00174560" w:rsidRPr="00012789" w:rsidRDefault="00174560" w:rsidP="00174560">
      <w:pPr>
        <w:pStyle w:val="ListNumber"/>
        <w:rPr>
          <w:b/>
        </w:rPr>
      </w:pPr>
      <w:r>
        <w:t xml:space="preserve">Enter GlobalProtect portal address </w:t>
      </w:r>
      <w:r w:rsidRPr="00012789">
        <w:rPr>
          <w:b/>
        </w:rPr>
        <w:t xml:space="preserve">vpn.epam.com </w:t>
      </w:r>
      <w:r w:rsidRPr="00D0327D">
        <w:t xml:space="preserve">and </w:t>
      </w:r>
      <w:r>
        <w:t xml:space="preserve">click </w:t>
      </w:r>
      <w:r w:rsidRPr="008F758F">
        <w:rPr>
          <w:b/>
        </w:rPr>
        <w:t>Connect</w:t>
      </w:r>
      <w:r>
        <w:t>:</w:t>
      </w:r>
    </w:p>
    <w:p w14:paraId="13CF9942" w14:textId="27EFFA10" w:rsidR="00BF6C55" w:rsidRDefault="00CF6328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68237E6E" wp14:editId="49FEFCA4">
            <wp:extent cx="2340864" cy="31089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01 2020-01-04 at 6.21.45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61B" w14:textId="21FA709D" w:rsidR="003570BD" w:rsidRPr="00C46952" w:rsidRDefault="009A4C20" w:rsidP="00EB0E15">
      <w:pPr>
        <w:pStyle w:val="ListNumber"/>
      </w:pPr>
      <w:r>
        <w:t>A</w:t>
      </w:r>
      <w:r w:rsidRPr="008F758F">
        <w:t xml:space="preserve"> </w:t>
      </w:r>
      <w:r>
        <w:t>pop-up window will appear. Enter</w:t>
      </w:r>
      <w:r w:rsidRPr="00C46952">
        <w:t xml:space="preserve"> </w:t>
      </w:r>
      <w:r w:rsidRPr="002E1006">
        <w:t xml:space="preserve">your </w:t>
      </w:r>
      <w:r w:rsidRPr="008F758F">
        <w:rPr>
          <w:i/>
        </w:rPr>
        <w:t>Name</w:t>
      </w:r>
      <w:r w:rsidRPr="002E1006">
        <w:t xml:space="preserve"> (</w:t>
      </w:r>
      <w:r w:rsidRPr="00657DBD">
        <w:t>i.e. First</w:t>
      </w:r>
      <w:r w:rsidR="009D3472">
        <w:t>N</w:t>
      </w:r>
      <w:r w:rsidRPr="00657DBD">
        <w:t>ame_Last</w:t>
      </w:r>
      <w:r w:rsidR="009D3472">
        <w:t>N</w:t>
      </w:r>
      <w:r w:rsidRPr="00657DBD">
        <w:t>ame@epam.com</w:t>
      </w:r>
      <w:r w:rsidRPr="002E1006">
        <w:t xml:space="preserve">) and </w:t>
      </w:r>
      <w:r w:rsidRPr="008F758F">
        <w:rPr>
          <w:i/>
        </w:rPr>
        <w:t>Password</w:t>
      </w:r>
      <w:r w:rsidRPr="002E1006">
        <w:t>, and then click</w:t>
      </w:r>
      <w:r>
        <w:t xml:space="preserve"> </w:t>
      </w:r>
      <w:r w:rsidRPr="008F758F">
        <w:rPr>
          <w:b/>
        </w:rPr>
        <w:t>SIGN IN</w:t>
      </w:r>
      <w:r>
        <w:t>:</w:t>
      </w:r>
    </w:p>
    <w:p w14:paraId="38CD722D" w14:textId="6DB52364" w:rsidR="001E5964" w:rsidRDefault="003A1A8F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60210FA6" wp14:editId="378240B6">
            <wp:extent cx="5486400" cy="33284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02 2020-01-04 at 6.22.53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FC7" w14:textId="77777777" w:rsidR="009A4C20" w:rsidRPr="009012A2" w:rsidRDefault="009A4C20" w:rsidP="009A4C20">
      <w:pPr>
        <w:pStyle w:val="ListNumber"/>
      </w:pPr>
      <w:r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</w:t>
      </w:r>
      <w:r>
        <w:t>(</w:t>
      </w:r>
      <w:r w:rsidRPr="0081343A">
        <w:t xml:space="preserve">or </w:t>
      </w:r>
      <w:r>
        <w:t xml:space="preserve">choose another option in </w:t>
      </w:r>
      <w:r w:rsidRPr="008F758F">
        <w:rPr>
          <w:i/>
        </w:rPr>
        <w:t>Device</w:t>
      </w:r>
      <w:r>
        <w:t xml:space="preserve"> field) and click </w:t>
      </w:r>
      <w:r w:rsidRPr="008F758F">
        <w:rPr>
          <w:b/>
        </w:rPr>
        <w:t>Log In</w:t>
      </w:r>
      <w:r>
        <w:t>:</w:t>
      </w:r>
    </w:p>
    <w:p w14:paraId="59CD3894" w14:textId="386FE7D2" w:rsidR="00D942C6" w:rsidRDefault="003A1A8F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6AD2C67A" wp14:editId="337D63CF">
            <wp:extent cx="5486400" cy="3328416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03 2020-01-04 at 6.23.35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5032" w14:textId="5262BE51" w:rsidR="003570BD" w:rsidRDefault="003570BD" w:rsidP="00EB0E15">
      <w:pPr>
        <w:pStyle w:val="ListNumber"/>
      </w:pPr>
      <w:r>
        <w:t>You have successfully connected to EPAM Global Protect VPN</w:t>
      </w:r>
      <w:r w:rsidR="007A7DF5">
        <w:t>:</w:t>
      </w:r>
    </w:p>
    <w:p w14:paraId="737EB7CA" w14:textId="2C6C9C90" w:rsidR="008F35BB" w:rsidRDefault="003A1A8F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7E013319" wp14:editId="1EA1BC6D">
            <wp:extent cx="2148840" cy="310896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04 2020-01-04 at 6.24.15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B697" w14:textId="129DC010" w:rsidR="003570BD" w:rsidRDefault="003570BD" w:rsidP="00EB0E15">
      <w:pPr>
        <w:pStyle w:val="ListNumber"/>
      </w:pPr>
      <w:r>
        <w:t>You can choose another VPN gateway to connect to if needed</w:t>
      </w:r>
      <w:r w:rsidR="00E77AEF">
        <w:t>:</w:t>
      </w:r>
    </w:p>
    <w:p w14:paraId="57466EAD" w14:textId="77B1EAA5" w:rsidR="00B0212F" w:rsidRDefault="003C2A9D" w:rsidP="00EB0E15">
      <w:pPr>
        <w:pStyle w:val="ListParagraph"/>
        <w:spacing w:before="240"/>
        <w:jc w:val="center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 wp14:anchorId="346ECEDB" wp14:editId="74B2C909">
            <wp:extent cx="2148840" cy="31089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05 2020-01-04 at 6.24.15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D5F" w14:textId="77777777" w:rsidR="003F1082" w:rsidRPr="004A32B0" w:rsidRDefault="000C475A" w:rsidP="003F1082">
      <w:pPr>
        <w:pStyle w:val="ListNumber"/>
        <w:spacing w:after="120"/>
        <w:rPr>
          <w:rFonts w:eastAsia="SimSun"/>
        </w:rPr>
      </w:pPr>
      <w:r>
        <w:t>You</w:t>
      </w:r>
      <w:r w:rsidRPr="000C475A">
        <w:t xml:space="preserve"> can assign and automatically connect to a preferred GlobalProtect gateway. By default, the GlobalProtect app automatically connects to the best available gateway based on the priority, source region, and response time of the configured gateways</w:t>
      </w:r>
      <w:r>
        <w:t>:</w:t>
      </w:r>
    </w:p>
    <w:p w14:paraId="55908843" w14:textId="00A5AD6A" w:rsidR="00B9262F" w:rsidRPr="000C475A" w:rsidRDefault="00B9262F" w:rsidP="005765F6">
      <w:pPr>
        <w:pStyle w:val="ListNumber"/>
        <w:numPr>
          <w:ilvl w:val="0"/>
          <w:numId w:val="0"/>
        </w:numPr>
        <w:spacing w:after="120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 wp14:anchorId="0E17518C" wp14:editId="0AE845E3">
            <wp:extent cx="5941695" cy="3467735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 Shot 06 2020-01-04 at 6.24.15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6EBA" w14:textId="77777777" w:rsidR="00510831" w:rsidRDefault="00510831">
      <w:pPr>
        <w:widowControl/>
        <w:spacing w:after="160" w:line="259" w:lineRule="auto"/>
      </w:pPr>
      <w:bookmarkStart w:id="48" w:name="_Toc434454"/>
    </w:p>
    <w:p w14:paraId="26C13C8E" w14:textId="1D5F5408" w:rsidR="00695877" w:rsidRPr="004A32B0" w:rsidRDefault="00695877" w:rsidP="004A32B0">
      <w:pPr>
        <w:pStyle w:val="BodyText"/>
      </w:pPr>
      <w:r>
        <w:br w:type="page"/>
      </w:r>
    </w:p>
    <w:p w14:paraId="45FBDB69" w14:textId="149B5965" w:rsidR="003570BD" w:rsidRDefault="003570BD" w:rsidP="00971D77">
      <w:pPr>
        <w:pStyle w:val="Heading2"/>
      </w:pPr>
      <w:bookmarkStart w:id="49" w:name="_Toc30109568"/>
      <w:r>
        <w:t>Setting up your VPN on Linux</w:t>
      </w:r>
      <w:bookmarkEnd w:id="48"/>
      <w:bookmarkEnd w:id="49"/>
    </w:p>
    <w:p w14:paraId="50B5EAAB" w14:textId="1C300210" w:rsidR="00CB1AD2" w:rsidRDefault="00CB1AD2" w:rsidP="00CB1AD2">
      <w:pPr>
        <w:pStyle w:val="NoteStyle"/>
        <w:numPr>
          <w:ilvl w:val="0"/>
          <w:numId w:val="14"/>
        </w:numPr>
        <w:ind w:left="567" w:hanging="567"/>
      </w:pPr>
      <w:r>
        <w:t xml:space="preserve">Only </w:t>
      </w:r>
      <w:r>
        <w:rPr>
          <w:b/>
        </w:rPr>
        <w:t>Ubuntu</w:t>
      </w:r>
      <w:r>
        <w:t xml:space="preserve">, </w:t>
      </w:r>
      <w:r>
        <w:rPr>
          <w:b/>
        </w:rPr>
        <w:t>CentOS</w:t>
      </w:r>
      <w:r>
        <w:t xml:space="preserve"> and </w:t>
      </w:r>
      <w:r>
        <w:rPr>
          <w:b/>
        </w:rPr>
        <w:t>RHEL</w:t>
      </w:r>
      <w:r>
        <w:t xml:space="preserve"> distributions are supported according to the vendor (see point </w:t>
      </w:r>
      <w:hyperlink w:anchor="_List_of_supported" w:history="1">
        <w:r w:rsidRPr="001C2A5C">
          <w:rPr>
            <w:rStyle w:val="Hyperlink"/>
            <w:b/>
          </w:rPr>
          <w:t>3.1</w:t>
        </w:r>
      </w:hyperlink>
      <w:r>
        <w:t xml:space="preserve">). You can try to run commands from point </w:t>
      </w:r>
      <w:hyperlink w:anchor="_Unsupported_Linux_distributions" w:history="1">
        <w:r w:rsidR="00207E5B">
          <w:rPr>
            <w:rStyle w:val="Hyperlink"/>
            <w:b/>
          </w:rPr>
          <w:t>3.4.3</w:t>
        </w:r>
      </w:hyperlink>
      <w:r>
        <w:t>, but the workability is not guaranteed.</w:t>
      </w:r>
    </w:p>
    <w:p w14:paraId="5C8A4719" w14:textId="1956A5C0" w:rsidR="00207E5B" w:rsidRDefault="00AE0280" w:rsidP="00207E5B">
      <w:pPr>
        <w:pStyle w:val="Heading3"/>
      </w:pPr>
      <w:bookmarkStart w:id="50" w:name="_Toc30109569"/>
      <w:r>
        <w:t>GUI version</w:t>
      </w:r>
      <w:bookmarkEnd w:id="50"/>
    </w:p>
    <w:p w14:paraId="3D8475D2" w14:textId="2B6C8BC4" w:rsidR="00AE0280" w:rsidRDefault="00AE0280" w:rsidP="004A32B0">
      <w:pPr>
        <w:pStyle w:val="NoteStyle"/>
        <w:numPr>
          <w:ilvl w:val="0"/>
          <w:numId w:val="14"/>
        </w:numPr>
        <w:ind w:left="567" w:hanging="567"/>
      </w:pPr>
      <w:r>
        <w:t xml:space="preserve">Before installing the GUI version of GlobalProtect check that you distribution is supported (see point </w:t>
      </w:r>
      <w:hyperlink w:anchor="_List_of_supported" w:history="1">
        <w:r w:rsidRPr="004A32B0">
          <w:rPr>
            <w:rStyle w:val="Hyperlink"/>
            <w:b/>
          </w:rPr>
          <w:t>3.1</w:t>
        </w:r>
      </w:hyperlink>
      <w:r>
        <w:t>).</w:t>
      </w:r>
    </w:p>
    <w:p w14:paraId="67C013F3" w14:textId="77777777" w:rsidR="00AE0280" w:rsidRPr="003F1082" w:rsidRDefault="00AE0280" w:rsidP="004A32B0">
      <w:pPr>
        <w:pStyle w:val="ListNumber"/>
        <w:numPr>
          <w:ilvl w:val="0"/>
          <w:numId w:val="213"/>
        </w:numPr>
      </w:pPr>
      <w:r>
        <w:t>Download the installation package:</w:t>
      </w:r>
    </w:p>
    <w:p w14:paraId="4ECA32E9" w14:textId="77777777" w:rsidR="00AE0280" w:rsidRDefault="00CE4E17" w:rsidP="00AE0280">
      <w:pPr>
        <w:pStyle w:val="ListNumber"/>
        <w:numPr>
          <w:ilvl w:val="0"/>
          <w:numId w:val="0"/>
        </w:numPr>
        <w:rPr>
          <w:rStyle w:val="BodyTextChar"/>
        </w:rPr>
      </w:pPr>
      <w:hyperlink r:id="rId44" w:history="1">
        <w:r w:rsidR="00AE0280">
          <w:rPr>
            <w:rStyle w:val="Hyperlink"/>
          </w:rPr>
          <w:t>https://sharepoint.epam.com/WFT/ITServices/Shared%20Documents/WFT%20IT%20Services%20Network/Shared%20files/GP/PanGPLinux.tgz</w:t>
        </w:r>
      </w:hyperlink>
    </w:p>
    <w:p w14:paraId="3E0FE21F" w14:textId="77777777" w:rsidR="00AE0280" w:rsidRDefault="00AE0280" w:rsidP="004A32B0">
      <w:pPr>
        <w:pStyle w:val="ListNumber"/>
      </w:pPr>
      <w:r>
        <w:rPr>
          <w:rStyle w:val="ph"/>
        </w:rPr>
        <w:t>Extract the files from the package</w:t>
      </w:r>
      <w:r>
        <w:t>:</w:t>
      </w:r>
    </w:p>
    <w:p w14:paraId="02629210" w14:textId="77777777" w:rsidR="00AE0280" w:rsidRPr="004A32B0" w:rsidRDefault="00AE0280" w:rsidP="00AE0280">
      <w:pPr>
        <w:pStyle w:val="Code"/>
        <w:rPr>
          <w:b/>
        </w:rPr>
      </w:pPr>
      <w:r w:rsidRPr="004A32B0">
        <w:rPr>
          <w:b/>
        </w:rPr>
        <w:t>tar -xvf ~/Downloads/PanGPLinux.tgz</w:t>
      </w:r>
    </w:p>
    <w:p w14:paraId="1A8A1847" w14:textId="5DD300DA" w:rsidR="00AE0280" w:rsidRDefault="00AE0280" w:rsidP="00AE0280">
      <w:pPr>
        <w:pStyle w:val="BodyText"/>
      </w:pPr>
      <w:r>
        <w:t xml:space="preserve">After you unzip the package, you will see installation packages — </w:t>
      </w:r>
      <w:r>
        <w:rPr>
          <w:b/>
        </w:rPr>
        <w:t>DEB</w:t>
      </w:r>
      <w:r>
        <w:t xml:space="preserve"> for </w:t>
      </w:r>
      <w:r>
        <w:rPr>
          <w:i/>
        </w:rPr>
        <w:t>Ubuntu</w:t>
      </w:r>
      <w:r>
        <w:t xml:space="preserve"> and </w:t>
      </w:r>
      <w:r>
        <w:rPr>
          <w:b/>
        </w:rPr>
        <w:t>RPM</w:t>
      </w:r>
      <w:r>
        <w:t xml:space="preserve"> for </w:t>
      </w:r>
      <w:r>
        <w:rPr>
          <w:i/>
        </w:rPr>
        <w:t>CentOS</w:t>
      </w:r>
      <w:r>
        <w:t xml:space="preserve"> and </w:t>
      </w:r>
      <w:r>
        <w:rPr>
          <w:i/>
        </w:rPr>
        <w:t>Red Hat</w:t>
      </w:r>
      <w:r>
        <w:t xml:space="preserve"> — and the scripts to install and uninstall the packages. The package for the GUI version is denoted by a </w:t>
      </w:r>
      <w:r w:rsidRPr="004A32B0">
        <w:rPr>
          <w:b/>
        </w:rPr>
        <w:t>GlobalProtect_UI</w:t>
      </w:r>
      <w:r>
        <w:t xml:space="preserve"> prefix.</w:t>
      </w:r>
    </w:p>
    <w:p w14:paraId="26194669" w14:textId="77777777" w:rsidR="00F36E4E" w:rsidRPr="004A32B0" w:rsidRDefault="00F36E4E" w:rsidP="00F36E4E">
      <w:pPr>
        <w:pStyle w:val="ListNumber"/>
        <w:rPr>
          <w:lang w:eastAsia="ru-RU"/>
        </w:rPr>
      </w:pPr>
      <w:r w:rsidRPr="004A32B0">
        <w:rPr>
          <w:lang w:eastAsia="ru-RU"/>
        </w:rPr>
        <w:t>Install the GUI version of the GlobalProtect app for Linux.</w:t>
      </w:r>
    </w:p>
    <w:p w14:paraId="32AEF11A" w14:textId="139ADAA7" w:rsidR="00F36E4E" w:rsidRPr="004A32B0" w:rsidRDefault="00F36E4E" w:rsidP="004A32B0">
      <w:pPr>
        <w:pStyle w:val="ListNumber"/>
        <w:numPr>
          <w:ilvl w:val="0"/>
          <w:numId w:val="0"/>
        </w:numPr>
        <w:ind w:left="360"/>
        <w:rPr>
          <w:lang w:eastAsia="ru-RU"/>
        </w:rPr>
      </w:pPr>
      <w:r w:rsidRPr="004A32B0">
        <w:rPr>
          <w:lang w:eastAsia="ru-RU"/>
        </w:rPr>
        <w:t>Install the app using root privileges and use an installation method that will automatically add any missing packages that are required by the GlobalProtect app</w:t>
      </w:r>
      <w:r>
        <w:rPr>
          <w:lang w:eastAsia="ru-RU"/>
        </w:rPr>
        <w:t xml:space="preserve"> (</w:t>
      </w:r>
      <w:r>
        <w:rPr>
          <w:i/>
          <w:iCs/>
        </w:rPr>
        <w:t>&lt;gp-app-pkg&gt;</w:t>
      </w:r>
      <w:r>
        <w:t> is the name of your distribution package for your Linux version)</w:t>
      </w:r>
      <w:r w:rsidRPr="004A32B0">
        <w:rPr>
          <w:lang w:eastAsia="ru-RU"/>
        </w:rPr>
        <w:t xml:space="preserve">. </w:t>
      </w:r>
    </w:p>
    <w:p w14:paraId="4B3F482F" w14:textId="12C80805" w:rsidR="00F36E4E" w:rsidRDefault="00F36E4E" w:rsidP="004A32B0">
      <w:pPr>
        <w:pStyle w:val="ListNumber"/>
        <w:numPr>
          <w:ilvl w:val="0"/>
          <w:numId w:val="0"/>
        </w:numPr>
      </w:pPr>
      <w:r>
        <w:t>For Ubuntu:</w:t>
      </w:r>
    </w:p>
    <w:p w14:paraId="43D4E511" w14:textId="39EF1F81" w:rsidR="00F36E4E" w:rsidRPr="004A32B0" w:rsidRDefault="00F36E4E" w:rsidP="00AE0280">
      <w:pPr>
        <w:pStyle w:val="Code"/>
        <w:rPr>
          <w:b/>
        </w:rPr>
      </w:pPr>
      <w:r w:rsidRPr="004A32B0">
        <w:rPr>
          <w:b/>
        </w:rPr>
        <w:t xml:space="preserve">sudo apt-get install </w:t>
      </w:r>
      <w:r w:rsidRPr="004A32B0">
        <w:rPr>
          <w:b/>
          <w:i/>
        </w:rPr>
        <w:t>&lt;gp-app-pkg&gt;</w:t>
      </w:r>
    </w:p>
    <w:p w14:paraId="69529AE9" w14:textId="64A86F3D" w:rsidR="00AE0280" w:rsidRDefault="00F36E4E" w:rsidP="004A32B0">
      <w:pPr>
        <w:pStyle w:val="BodyText"/>
      </w:pPr>
      <w:r w:rsidRPr="00F36E4E">
        <w:t>For CentOS and Red Hat</w:t>
      </w:r>
      <w:r>
        <w:t>:</w:t>
      </w:r>
    </w:p>
    <w:p w14:paraId="76952372" w14:textId="5D5295CA" w:rsidR="00F36E4E" w:rsidRPr="004A32B0" w:rsidRDefault="00F36E4E" w:rsidP="00F36E4E">
      <w:pPr>
        <w:pStyle w:val="Code"/>
        <w:rPr>
          <w:rStyle w:val="HTMLVariable"/>
          <w:b/>
        </w:rPr>
      </w:pPr>
      <w:r w:rsidRPr="004A32B0">
        <w:rPr>
          <w:b/>
        </w:rPr>
        <w:t xml:space="preserve">sudo yum install </w:t>
      </w:r>
      <w:r w:rsidRPr="004A32B0">
        <w:rPr>
          <w:rStyle w:val="HTMLVariable"/>
          <w:b/>
        </w:rPr>
        <w:t>&lt;gp-app-pkg&gt;</w:t>
      </w:r>
    </w:p>
    <w:p w14:paraId="44494385" w14:textId="09D57D38" w:rsidR="00F36E4E" w:rsidRDefault="00906FA0" w:rsidP="004A32B0">
      <w:pPr>
        <w:pStyle w:val="BodyText"/>
      </w:pPr>
      <w:r>
        <w:t xml:space="preserve">The GlobalProtect app for Linux installs to the </w:t>
      </w:r>
      <w:r w:rsidRPr="004A32B0">
        <w:rPr>
          <w:i/>
        </w:rPr>
        <w:t>/opt/paloaltonetworks/globalprotect</w:t>
      </w:r>
      <w:r>
        <w:t xml:space="preserve"> directory. After GlobalProtect first runs, the app also creates a GlobalProtect user folder </w:t>
      </w:r>
      <w:r w:rsidRPr="004A32B0">
        <w:rPr>
          <w:i/>
        </w:rPr>
        <w:t>$HOME/.globalprotect</w:t>
      </w:r>
      <w:r w:rsidRPr="004A32B0">
        <w:t xml:space="preserve"> </w:t>
      </w:r>
      <w:r>
        <w:t>to save user registry configuration and other CLI related settings.</w:t>
      </w:r>
    </w:p>
    <w:p w14:paraId="09C3F5CD" w14:textId="7E89467B" w:rsidR="00906FA0" w:rsidRPr="00012789" w:rsidRDefault="00F64638" w:rsidP="00906FA0">
      <w:pPr>
        <w:pStyle w:val="ListNumber"/>
        <w:rPr>
          <w:b/>
        </w:rPr>
      </w:pPr>
      <w:r>
        <w:t>Run GlobalProtect,</w:t>
      </w:r>
      <w:r w:rsidR="00906FA0">
        <w:t xml:space="preserve"> enter portal address </w:t>
      </w:r>
      <w:r w:rsidR="00906FA0" w:rsidRPr="00012789">
        <w:rPr>
          <w:b/>
        </w:rPr>
        <w:t xml:space="preserve">vpn.epam.com </w:t>
      </w:r>
      <w:r w:rsidR="00906FA0" w:rsidRPr="00D0327D">
        <w:t xml:space="preserve">and </w:t>
      </w:r>
      <w:r w:rsidR="00906FA0">
        <w:t xml:space="preserve">click </w:t>
      </w:r>
      <w:r w:rsidR="00906FA0" w:rsidRPr="00AD0091">
        <w:rPr>
          <w:b/>
        </w:rPr>
        <w:t>Connect</w:t>
      </w:r>
      <w:r w:rsidR="00906FA0">
        <w:t>:</w:t>
      </w:r>
    </w:p>
    <w:p w14:paraId="5E31720F" w14:textId="24999B7B" w:rsidR="00906FA0" w:rsidRDefault="00F64638" w:rsidP="004A32B0">
      <w:pPr>
        <w:pStyle w:val="BodyText"/>
        <w:jc w:val="center"/>
      </w:pPr>
      <w:r>
        <w:rPr>
          <w:noProof/>
        </w:rPr>
        <w:drawing>
          <wp:inline distT="0" distB="0" distL="0" distR="0" wp14:anchorId="582A8323" wp14:editId="57DA1204">
            <wp:extent cx="3246120" cy="32918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VirtualBox_Ubuntu 01 08_01_2020_12_08_4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4E9A" w14:textId="59887F4E" w:rsidR="00F64638" w:rsidRDefault="00F64638" w:rsidP="00F64638">
      <w:pPr>
        <w:pStyle w:val="ListNumber"/>
      </w:pPr>
      <w:r>
        <w:t xml:space="preserve">Enter the </w:t>
      </w:r>
      <w:r w:rsidRPr="004A32B0">
        <w:rPr>
          <w:i/>
        </w:rPr>
        <w:t>Username</w:t>
      </w:r>
      <w:r>
        <w:t xml:space="preserve"> </w:t>
      </w:r>
      <w:r w:rsidRPr="002E1006">
        <w:t>(</w:t>
      </w:r>
      <w:r w:rsidRPr="00657DBD">
        <w:t>i.e. Firstname_Lastname@epam.com</w:t>
      </w:r>
      <w:r w:rsidRPr="002E1006">
        <w:t xml:space="preserve">) and </w:t>
      </w:r>
      <w:r w:rsidRPr="008F758F">
        <w:rPr>
          <w:i/>
        </w:rPr>
        <w:t>Password</w:t>
      </w:r>
      <w:r w:rsidRPr="002E1006">
        <w:t>, and then click</w:t>
      </w:r>
      <w:r>
        <w:t xml:space="preserve"> </w:t>
      </w:r>
      <w:r w:rsidRPr="008F758F">
        <w:rPr>
          <w:b/>
        </w:rPr>
        <w:t>S</w:t>
      </w:r>
      <w:r>
        <w:rPr>
          <w:b/>
        </w:rPr>
        <w:t>ign</w:t>
      </w:r>
      <w:r w:rsidRPr="008F758F">
        <w:rPr>
          <w:b/>
        </w:rPr>
        <w:t xml:space="preserve"> I</w:t>
      </w:r>
      <w:r>
        <w:rPr>
          <w:b/>
        </w:rPr>
        <w:t>n</w:t>
      </w:r>
      <w:r>
        <w:t>:</w:t>
      </w:r>
    </w:p>
    <w:p w14:paraId="46C03455" w14:textId="033E4797" w:rsidR="00695877" w:rsidRDefault="00F64638" w:rsidP="004A32B0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759043FD" wp14:editId="5BCA2714">
            <wp:extent cx="2487168" cy="3108960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VirtualBox_Ubuntu 02 08_01_2020_12_19_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31C8" w14:textId="057226F7" w:rsidR="00695877" w:rsidRDefault="00695877" w:rsidP="00695877">
      <w:pPr>
        <w:pStyle w:val="ListNumber"/>
      </w:pPr>
      <w:r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</w:t>
      </w:r>
      <w:r>
        <w:t xml:space="preserve">(DUO push is </w:t>
      </w:r>
      <w:r w:rsidRPr="004A32B0">
        <w:rPr>
          <w:b/>
        </w:rPr>
        <w:t>not supported</w:t>
      </w:r>
      <w:r>
        <w:t xml:space="preserve">) and click </w:t>
      </w:r>
      <w:r w:rsidR="00181115">
        <w:rPr>
          <w:b/>
        </w:rPr>
        <w:t>Sign</w:t>
      </w:r>
      <w:r w:rsidRPr="008F758F">
        <w:rPr>
          <w:b/>
        </w:rPr>
        <w:t xml:space="preserve"> In</w:t>
      </w:r>
      <w:r>
        <w:t>:</w:t>
      </w:r>
    </w:p>
    <w:p w14:paraId="25581DF6" w14:textId="24A04F3A" w:rsidR="00695877" w:rsidRPr="009012A2" w:rsidRDefault="00695877" w:rsidP="004A32B0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50C2C61" wp14:editId="6165D312">
            <wp:extent cx="2487168" cy="2276856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VirtualBox_Ubuntu 03 08_01_2020_12_23_0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A84F" w14:textId="4D6D0190" w:rsidR="00695877" w:rsidRDefault="00695877" w:rsidP="00695877">
      <w:pPr>
        <w:pStyle w:val="ListNumber"/>
      </w:pPr>
      <w:r>
        <w:t>You have successfully connected to EPAM Global Protect VPN:</w:t>
      </w:r>
    </w:p>
    <w:p w14:paraId="69E1D663" w14:textId="54851DD2" w:rsidR="00695877" w:rsidRDefault="00695877" w:rsidP="004A32B0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1D5D656" wp14:editId="0D78E0BB">
            <wp:extent cx="2276856" cy="310896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VirtualBox_Ubuntu 04 08_01_2020_12_23_5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51C1" w14:textId="2E46BAD4" w:rsidR="00695877" w:rsidRDefault="00695877" w:rsidP="00695877">
      <w:pPr>
        <w:pStyle w:val="ListNumber"/>
      </w:pPr>
      <w:r>
        <w:t>You can choose another VPN gateway to connect to if needed:</w:t>
      </w:r>
    </w:p>
    <w:p w14:paraId="6A7A2C48" w14:textId="2BFDEEBD" w:rsidR="00695877" w:rsidRDefault="00695877" w:rsidP="004A32B0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7BCA44C" wp14:editId="126D33E9">
            <wp:extent cx="2276856" cy="4078224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VirtualBox_Ubuntu 05 08_01_2020_12_24_1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34AC" w14:textId="499F2EF1" w:rsidR="00F64638" w:rsidRDefault="000B31B3" w:rsidP="00F64638">
      <w:pPr>
        <w:pStyle w:val="ListNumber"/>
      </w:pPr>
      <w:r>
        <w:t>You</w:t>
      </w:r>
      <w:r w:rsidRPr="000C475A">
        <w:t xml:space="preserve"> can assign and automatically connect to a preferred GlobalProtect gateway. By default, the GlobalProtect app automatically connects to the best available gateway based on the priority, source region, and response time of the configured gateways</w:t>
      </w:r>
      <w:r>
        <w:t>:</w:t>
      </w:r>
    </w:p>
    <w:p w14:paraId="7AD89EA0" w14:textId="74C907DF" w:rsidR="000B31B3" w:rsidRPr="00C46952" w:rsidRDefault="00D879B5" w:rsidP="004A32B0">
      <w:pPr>
        <w:pStyle w:val="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F3FF264" wp14:editId="31F9F3A3">
            <wp:extent cx="5941695" cy="2314575"/>
            <wp:effectExtent l="0" t="0" r="190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VirtualBox_Ubuntu 06 08_01_2020_12_27_1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29AE" w14:textId="766267CF" w:rsidR="00AE0280" w:rsidRPr="003F1082" w:rsidRDefault="00AE0280" w:rsidP="004A32B0">
      <w:pPr>
        <w:pStyle w:val="Heading3"/>
      </w:pPr>
      <w:bookmarkStart w:id="51" w:name="_Toc30109570"/>
      <w:r>
        <w:t>CLI version</w:t>
      </w:r>
      <w:bookmarkEnd w:id="51"/>
    </w:p>
    <w:p w14:paraId="0FDBD569" w14:textId="77777777" w:rsidR="00DB67A6" w:rsidRDefault="00DB67A6" w:rsidP="00DB67A6">
      <w:pPr>
        <w:pStyle w:val="ListNumber"/>
        <w:numPr>
          <w:ilvl w:val="0"/>
          <w:numId w:val="77"/>
        </w:numPr>
        <w:rPr>
          <w:color w:val="464547"/>
        </w:rPr>
      </w:pPr>
      <w:r>
        <w:t>Download the installation package:</w:t>
      </w:r>
    </w:p>
    <w:p w14:paraId="7F96E632" w14:textId="77777777" w:rsidR="00DB67A6" w:rsidRDefault="00CE4E17" w:rsidP="00DB67A6">
      <w:pPr>
        <w:pStyle w:val="ListNumber"/>
        <w:numPr>
          <w:ilvl w:val="0"/>
          <w:numId w:val="0"/>
        </w:numPr>
        <w:rPr>
          <w:rStyle w:val="BodyTextChar"/>
        </w:rPr>
      </w:pPr>
      <w:hyperlink r:id="rId51" w:history="1">
        <w:r w:rsidR="00DB67A6">
          <w:rPr>
            <w:rStyle w:val="Hyperlink"/>
          </w:rPr>
          <w:t>https://sharepoint.epam.com/WFT/ITServices/Shared%20Documents/WFT%20IT%20Services%20Network/Shared%20files/GP/PanGPLinux.tgz</w:t>
        </w:r>
      </w:hyperlink>
    </w:p>
    <w:p w14:paraId="49BCF10C" w14:textId="77777777" w:rsidR="00D879B5" w:rsidRDefault="00D879B5" w:rsidP="00D879B5">
      <w:pPr>
        <w:pStyle w:val="ListNumber"/>
      </w:pPr>
      <w:r>
        <w:rPr>
          <w:rStyle w:val="ph"/>
        </w:rPr>
        <w:t>Extract the files from the package</w:t>
      </w:r>
      <w:r>
        <w:t>:</w:t>
      </w:r>
    </w:p>
    <w:p w14:paraId="70782AE1" w14:textId="77777777" w:rsidR="00D879B5" w:rsidRPr="004A32B0" w:rsidRDefault="00D879B5" w:rsidP="00D879B5">
      <w:pPr>
        <w:pStyle w:val="Code"/>
        <w:rPr>
          <w:b/>
        </w:rPr>
      </w:pPr>
      <w:r w:rsidRPr="004A32B0">
        <w:rPr>
          <w:b/>
        </w:rPr>
        <w:t>tar -xvf ~/Downloads/PanGPLinux.tgz</w:t>
      </w:r>
    </w:p>
    <w:p w14:paraId="4D11F705" w14:textId="0E957240" w:rsidR="00D879B5" w:rsidRDefault="00D879B5" w:rsidP="00D879B5">
      <w:pPr>
        <w:pStyle w:val="BodyText"/>
      </w:pPr>
      <w:r>
        <w:t xml:space="preserve">After you unzip the package, you will see installation packages — </w:t>
      </w:r>
      <w:r>
        <w:rPr>
          <w:b/>
        </w:rPr>
        <w:t>DEB</w:t>
      </w:r>
      <w:r>
        <w:t xml:space="preserve"> for </w:t>
      </w:r>
      <w:r>
        <w:rPr>
          <w:i/>
        </w:rPr>
        <w:t>Ubuntu</w:t>
      </w:r>
      <w:r>
        <w:t xml:space="preserve"> and </w:t>
      </w:r>
      <w:r>
        <w:rPr>
          <w:b/>
        </w:rPr>
        <w:t>RPM</w:t>
      </w:r>
      <w:r>
        <w:t xml:space="preserve"> for </w:t>
      </w:r>
      <w:r>
        <w:rPr>
          <w:i/>
        </w:rPr>
        <w:t>CentOS</w:t>
      </w:r>
      <w:r>
        <w:t xml:space="preserve"> and </w:t>
      </w:r>
      <w:r>
        <w:rPr>
          <w:i/>
        </w:rPr>
        <w:t>Red Hat</w:t>
      </w:r>
      <w:r>
        <w:t xml:space="preserve"> — and the scripts to install and uninstall the packages.</w:t>
      </w:r>
    </w:p>
    <w:p w14:paraId="453E4944" w14:textId="77777777" w:rsidR="00D879B5" w:rsidRPr="00AD0091" w:rsidRDefault="00D879B5" w:rsidP="00D879B5">
      <w:pPr>
        <w:pStyle w:val="ListNumber"/>
        <w:rPr>
          <w:lang w:eastAsia="ru-RU"/>
        </w:rPr>
      </w:pPr>
      <w:r w:rsidRPr="00AD0091">
        <w:rPr>
          <w:lang w:eastAsia="ru-RU"/>
        </w:rPr>
        <w:t>Install the GUI version of the GlobalProtect app for Linux.</w:t>
      </w:r>
    </w:p>
    <w:p w14:paraId="018D965D" w14:textId="77777777" w:rsidR="00D879B5" w:rsidRPr="00AD0091" w:rsidRDefault="00D879B5" w:rsidP="00D879B5">
      <w:pPr>
        <w:pStyle w:val="ListNumber"/>
        <w:numPr>
          <w:ilvl w:val="0"/>
          <w:numId w:val="0"/>
        </w:numPr>
        <w:ind w:left="360"/>
        <w:rPr>
          <w:lang w:eastAsia="ru-RU"/>
        </w:rPr>
      </w:pPr>
      <w:r w:rsidRPr="00AD0091">
        <w:rPr>
          <w:lang w:eastAsia="ru-RU"/>
        </w:rPr>
        <w:t>Install the app using root privileges and use an installation method that will automatically add any missing packages that are required by the GlobalProtect app</w:t>
      </w:r>
      <w:r>
        <w:rPr>
          <w:lang w:eastAsia="ru-RU"/>
        </w:rPr>
        <w:t xml:space="preserve"> (</w:t>
      </w:r>
      <w:r>
        <w:rPr>
          <w:i/>
          <w:iCs/>
        </w:rPr>
        <w:t>&lt;gp-app-pkg&gt;</w:t>
      </w:r>
      <w:r>
        <w:t> is the name of your distribution package for your Linux version)</w:t>
      </w:r>
      <w:r w:rsidRPr="00AD0091">
        <w:rPr>
          <w:lang w:eastAsia="ru-RU"/>
        </w:rPr>
        <w:t xml:space="preserve">. </w:t>
      </w:r>
    </w:p>
    <w:p w14:paraId="2FCE2D67" w14:textId="77777777" w:rsidR="00D879B5" w:rsidRDefault="00D879B5" w:rsidP="00D879B5">
      <w:pPr>
        <w:pStyle w:val="ListNumber"/>
        <w:numPr>
          <w:ilvl w:val="0"/>
          <w:numId w:val="0"/>
        </w:numPr>
      </w:pPr>
      <w:r>
        <w:t>For Ubuntu:</w:t>
      </w:r>
    </w:p>
    <w:p w14:paraId="13B08411" w14:textId="77777777" w:rsidR="00D879B5" w:rsidRPr="004A32B0" w:rsidRDefault="00D879B5" w:rsidP="00D879B5">
      <w:pPr>
        <w:pStyle w:val="Code"/>
        <w:rPr>
          <w:b/>
        </w:rPr>
      </w:pPr>
      <w:r w:rsidRPr="004A32B0">
        <w:rPr>
          <w:b/>
        </w:rPr>
        <w:t xml:space="preserve">sudo apt-get install </w:t>
      </w:r>
      <w:r w:rsidRPr="004A32B0">
        <w:rPr>
          <w:b/>
          <w:i/>
        </w:rPr>
        <w:t>&lt;gp-app-pkg&gt;</w:t>
      </w:r>
    </w:p>
    <w:p w14:paraId="75C72F44" w14:textId="77777777" w:rsidR="00D879B5" w:rsidRDefault="00D879B5" w:rsidP="00D879B5">
      <w:pPr>
        <w:pStyle w:val="BodyText"/>
      </w:pPr>
      <w:r w:rsidRPr="00F36E4E">
        <w:t>For CentOS and Red Hat</w:t>
      </w:r>
      <w:r>
        <w:t>:</w:t>
      </w:r>
    </w:p>
    <w:p w14:paraId="756D36E7" w14:textId="77777777" w:rsidR="00D879B5" w:rsidRPr="004A32B0" w:rsidRDefault="00D879B5" w:rsidP="00D879B5">
      <w:pPr>
        <w:pStyle w:val="Code"/>
        <w:rPr>
          <w:rStyle w:val="HTMLVariable"/>
          <w:b/>
        </w:rPr>
      </w:pPr>
      <w:r w:rsidRPr="004A32B0">
        <w:rPr>
          <w:b/>
        </w:rPr>
        <w:t xml:space="preserve">sudo yum install </w:t>
      </w:r>
      <w:r w:rsidRPr="004A32B0">
        <w:rPr>
          <w:rStyle w:val="HTMLVariable"/>
          <w:b/>
        </w:rPr>
        <w:t>&lt;gp-app-pkg&gt;</w:t>
      </w:r>
    </w:p>
    <w:p w14:paraId="79E0336D" w14:textId="77777777" w:rsidR="00D879B5" w:rsidRDefault="00D879B5" w:rsidP="00D879B5">
      <w:pPr>
        <w:pStyle w:val="BodyText"/>
      </w:pPr>
      <w:r>
        <w:t xml:space="preserve">The GlobalProtect app for Linux installs to the </w:t>
      </w:r>
      <w:r w:rsidRPr="00AD0091">
        <w:rPr>
          <w:i/>
        </w:rPr>
        <w:t>/opt/paloaltonetworks/globalprotect</w:t>
      </w:r>
      <w:r>
        <w:t xml:space="preserve"> directory. After GlobalProtect first runs, the app also creates a GlobalProtect user folder </w:t>
      </w:r>
      <w:r w:rsidRPr="00AD0091">
        <w:rPr>
          <w:i/>
        </w:rPr>
        <w:t>$HOME/.globalprotect</w:t>
      </w:r>
      <w:r w:rsidRPr="00AD0091">
        <w:t xml:space="preserve"> </w:t>
      </w:r>
      <w:r>
        <w:t>to save user registry configuration and other CLI related settings.</w:t>
      </w:r>
    </w:p>
    <w:p w14:paraId="464372FF" w14:textId="4D27BA3E" w:rsidR="00DB67A6" w:rsidRDefault="00DB67A6" w:rsidP="00DB67A6">
      <w:pPr>
        <w:pStyle w:val="ListNumber"/>
        <w:numPr>
          <w:ilvl w:val="0"/>
          <w:numId w:val="77"/>
        </w:numPr>
      </w:pPr>
      <w:r>
        <w:t>Run GlobalProtect and connect to</w:t>
      </w:r>
      <w:r w:rsidR="005729A3" w:rsidRPr="004A32B0">
        <w:t xml:space="preserve"> </w:t>
      </w:r>
      <w:r w:rsidR="005729A3">
        <w:t>the</w:t>
      </w:r>
      <w:r>
        <w:t xml:space="preserve"> portal address </w:t>
      </w:r>
      <w:r>
        <w:rPr>
          <w:b/>
        </w:rPr>
        <w:t xml:space="preserve">vpn.epam.com </w:t>
      </w:r>
      <w:r>
        <w:t xml:space="preserve">(if you are using unsupported Linux distribution run commands from the point </w:t>
      </w:r>
      <w:hyperlink w:anchor="_Unsupported_Linux_distributions" w:history="1">
        <w:r w:rsidR="00D879B5">
          <w:rPr>
            <w:rStyle w:val="Hyperlink"/>
            <w:b/>
          </w:rPr>
          <w:t>3.4.3</w:t>
        </w:r>
      </w:hyperlink>
      <w:r>
        <w:t xml:space="preserve"> first)</w:t>
      </w:r>
      <w:r w:rsidR="009E3652">
        <w:rPr>
          <w:b/>
        </w:rPr>
        <w:t>:</w:t>
      </w:r>
    </w:p>
    <w:p w14:paraId="689CB8BC" w14:textId="77777777" w:rsidR="005729A3" w:rsidRPr="004A32B0" w:rsidRDefault="00DB67A6" w:rsidP="00DB67A6">
      <w:pPr>
        <w:pStyle w:val="Code"/>
        <w:rPr>
          <w:b/>
          <w:szCs w:val="16"/>
        </w:rPr>
      </w:pPr>
      <w:r w:rsidRPr="004A32B0">
        <w:rPr>
          <w:b/>
          <w:szCs w:val="16"/>
        </w:rPr>
        <w:t xml:space="preserve">globalprotect </w:t>
      </w:r>
    </w:p>
    <w:p w14:paraId="249F6B1E" w14:textId="560067D8" w:rsidR="00DB67A6" w:rsidRPr="004A32B0" w:rsidRDefault="00DB67A6" w:rsidP="00DB67A6">
      <w:pPr>
        <w:pStyle w:val="Code"/>
        <w:rPr>
          <w:rFonts w:ascii="Helvetica" w:hAnsi="Helvetica" w:cs="Helvetica"/>
          <w:b/>
          <w:szCs w:val="16"/>
        </w:rPr>
      </w:pPr>
      <w:r w:rsidRPr="004A32B0">
        <w:rPr>
          <w:b/>
          <w:szCs w:val="16"/>
        </w:rPr>
        <w:t>connect --portal vpn.epam.com</w:t>
      </w:r>
    </w:p>
    <w:p w14:paraId="12DD2682" w14:textId="77777777" w:rsidR="00DB67A6" w:rsidRDefault="00DB67A6" w:rsidP="00DB67A6">
      <w:pPr>
        <w:pStyle w:val="BodyText"/>
      </w:pPr>
      <w:r>
        <w:t>When you use certificate-based authentication, the first time you connect without a root CA certificate, the GlobalProtect app and GlobalProtect portal exchange certificates. The GlobalProtect app displays a certificate error, which you must acknowledge before you authenticate. You will not be prompted with the certificate error message on your next connections.</w:t>
      </w:r>
    </w:p>
    <w:p w14:paraId="5E41EBA7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Retrieving configuration...                                            </w:t>
      </w:r>
    </w:p>
    <w:p w14:paraId="21FA5C22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Disconnected</w:t>
      </w:r>
    </w:p>
    <w:p w14:paraId="1CAD3E80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There is a problem with the security certificate, so the identity of 10.3.188.61 cannot be verified. Please contact the Help Desk for your organization to have the issue rectified.</w:t>
      </w:r>
    </w:p>
    <w:p w14:paraId="3D43662E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Warning: The communication with vpn.epam.com may have been compromised. We recommend that you do not continue with this connection.</w:t>
      </w:r>
    </w:p>
    <w:p w14:paraId="5DB3B698" w14:textId="1DD2EBAD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Error </w:t>
      </w:r>
      <w:r w:rsidR="00F56A5C" w:rsidRPr="00B145C8">
        <w:rPr>
          <w:szCs w:val="20"/>
        </w:rPr>
        <w:t>details: Do</w:t>
      </w:r>
      <w:r w:rsidRPr="00B145C8">
        <w:rPr>
          <w:szCs w:val="20"/>
        </w:rPr>
        <w:t xml:space="preserve"> you want to continue(y/n)?</w:t>
      </w:r>
      <w:r w:rsidRPr="004A32B0">
        <w:rPr>
          <w:b/>
          <w:szCs w:val="20"/>
        </w:rPr>
        <w:t>y</w:t>
      </w:r>
    </w:p>
    <w:p w14:paraId="5270D4C9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Retrieving configuration...                                            </w:t>
      </w:r>
    </w:p>
    <w:p w14:paraId="4DA00E9E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vpn.epam.com - Enter login credentials                                 </w:t>
      </w:r>
    </w:p>
    <w:p w14:paraId="2E7578BE" w14:textId="50D425F8" w:rsidR="005729A3" w:rsidRDefault="005729A3" w:rsidP="005765F6">
      <w:pPr>
        <w:pStyle w:val="ListNumber"/>
        <w:numPr>
          <w:ilvl w:val="0"/>
          <w:numId w:val="77"/>
        </w:numPr>
      </w:pPr>
      <w:r>
        <w:t xml:space="preserve">Enter the </w:t>
      </w:r>
      <w:r w:rsidRPr="003F1082">
        <w:rPr>
          <w:i/>
        </w:rPr>
        <w:t>Username</w:t>
      </w:r>
      <w:r>
        <w:t xml:space="preserve"> </w:t>
      </w:r>
      <w:r w:rsidRPr="002E1006">
        <w:t>(</w:t>
      </w:r>
      <w:r w:rsidRPr="00657DBD">
        <w:t>i.e. Firstname_Lastname@epam.com</w:t>
      </w:r>
      <w:r w:rsidRPr="002E1006">
        <w:t xml:space="preserve">) and </w:t>
      </w:r>
      <w:r w:rsidRPr="003F1082">
        <w:rPr>
          <w:i/>
        </w:rPr>
        <w:t>Password</w:t>
      </w:r>
      <w:r>
        <w:t>:</w:t>
      </w:r>
    </w:p>
    <w:p w14:paraId="105D96F2" w14:textId="01C99C15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username:</w:t>
      </w:r>
      <w:r w:rsidRPr="004A32B0">
        <w:rPr>
          <w:b/>
          <w:szCs w:val="20"/>
        </w:rPr>
        <w:t>Firstname_Lastname@epam.com</w:t>
      </w:r>
    </w:p>
    <w:p w14:paraId="717489B1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Password:</w:t>
      </w:r>
    </w:p>
    <w:p w14:paraId="4EA654AC" w14:textId="688491D2" w:rsidR="005729A3" w:rsidRPr="009012A2" w:rsidRDefault="005729A3" w:rsidP="005729A3">
      <w:pPr>
        <w:pStyle w:val="ListNumber"/>
      </w:pPr>
      <w:r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or </w:t>
      </w:r>
      <w:r>
        <w:t>choose another option (</w:t>
      </w:r>
      <w:r w:rsidRPr="004A32B0">
        <w:rPr>
          <w:b/>
        </w:rPr>
        <w:t>note that the symbols you enter won’t be visible</w:t>
      </w:r>
      <w:r>
        <w:t>):</w:t>
      </w:r>
    </w:p>
    <w:p w14:paraId="73E6E9BB" w14:textId="7D28D6C3" w:rsidR="005729A3" w:rsidRPr="005729A3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Duo two-factor login for firstname_lastname E</w:t>
      </w:r>
      <w:r w:rsidR="005729A3" w:rsidRPr="005729A3">
        <w:rPr>
          <w:szCs w:val="20"/>
        </w:rPr>
        <w:t>nter a passcode or select one of the following options:   1. Duo Push to Android  Passcode or option (1-1): :</w:t>
      </w:r>
    </w:p>
    <w:p w14:paraId="6F49F6A9" w14:textId="52774B5D" w:rsidR="00C45304" w:rsidRDefault="00C45304" w:rsidP="00DB67A6">
      <w:pPr>
        <w:pStyle w:val="ListParagraph"/>
        <w:jc w:val="center"/>
      </w:pPr>
      <w:r>
        <w:rPr>
          <w:noProof/>
        </w:rPr>
        <w:drawing>
          <wp:inline distT="0" distB="0" distL="0" distR="0" wp14:anchorId="4A9A12E4" wp14:editId="107A9F05">
            <wp:extent cx="5225415" cy="263652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2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9CC" w14:textId="65759E08" w:rsidR="006D7EB2" w:rsidRDefault="006D7EB2" w:rsidP="00DB67A6">
      <w:pPr>
        <w:pStyle w:val="ListNumber"/>
        <w:numPr>
          <w:ilvl w:val="0"/>
          <w:numId w:val="77"/>
        </w:numPr>
      </w:pPr>
      <w:r>
        <w:t xml:space="preserve">You can choose another VPN gateway to connect to if needed. </w:t>
      </w:r>
    </w:p>
    <w:p w14:paraId="6C3C8493" w14:textId="5C9EFD10" w:rsidR="006D7EB2" w:rsidRDefault="006D7EB2" w:rsidP="004A32B0">
      <w:pPr>
        <w:pStyle w:val="ListNumber"/>
        <w:numPr>
          <w:ilvl w:val="0"/>
          <w:numId w:val="0"/>
        </w:numPr>
        <w:ind w:left="360"/>
      </w:pPr>
      <w:r>
        <w:t>First list the available gateways:</w:t>
      </w:r>
    </w:p>
    <w:p w14:paraId="14AA2E7E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 xml:space="preserve">&gt;&gt; </w:t>
      </w:r>
      <w:r w:rsidRPr="004A32B0">
        <w:rPr>
          <w:b/>
          <w:szCs w:val="20"/>
        </w:rPr>
        <w:t>show --manual-gateway</w:t>
      </w:r>
    </w:p>
    <w:p w14:paraId="5FC65151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 xml:space="preserve">Name                Address                                            </w:t>
      </w:r>
    </w:p>
    <w:p w14:paraId="562A7D72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------------------------------</w:t>
      </w:r>
    </w:p>
    <w:p w14:paraId="371B6345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vpn-cn.epam.com     vpn-cn.epam.com</w:t>
      </w:r>
    </w:p>
    <w:p w14:paraId="30BC1447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vpn-ru.epam.com     vpn-ru.epam.com</w:t>
      </w:r>
    </w:p>
    <w:p w14:paraId="3A62A2D6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vpn-ua.epam.com     vpn-ua.epam.com</w:t>
      </w:r>
    </w:p>
    <w:p w14:paraId="750DCAAC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vpn-in.epam.com     vpn-in.epam.com</w:t>
      </w:r>
    </w:p>
    <w:p w14:paraId="2D252E02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vpn-us.epam.com     vpn-us.epam.com</w:t>
      </w:r>
    </w:p>
    <w:p w14:paraId="0662D095" w14:textId="77777777" w:rsidR="006D7EB2" w:rsidRPr="006D7EB2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vpn-eu.epam.com     vpn-eu.epam.com</w:t>
      </w:r>
    </w:p>
    <w:p w14:paraId="11ADD761" w14:textId="17E88D0B" w:rsidR="006D7EB2" w:rsidRPr="00B145C8" w:rsidRDefault="006D7EB2" w:rsidP="006D7EB2">
      <w:pPr>
        <w:pStyle w:val="Code"/>
        <w:rPr>
          <w:szCs w:val="20"/>
        </w:rPr>
      </w:pPr>
      <w:r w:rsidRPr="006D7EB2">
        <w:rPr>
          <w:szCs w:val="20"/>
        </w:rPr>
        <w:t>vpn-by.epam.com     vpn-by.epam.com</w:t>
      </w:r>
    </w:p>
    <w:p w14:paraId="7AB8E743" w14:textId="0DA7DA56" w:rsidR="006D7EB2" w:rsidRDefault="006D7EB2" w:rsidP="004A32B0">
      <w:pPr>
        <w:pStyle w:val="ListNumber"/>
        <w:numPr>
          <w:ilvl w:val="0"/>
          <w:numId w:val="0"/>
        </w:numPr>
        <w:ind w:left="360"/>
      </w:pPr>
      <w:r>
        <w:t>Th</w:t>
      </w:r>
      <w:r w:rsidR="00F461D1">
        <w:t>e</w:t>
      </w:r>
      <w:r>
        <w:t>n enter the following command:</w:t>
      </w:r>
    </w:p>
    <w:p w14:paraId="0DB5DBA1" w14:textId="61FA3E31" w:rsidR="00824587" w:rsidRDefault="009C50F6">
      <w:pPr>
        <w:pStyle w:val="Code"/>
        <w:rPr>
          <w:b/>
          <w:i/>
          <w:szCs w:val="20"/>
        </w:rPr>
      </w:pPr>
      <w:r>
        <w:rPr>
          <w:szCs w:val="20"/>
        </w:rPr>
        <w:t xml:space="preserve">&gt;&gt; </w:t>
      </w:r>
      <w:r w:rsidRPr="004A32B0">
        <w:rPr>
          <w:b/>
          <w:szCs w:val="20"/>
        </w:rPr>
        <w:t xml:space="preserve">connect --gateway </w:t>
      </w:r>
      <w:r w:rsidRPr="004A32B0">
        <w:rPr>
          <w:b/>
          <w:i/>
          <w:szCs w:val="20"/>
        </w:rPr>
        <w:t>&lt;gp-gateway&gt;</w:t>
      </w:r>
    </w:p>
    <w:p w14:paraId="6E17086A" w14:textId="77777777" w:rsidR="00824587" w:rsidRDefault="00824587" w:rsidP="00824587">
      <w:pPr>
        <w:pStyle w:val="ListNumber"/>
        <w:numPr>
          <w:ilvl w:val="0"/>
          <w:numId w:val="0"/>
        </w:numPr>
      </w:pPr>
      <w:r>
        <w:t xml:space="preserve">where </w:t>
      </w:r>
      <w:r w:rsidRPr="00284A5B">
        <w:rPr>
          <w:i/>
        </w:rPr>
        <w:t>&lt;gp-gateway&gt;</w:t>
      </w:r>
      <w:r>
        <w:t xml:space="preserve"> is the address of the required gateway.</w:t>
      </w:r>
    </w:p>
    <w:p w14:paraId="46778CD0" w14:textId="262252FD" w:rsidR="00824587" w:rsidRPr="004A32B0" w:rsidRDefault="00824587" w:rsidP="004A32B0">
      <w:pPr>
        <w:pStyle w:val="BodyText"/>
      </w:pPr>
    </w:p>
    <w:p w14:paraId="41E73682" w14:textId="48BA4FC4" w:rsidR="00DB67A6" w:rsidRDefault="00DB67A6" w:rsidP="00DB67A6">
      <w:pPr>
        <w:pStyle w:val="ListNumber"/>
        <w:numPr>
          <w:ilvl w:val="0"/>
          <w:numId w:val="77"/>
        </w:numPr>
      </w:pPr>
      <w:r>
        <w:t>Commands for GlobalProtect:</w:t>
      </w:r>
    </w:p>
    <w:p w14:paraId="5E22E01B" w14:textId="5250DA6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Usage: only the following commands are supported: </w:t>
      </w:r>
    </w:p>
    <w:p w14:paraId="7AFC6590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collect-log            -- collect log information </w:t>
      </w:r>
    </w:p>
    <w:p w14:paraId="3FD14BE2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connect                -- connect to server </w:t>
      </w:r>
    </w:p>
    <w:p w14:paraId="5B58FFA2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disconnect             -- disconnect</w:t>
      </w:r>
    </w:p>
    <w:p w14:paraId="0053BE3A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disable                -- disable connection</w:t>
      </w:r>
    </w:p>
    <w:p w14:paraId="27B5586A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import-certificate     -- import client certificate file</w:t>
      </w:r>
    </w:p>
    <w:p w14:paraId="730DADD4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quit                   -- quit from prompt mode</w:t>
      </w:r>
    </w:p>
    <w:p w14:paraId="6ED285A4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rediscover-network     -- network rediscovery</w:t>
      </w:r>
    </w:p>
    <w:p w14:paraId="1D5DC683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 xml:space="preserve">remove-user            -- clear credential </w:t>
      </w:r>
    </w:p>
    <w:p w14:paraId="319552A7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resubmit-hip           -- resubmit hip information</w:t>
      </w:r>
    </w:p>
    <w:p w14:paraId="489099F3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set-log                -- set debug level</w:t>
      </w:r>
    </w:p>
    <w:p w14:paraId="6E6ECB7A" w14:textId="77777777" w:rsidR="00DB67A6" w:rsidRPr="00B145C8" w:rsidRDefault="00DB67A6" w:rsidP="00DB67A6">
      <w:pPr>
        <w:pStyle w:val="Code"/>
        <w:rPr>
          <w:szCs w:val="20"/>
        </w:rPr>
      </w:pPr>
      <w:r w:rsidRPr="00B145C8">
        <w:rPr>
          <w:szCs w:val="20"/>
        </w:rPr>
        <w:t>show                   -- show information</w:t>
      </w:r>
    </w:p>
    <w:p w14:paraId="3370B65F" w14:textId="2EC54712" w:rsidR="00DB67A6" w:rsidRDefault="00DB67A6">
      <w:pPr>
        <w:pStyle w:val="Heading3"/>
      </w:pPr>
      <w:bookmarkStart w:id="52" w:name="_Unsupported_Linux_distributions"/>
      <w:bookmarkStart w:id="53" w:name="_Toc10132723"/>
      <w:bookmarkStart w:id="54" w:name="_Toc30109571"/>
      <w:bookmarkEnd w:id="52"/>
      <w:r>
        <w:t>Unsupported Linux distributions</w:t>
      </w:r>
      <w:bookmarkEnd w:id="53"/>
      <w:bookmarkEnd w:id="54"/>
    </w:p>
    <w:p w14:paraId="06113AA6" w14:textId="77777777" w:rsidR="00DB67A6" w:rsidRDefault="00DB67A6" w:rsidP="00DB67A6">
      <w:pPr>
        <w:pStyle w:val="NoteStyle"/>
        <w:numPr>
          <w:ilvl w:val="0"/>
          <w:numId w:val="14"/>
        </w:numPr>
        <w:ind w:left="567" w:hanging="567"/>
      </w:pPr>
      <w:r>
        <w:t>Workability of GlobalProtect on unsupported Linux distributions is not guaranteed.</w:t>
      </w:r>
    </w:p>
    <w:p w14:paraId="5E03A781" w14:textId="50BED727" w:rsidR="00DB67A6" w:rsidRDefault="00DB67A6" w:rsidP="00DB67A6">
      <w:pPr>
        <w:pStyle w:val="NoteStyle"/>
        <w:numPr>
          <w:ilvl w:val="0"/>
          <w:numId w:val="14"/>
        </w:numPr>
        <w:ind w:left="567" w:hanging="567"/>
      </w:pPr>
      <w:r>
        <w:t xml:space="preserve">The commands listed </w:t>
      </w:r>
      <w:r w:rsidR="00F56A5C">
        <w:t>below</w:t>
      </w:r>
      <w:r>
        <w:t xml:space="preserve"> should be run before connecting to VPN portal.</w:t>
      </w:r>
    </w:p>
    <w:p w14:paraId="6D491019" w14:textId="0C0BAB59" w:rsidR="001918F7" w:rsidRPr="00611401" w:rsidRDefault="001918F7" w:rsidP="00AC6B16">
      <w:pPr>
        <w:pStyle w:val="BodyText"/>
      </w:pPr>
      <w:r w:rsidRPr="001918F7">
        <w:t xml:space="preserve">The following commands have been tested on </w:t>
      </w:r>
      <w:r w:rsidRPr="001918F7">
        <w:rPr>
          <w:b/>
          <w:bCs/>
        </w:rPr>
        <w:t>Linux Mint</w:t>
      </w:r>
      <w:r w:rsidRPr="001918F7">
        <w:t xml:space="preserve">,  </w:t>
      </w:r>
      <w:r w:rsidRPr="001918F7">
        <w:rPr>
          <w:b/>
          <w:bCs/>
        </w:rPr>
        <w:t>Arch Linux</w:t>
      </w:r>
      <w:r w:rsidRPr="001918F7">
        <w:t xml:space="preserve">, and </w:t>
      </w:r>
      <w:r w:rsidRPr="001918F7">
        <w:rPr>
          <w:b/>
          <w:bCs/>
        </w:rPr>
        <w:t>Manjaro</w:t>
      </w:r>
      <w:r w:rsidRPr="001918F7">
        <w:t xml:space="preserve"> distributions:</w:t>
      </w:r>
    </w:p>
    <w:p w14:paraId="38DEADB9" w14:textId="77777777" w:rsidR="001918F7" w:rsidRDefault="001918F7" w:rsidP="00B145C8">
      <w:pPr>
        <w:pStyle w:val="Code"/>
      </w:pPr>
      <w:r w:rsidRPr="001918F7">
        <w:t xml:space="preserve">REPLACE=`lsb_release -ds | sed -e 's/"//g' | xxd -l6 -g1 | cut -d ' ' -f2,3,4,5,6,7 | sed -e 's/^/\\\\x/g' -e 's/ /\\\\x/g'` </w:t>
      </w:r>
    </w:p>
    <w:p w14:paraId="0B2808A1" w14:textId="77777777" w:rsidR="001918F7" w:rsidRDefault="001918F7" w:rsidP="00B145C8">
      <w:pPr>
        <w:pStyle w:val="Code"/>
      </w:pPr>
      <w:r w:rsidRPr="001918F7">
        <w:t xml:space="preserve">sudo sed -i "s/\x55\x62\x75\x6e\x74\x75/$REPLACE/g" /opt/paloaltonetworks/globalprotect/PanGPS </w:t>
      </w:r>
    </w:p>
    <w:p w14:paraId="3E55189F" w14:textId="4422E041" w:rsidR="001918F7" w:rsidRDefault="001918F7" w:rsidP="00B145C8">
      <w:pPr>
        <w:pStyle w:val="Code"/>
      </w:pPr>
      <w:r w:rsidRPr="001918F7">
        <w:t>sudo systemctl restart gpd.service</w:t>
      </w:r>
    </w:p>
    <w:p w14:paraId="7C9F2938" w14:textId="7685AEF5" w:rsidR="001918F7" w:rsidRDefault="001918F7" w:rsidP="00AC6B16">
      <w:pPr>
        <w:pStyle w:val="BodyText"/>
      </w:pPr>
      <w:r w:rsidRPr="001918F7">
        <w:t xml:space="preserve">For </w:t>
      </w:r>
      <w:r w:rsidRPr="001918F7">
        <w:rPr>
          <w:b/>
          <w:bCs/>
        </w:rPr>
        <w:t>Fedora</w:t>
      </w:r>
      <w:r w:rsidRPr="001918F7">
        <w:t xml:space="preserve"> distribution:</w:t>
      </w:r>
    </w:p>
    <w:p w14:paraId="0F28E4AD" w14:textId="77777777" w:rsidR="001918F7" w:rsidRDefault="001918F7">
      <w:pPr>
        <w:pStyle w:val="Code"/>
      </w:pPr>
      <w:r>
        <w:t xml:space="preserve">cd /opt/paloaltonetworks/globalprotect/ </w:t>
      </w:r>
    </w:p>
    <w:p w14:paraId="0E643420" w14:textId="77777777" w:rsidR="001918F7" w:rsidRDefault="001918F7">
      <w:pPr>
        <w:pStyle w:val="Code"/>
      </w:pPr>
      <w:r>
        <w:t xml:space="preserve">sudo sed -i 's/CentOS/Fedora/g' PanGPS </w:t>
      </w:r>
    </w:p>
    <w:p w14:paraId="0195EF4F" w14:textId="11B2AB59" w:rsidR="001918F7" w:rsidRPr="00B145C8" w:rsidRDefault="001918F7">
      <w:pPr>
        <w:pStyle w:val="Code"/>
      </w:pPr>
      <w:r>
        <w:t>sudo systemctl restart gpd.service</w:t>
      </w:r>
    </w:p>
    <w:p w14:paraId="5772A171" w14:textId="45EEFF5D" w:rsidR="00E34157" w:rsidRDefault="00E34157" w:rsidP="00E34157">
      <w:pPr>
        <w:pStyle w:val="BodyText"/>
      </w:pPr>
      <w:bookmarkStart w:id="55" w:name="_Toc10215319"/>
      <w:bookmarkStart w:id="56" w:name="_Toc10215320"/>
      <w:bookmarkStart w:id="57" w:name="_Toc10215321"/>
      <w:bookmarkStart w:id="58" w:name="_Toc10215322"/>
      <w:bookmarkStart w:id="59" w:name="_Toc10215323"/>
      <w:bookmarkStart w:id="60" w:name="_Toc10215324"/>
      <w:bookmarkStart w:id="61" w:name="_Toc10215325"/>
      <w:bookmarkStart w:id="62" w:name="_Toc10215326"/>
      <w:bookmarkStart w:id="63" w:name="_Toc10215327"/>
      <w:bookmarkStart w:id="64" w:name="_Toc10215328"/>
      <w:bookmarkStart w:id="65" w:name="_Toc10215329"/>
      <w:bookmarkStart w:id="66" w:name="_Toc10215330"/>
      <w:bookmarkStart w:id="67" w:name="_Toc10215331"/>
      <w:bookmarkStart w:id="68" w:name="_Toc10215332"/>
      <w:bookmarkStart w:id="69" w:name="_Toc10215333"/>
      <w:bookmarkStart w:id="70" w:name="_Toc10215334"/>
      <w:bookmarkStart w:id="71" w:name="_Toc10215335"/>
      <w:bookmarkStart w:id="72" w:name="_Toc10215336"/>
      <w:bookmarkStart w:id="73" w:name="_Toc10215337"/>
      <w:bookmarkStart w:id="74" w:name="_Toc10215338"/>
      <w:bookmarkStart w:id="75" w:name="_Toc10215339"/>
      <w:bookmarkStart w:id="76" w:name="_Toc10215340"/>
      <w:bookmarkStart w:id="77" w:name="_Toc10215341"/>
      <w:bookmarkStart w:id="78" w:name="_Toc10215342"/>
      <w:bookmarkStart w:id="79" w:name="_Toc10215343"/>
      <w:bookmarkStart w:id="80" w:name="_Toc10215344"/>
      <w:bookmarkStart w:id="81" w:name="_Toc10215345"/>
      <w:bookmarkStart w:id="82" w:name="_Toc10215346"/>
      <w:bookmarkStart w:id="83" w:name="_Toc10215347"/>
      <w:bookmarkStart w:id="84" w:name="_Toc10215348"/>
      <w:bookmarkStart w:id="85" w:name="_Toc10215349"/>
      <w:bookmarkStart w:id="86" w:name="_Toc10215350"/>
      <w:bookmarkStart w:id="87" w:name="_Toc10215351"/>
      <w:bookmarkStart w:id="88" w:name="_Toc10215352"/>
      <w:bookmarkStart w:id="89" w:name="_Toc10215353"/>
      <w:bookmarkStart w:id="90" w:name="_Toc10215354"/>
      <w:bookmarkStart w:id="91" w:name="_Toc10215355"/>
      <w:bookmarkStart w:id="92" w:name="_Toc10215356"/>
      <w:bookmarkStart w:id="93" w:name="_Toc10215357"/>
      <w:bookmarkStart w:id="94" w:name="_Toc10215358"/>
      <w:bookmarkStart w:id="95" w:name="_Toc10215359"/>
      <w:bookmarkStart w:id="96" w:name="_Toc10215360"/>
      <w:bookmarkStart w:id="97" w:name="_Toc10215361"/>
      <w:bookmarkStart w:id="98" w:name="_Toc10215362"/>
      <w:bookmarkStart w:id="99" w:name="_Toc10215363"/>
      <w:bookmarkStart w:id="100" w:name="_Toc10215364"/>
      <w:bookmarkStart w:id="101" w:name="_Toc10215365"/>
      <w:bookmarkStart w:id="102" w:name="_Toc10215366"/>
      <w:bookmarkStart w:id="103" w:name="_Toc10215367"/>
      <w:bookmarkStart w:id="104" w:name="_Toc10215368"/>
      <w:bookmarkStart w:id="105" w:name="_Toc10215369"/>
      <w:bookmarkStart w:id="106" w:name="_Toc10215370"/>
      <w:bookmarkStart w:id="107" w:name="_Toc10215371"/>
      <w:bookmarkStart w:id="108" w:name="_Toc10215372"/>
      <w:bookmarkStart w:id="109" w:name="_Toc10215373"/>
      <w:bookmarkStart w:id="110" w:name="_Toc10215374"/>
      <w:bookmarkStart w:id="111" w:name="_Toc10215375"/>
      <w:bookmarkStart w:id="112" w:name="_Toc10215376"/>
      <w:bookmarkStart w:id="113" w:name="_Toc10215377"/>
      <w:bookmarkStart w:id="114" w:name="_Toc10215378"/>
      <w:bookmarkStart w:id="115" w:name="_Toc10215379"/>
      <w:bookmarkStart w:id="116" w:name="_Toc10215380"/>
      <w:bookmarkStart w:id="117" w:name="_Toc10215381"/>
      <w:bookmarkStart w:id="118" w:name="_Toc10215382"/>
      <w:bookmarkStart w:id="119" w:name="_Toc10215383"/>
      <w:bookmarkStart w:id="120" w:name="_Toc10215384"/>
      <w:bookmarkStart w:id="121" w:name="_Toc10215385"/>
      <w:bookmarkStart w:id="122" w:name="_Toc10215386"/>
      <w:bookmarkStart w:id="123" w:name="_Toc10215387"/>
      <w:bookmarkStart w:id="124" w:name="_Toc10215388"/>
      <w:bookmarkStart w:id="125" w:name="_Toc10215389"/>
      <w:bookmarkStart w:id="126" w:name="_Toc10215390"/>
      <w:bookmarkStart w:id="127" w:name="_Toc10215391"/>
      <w:bookmarkStart w:id="128" w:name="_Toc10215392"/>
      <w:bookmarkStart w:id="129" w:name="_Toc10215393"/>
      <w:bookmarkStart w:id="130" w:name="_Toc10215394"/>
      <w:bookmarkStart w:id="131" w:name="_Toc434455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Pr="001918F7">
        <w:t xml:space="preserve">For </w:t>
      </w:r>
      <w:r>
        <w:rPr>
          <w:b/>
          <w:bCs/>
        </w:rPr>
        <w:t>Debian</w:t>
      </w:r>
      <w:r w:rsidRPr="001918F7">
        <w:t xml:space="preserve"> distribution:</w:t>
      </w:r>
    </w:p>
    <w:p w14:paraId="202AC32D" w14:textId="77777777" w:rsidR="00E34157" w:rsidRPr="004A32B0" w:rsidRDefault="00E34157" w:rsidP="00E34157">
      <w:pPr>
        <w:pStyle w:val="Code"/>
      </w:pPr>
      <w:r w:rsidRPr="004A32B0">
        <w:t>sudo echo 'DISTRIB_DESCRIPTION="Ubuntu 18.04.1 LTS"' &gt; /etc/lsb-release</w:t>
      </w:r>
    </w:p>
    <w:p w14:paraId="6837063B" w14:textId="2DDC5448" w:rsidR="00E34157" w:rsidRPr="004A32B0" w:rsidRDefault="00E34157" w:rsidP="00E34157">
      <w:pPr>
        <w:pStyle w:val="Code"/>
        <w:rPr>
          <w:lang w:val="ru-RU"/>
        </w:rPr>
      </w:pPr>
      <w:r w:rsidRPr="00E34157">
        <w:rPr>
          <w:lang w:val="ru-RU"/>
        </w:rPr>
        <w:t>sudo systemctl restart gpd.service</w:t>
      </w:r>
    </w:p>
    <w:p w14:paraId="3540B806" w14:textId="77777777" w:rsidR="00E34157" w:rsidRDefault="00E34157" w:rsidP="00AC6B16">
      <w:pPr>
        <w:pStyle w:val="BodyText"/>
      </w:pPr>
    </w:p>
    <w:p w14:paraId="409E7315" w14:textId="062ADBD9" w:rsidR="001918F7" w:rsidRDefault="001918F7" w:rsidP="00AC6B16">
      <w:pPr>
        <w:pStyle w:val="BodyText"/>
      </w:pPr>
      <w:r>
        <w:br w:type="page"/>
      </w:r>
    </w:p>
    <w:p w14:paraId="73467DDE" w14:textId="4787D25F" w:rsidR="003570BD" w:rsidRDefault="003570BD" w:rsidP="003570BD">
      <w:pPr>
        <w:pStyle w:val="Heading2"/>
        <w:keepNext w:val="0"/>
        <w:ind w:left="851" w:hanging="851"/>
      </w:pPr>
      <w:bookmarkStart w:id="132" w:name="_Toc30109572"/>
      <w:r>
        <w:t>Setting up your VPN on Android</w:t>
      </w:r>
      <w:bookmarkEnd w:id="131"/>
      <w:bookmarkEnd w:id="132"/>
    </w:p>
    <w:p w14:paraId="25BE7816" w14:textId="7124D852" w:rsidR="003570BD" w:rsidRDefault="003570BD" w:rsidP="00EB0E15">
      <w:pPr>
        <w:pStyle w:val="ListNumber"/>
        <w:numPr>
          <w:ilvl w:val="0"/>
          <w:numId w:val="200"/>
        </w:numPr>
      </w:pPr>
      <w:r w:rsidRPr="005429AB">
        <w:t>Install Global</w:t>
      </w:r>
      <w:r>
        <w:t xml:space="preserve"> </w:t>
      </w:r>
      <w:r w:rsidRPr="005429AB">
        <w:t>Protect App</w:t>
      </w:r>
      <w:r>
        <w:t xml:space="preserve"> from Google Play Market</w:t>
      </w:r>
      <w:r w:rsidR="00B00627" w:rsidRPr="004071A6">
        <w:t xml:space="preserve">: </w:t>
      </w:r>
      <w:hyperlink r:id="rId53" w:history="1">
        <w:r w:rsidRPr="003670C4">
          <w:rPr>
            <w:rStyle w:val="Hyperlink"/>
          </w:rPr>
          <w:t>https://play.google.com/store/apps/details?id=com.paloaltonetworks.globalprotect</w:t>
        </w:r>
      </w:hyperlink>
    </w:p>
    <w:p w14:paraId="5F17F1AA" w14:textId="6C58C58B" w:rsidR="00186EDF" w:rsidRDefault="00186EDF" w:rsidP="003570BD">
      <w:pPr>
        <w:pStyle w:val="ListParagraph"/>
        <w:jc w:val="center"/>
      </w:pPr>
      <w:r>
        <w:rPr>
          <w:noProof/>
        </w:rPr>
        <w:drawing>
          <wp:inline distT="0" distB="0" distL="0" distR="0" wp14:anchorId="530F5484" wp14:editId="41BE8A3D">
            <wp:extent cx="1895302" cy="3370811"/>
            <wp:effectExtent l="0" t="0" r="0" b="12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25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302" cy="33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81A" w14:textId="42678D31" w:rsidR="003570BD" w:rsidRPr="00F7439E" w:rsidRDefault="003570BD" w:rsidP="00AC6B16">
      <w:pPr>
        <w:pStyle w:val="ListNumber"/>
      </w:pPr>
      <w:r>
        <w:t xml:space="preserve">Launch </w:t>
      </w:r>
      <w:r w:rsidR="00824587">
        <w:t xml:space="preserve">the </w:t>
      </w:r>
      <w:r>
        <w:t>application</w:t>
      </w:r>
      <w:r w:rsidR="0015662D">
        <w:t>;</w:t>
      </w:r>
    </w:p>
    <w:p w14:paraId="7C1865A6" w14:textId="476A3B6E" w:rsidR="003570BD" w:rsidRDefault="003570BD" w:rsidP="00F461D1">
      <w:pPr>
        <w:pStyle w:val="ListNumber"/>
      </w:pPr>
      <w:r w:rsidRPr="00661DC9">
        <w:t>Enter Portal address</w:t>
      </w:r>
      <w:r>
        <w:t xml:space="preserve"> </w:t>
      </w:r>
      <w:r w:rsidRPr="00661DC9">
        <w:rPr>
          <w:b/>
        </w:rPr>
        <w:t>vpn.epam.com</w:t>
      </w:r>
      <w:r>
        <w:t xml:space="preserve"> and tap </w:t>
      </w:r>
      <w:r w:rsidRPr="004A32B0">
        <w:rPr>
          <w:b/>
        </w:rPr>
        <w:t>C</w:t>
      </w:r>
      <w:r w:rsidR="00F461D1" w:rsidRPr="004A32B0">
        <w:rPr>
          <w:b/>
        </w:rPr>
        <w:t>ONNECT</w:t>
      </w:r>
      <w:r w:rsidR="0015662D">
        <w:t>:</w:t>
      </w:r>
    </w:p>
    <w:p w14:paraId="45193144" w14:textId="5AF35999" w:rsidR="00A51591" w:rsidRDefault="00A51591" w:rsidP="003570BD">
      <w:pPr>
        <w:pStyle w:val="ListParagraph"/>
        <w:spacing w:after="240"/>
        <w:jc w:val="center"/>
      </w:pPr>
      <w:r>
        <w:rPr>
          <w:noProof/>
        </w:rPr>
        <w:drawing>
          <wp:inline distT="0" distB="0" distL="0" distR="0" wp14:anchorId="3DFD8231" wp14:editId="43BDA4A3">
            <wp:extent cx="2497975" cy="1620982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26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975" cy="16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AFE" w14:textId="1EB28A2E" w:rsidR="00E22F79" w:rsidRDefault="00F461D1" w:rsidP="000B65D7">
      <w:pPr>
        <w:pStyle w:val="ListNumber"/>
      </w:pPr>
      <w:r>
        <w:t>Enter</w:t>
      </w:r>
      <w:r w:rsidRPr="00C46952">
        <w:t xml:space="preserve"> </w:t>
      </w:r>
      <w:r w:rsidRPr="002E1006">
        <w:t xml:space="preserve">your </w:t>
      </w:r>
      <w:r w:rsidRPr="008F758F">
        <w:rPr>
          <w:i/>
        </w:rPr>
        <w:t>Name</w:t>
      </w:r>
      <w:r w:rsidRPr="002E1006">
        <w:t xml:space="preserve"> (</w:t>
      </w:r>
      <w:r w:rsidRPr="00657DBD">
        <w:t>i.e. First</w:t>
      </w:r>
      <w:r w:rsidR="009D3472">
        <w:t>N</w:t>
      </w:r>
      <w:r w:rsidRPr="00657DBD">
        <w:t>ame_Last</w:t>
      </w:r>
      <w:r w:rsidR="009D3472">
        <w:t>N</w:t>
      </w:r>
      <w:r w:rsidRPr="00657DBD">
        <w:t>ame@epam.com</w:t>
      </w:r>
      <w:r w:rsidRPr="002E1006">
        <w:t xml:space="preserve">) and </w:t>
      </w:r>
      <w:r w:rsidRPr="008F758F">
        <w:rPr>
          <w:i/>
        </w:rPr>
        <w:t>Password</w:t>
      </w:r>
      <w:r w:rsidRPr="002E1006">
        <w:t xml:space="preserve">, and then </w:t>
      </w:r>
      <w:r w:rsidR="00E22F79">
        <w:t>tap</w:t>
      </w:r>
      <w:r>
        <w:t xml:space="preserve"> </w:t>
      </w:r>
      <w:r w:rsidRPr="008F758F">
        <w:rPr>
          <w:b/>
        </w:rPr>
        <w:t>SIGN IN</w:t>
      </w:r>
      <w:r>
        <w:t>:</w:t>
      </w:r>
    </w:p>
    <w:p w14:paraId="26C4488D" w14:textId="4C785D2A" w:rsidR="0089068F" w:rsidRDefault="00E22F79" w:rsidP="004A32B0">
      <w:pPr>
        <w:pStyle w:val="ListNumber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225794D" wp14:editId="4A6887C4">
            <wp:extent cx="3685032" cy="2048256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obile 0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A9E2" w14:textId="77777777" w:rsidR="00E22F79" w:rsidRPr="009012A2" w:rsidRDefault="00E22F79" w:rsidP="00E22F79">
      <w:pPr>
        <w:pStyle w:val="ListNumber"/>
      </w:pPr>
      <w:r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</w:t>
      </w:r>
      <w:r>
        <w:t>(</w:t>
      </w:r>
      <w:r w:rsidRPr="0081343A">
        <w:t xml:space="preserve">or </w:t>
      </w:r>
      <w:r>
        <w:t xml:space="preserve">choose another option in </w:t>
      </w:r>
      <w:r w:rsidRPr="008F758F">
        <w:rPr>
          <w:i/>
        </w:rPr>
        <w:t>Device</w:t>
      </w:r>
      <w:r>
        <w:t xml:space="preserve"> field) and tap </w:t>
      </w:r>
      <w:r w:rsidRPr="008F758F">
        <w:rPr>
          <w:b/>
        </w:rPr>
        <w:t>Log In</w:t>
      </w:r>
      <w:r>
        <w:t>:</w:t>
      </w:r>
    </w:p>
    <w:p w14:paraId="126D288F" w14:textId="77777777" w:rsidR="00E22F79" w:rsidRDefault="00E22F79" w:rsidP="00E22F79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00B9A72E" wp14:editId="6D4F5026">
            <wp:extent cx="3685032" cy="2048256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Mobile 02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0D5" w14:textId="17E631E7" w:rsidR="006D235C" w:rsidRDefault="006D235C" w:rsidP="006D235C">
      <w:pPr>
        <w:pStyle w:val="ListNumber"/>
        <w:spacing w:before="240"/>
      </w:pPr>
      <w:r>
        <w:t>You have successfully connected to EPAM Global Protect VPN</w:t>
      </w:r>
      <w:r w:rsidR="009776D7">
        <w:t>;</w:t>
      </w:r>
    </w:p>
    <w:p w14:paraId="44229357" w14:textId="76BB6A1C" w:rsidR="006D235C" w:rsidRDefault="006D235C" w:rsidP="006D235C">
      <w:pPr>
        <w:pStyle w:val="ListNumber"/>
      </w:pPr>
      <w:r>
        <w:t xml:space="preserve">You can </w:t>
      </w:r>
      <w:r w:rsidRPr="005A1C0F">
        <w:t>choose</w:t>
      </w:r>
      <w:r>
        <w:t xml:space="preserve"> another VPN gateway to connect to </w:t>
      </w:r>
      <w:r w:rsidR="00896D99">
        <w:t xml:space="preserve">or set the one as preferred </w:t>
      </w:r>
      <w:r>
        <w:t>if needed</w:t>
      </w:r>
      <w:r w:rsidR="00ED4AB9">
        <w:t>:</w:t>
      </w:r>
    </w:p>
    <w:p w14:paraId="1C46DDB9" w14:textId="1C241FE2" w:rsidR="00E034A3" w:rsidRDefault="00896D99" w:rsidP="006D235C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52E49FF" wp14:editId="17FDA9FD">
            <wp:extent cx="4315968" cy="2880360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Mobile 0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6978" w14:textId="77777777" w:rsidR="000F67CF" w:rsidRDefault="000F67CF" w:rsidP="006D235C">
      <w:pPr>
        <w:pStyle w:val="ListNumber"/>
        <w:numPr>
          <w:ilvl w:val="0"/>
          <w:numId w:val="0"/>
        </w:numPr>
        <w:ind w:left="360"/>
        <w:jc w:val="center"/>
      </w:pPr>
    </w:p>
    <w:p w14:paraId="26A343EE" w14:textId="77777777" w:rsidR="000F67CF" w:rsidRDefault="000F67CF">
      <w:pPr>
        <w:widowControl/>
        <w:spacing w:after="160" w:line="259" w:lineRule="auto"/>
        <w:rPr>
          <w:rFonts w:ascii="Trebuchet MS" w:hAnsi="Trebuchet MS"/>
          <w:color w:val="3B3838" w:themeColor="background2" w:themeShade="40"/>
        </w:rPr>
      </w:pPr>
      <w:r>
        <w:br w:type="page"/>
      </w:r>
    </w:p>
    <w:p w14:paraId="633DB566" w14:textId="19E96B1A" w:rsidR="003570BD" w:rsidRDefault="003570BD">
      <w:pPr>
        <w:pStyle w:val="Heading2"/>
      </w:pPr>
      <w:bookmarkStart w:id="133" w:name="_Toc29459812"/>
      <w:bookmarkStart w:id="134" w:name="_Toc29484223"/>
      <w:bookmarkStart w:id="135" w:name="_Toc29564961"/>
      <w:bookmarkStart w:id="136" w:name="_Toc11169399"/>
      <w:bookmarkStart w:id="137" w:name="_Toc11169400"/>
      <w:bookmarkStart w:id="138" w:name="_Toc11169401"/>
      <w:bookmarkStart w:id="139" w:name="_Toc11169402"/>
      <w:bookmarkStart w:id="140" w:name="_Toc11169403"/>
      <w:bookmarkStart w:id="141" w:name="_Toc3458742"/>
      <w:bookmarkStart w:id="142" w:name="_Toc3555176"/>
      <w:bookmarkStart w:id="143" w:name="_Toc434456"/>
      <w:bookmarkStart w:id="144" w:name="_Toc30109573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r>
        <w:t>Setting up your VPN on iOS</w:t>
      </w:r>
      <w:bookmarkEnd w:id="143"/>
      <w:bookmarkEnd w:id="144"/>
    </w:p>
    <w:p w14:paraId="1F4EF0B7" w14:textId="7A8BEE1F" w:rsidR="003570BD" w:rsidRDefault="003570BD" w:rsidP="00EB0E15">
      <w:pPr>
        <w:pStyle w:val="ListNumber"/>
        <w:numPr>
          <w:ilvl w:val="0"/>
          <w:numId w:val="202"/>
        </w:numPr>
      </w:pPr>
      <w:r w:rsidRPr="005429AB">
        <w:t>Install GlobalProtect App</w:t>
      </w:r>
      <w:r>
        <w:t xml:space="preserve"> from </w:t>
      </w:r>
      <w:r w:rsidRPr="000A107E">
        <w:t>App Store</w:t>
      </w:r>
      <w:r>
        <w:t>:</w:t>
      </w:r>
      <w:r w:rsidR="000F67CF">
        <w:t xml:space="preserve"> </w:t>
      </w:r>
      <w:hyperlink r:id="rId59" w:history="1">
        <w:r w:rsidR="000F67CF" w:rsidRPr="000E14AC">
          <w:rPr>
            <w:rStyle w:val="Hyperlink"/>
          </w:rPr>
          <w:t>https://itunes.apple.com/us/app/globalprotect/id1400555706</w:t>
        </w:r>
      </w:hyperlink>
    </w:p>
    <w:p w14:paraId="675D5F68" w14:textId="77777777" w:rsidR="00824587" w:rsidRDefault="001C4EE7" w:rsidP="004A32B0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A397A0A" wp14:editId="43865526">
            <wp:extent cx="1929384" cy="288036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30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C21C" w14:textId="75836D6F" w:rsidR="00824587" w:rsidRDefault="00824587" w:rsidP="00824587">
      <w:pPr>
        <w:pStyle w:val="ListNumber"/>
      </w:pPr>
      <w:r>
        <w:t>Launch the application;</w:t>
      </w:r>
    </w:p>
    <w:p w14:paraId="6B84AD45" w14:textId="77777777" w:rsidR="00824587" w:rsidRPr="00284A5B" w:rsidRDefault="00824587" w:rsidP="00824587">
      <w:pPr>
        <w:pStyle w:val="ListNumber"/>
        <w:rPr>
          <w:lang w:eastAsia="ru-RU"/>
        </w:rPr>
      </w:pPr>
      <w:r w:rsidRPr="00284A5B">
        <w:rPr>
          <w:lang w:eastAsia="ru-RU"/>
        </w:rPr>
        <w:t xml:space="preserve">If you have not enabled GlobalProtect notifications on your endpoint, a notification permission dialog appears. </w:t>
      </w:r>
      <w:r w:rsidRPr="00284A5B">
        <w:rPr>
          <w:b/>
          <w:lang w:eastAsia="ru-RU"/>
        </w:rPr>
        <w:t>Allow</w:t>
      </w:r>
      <w:r>
        <w:rPr>
          <w:lang w:eastAsia="ru-RU"/>
        </w:rPr>
        <w:t xml:space="preserve"> </w:t>
      </w:r>
      <w:r w:rsidRPr="00284A5B">
        <w:rPr>
          <w:lang w:eastAsia="ru-RU"/>
        </w:rPr>
        <w:t>GlobalProtect to send you notifications</w:t>
      </w:r>
      <w:r>
        <w:rPr>
          <w:lang w:eastAsia="ru-RU"/>
        </w:rPr>
        <w:t>:</w:t>
      </w:r>
    </w:p>
    <w:p w14:paraId="3C751D11" w14:textId="1B4FC635" w:rsidR="00824587" w:rsidRDefault="00824587" w:rsidP="004A32B0">
      <w:pPr>
        <w:pStyle w:val="ListNumber"/>
        <w:numPr>
          <w:ilvl w:val="0"/>
          <w:numId w:val="0"/>
        </w:numPr>
        <w:ind w:left="36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B2FBB16" wp14:editId="51291BA6">
            <wp:extent cx="2331720" cy="28803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Mobile 04 allow-notification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1BD" w14:textId="3FF7A090" w:rsidR="000F67CF" w:rsidRDefault="000F67CF" w:rsidP="004A32B0">
      <w:pPr>
        <w:pStyle w:val="ListNumber"/>
        <w:numPr>
          <w:ilvl w:val="0"/>
          <w:numId w:val="0"/>
        </w:numPr>
        <w:ind w:left="360"/>
        <w:rPr>
          <w:lang w:eastAsia="ru-RU"/>
        </w:rPr>
      </w:pPr>
      <w:r w:rsidRPr="004A32B0">
        <w:rPr>
          <w:lang w:eastAsia="ru-RU"/>
        </w:rPr>
        <w:t>If you Don’t Allow</w:t>
      </w:r>
      <w:r>
        <w:rPr>
          <w:lang w:eastAsia="ru-RU"/>
        </w:rPr>
        <w:t xml:space="preserve"> </w:t>
      </w:r>
      <w:r w:rsidRPr="004A32B0">
        <w:rPr>
          <w:lang w:eastAsia="ru-RU"/>
        </w:rPr>
        <w:t xml:space="preserve">GlobalProtect to send you notifications, a reminder appears the next time you launch the app. Tap the </w:t>
      </w:r>
      <w:r w:rsidRPr="004A32B0">
        <w:rPr>
          <w:b/>
          <w:lang w:eastAsia="ru-RU"/>
        </w:rPr>
        <w:t xml:space="preserve">Settings </w:t>
      </w:r>
      <w:r w:rsidR="00C939D7">
        <w:rPr>
          <w:b/>
          <w:lang w:eastAsia="ru-RU"/>
        </w:rPr>
        <w:t>-&gt;</w:t>
      </w:r>
      <w:r w:rsidRPr="004A32B0">
        <w:rPr>
          <w:b/>
          <w:lang w:eastAsia="ru-RU"/>
        </w:rPr>
        <w:t xml:space="preserve"> GlobalProtect</w:t>
      </w:r>
      <w:r>
        <w:rPr>
          <w:lang w:eastAsia="ru-RU"/>
        </w:rPr>
        <w:t xml:space="preserve"> </w:t>
      </w:r>
      <w:r w:rsidRPr="004A32B0">
        <w:rPr>
          <w:lang w:eastAsia="ru-RU"/>
        </w:rPr>
        <w:t xml:space="preserve">link to go to the notification permission screen, where you can enable notifications. </w:t>
      </w:r>
    </w:p>
    <w:p w14:paraId="01980F0E" w14:textId="44BABBFA" w:rsidR="000F67CF" w:rsidRPr="00F7439E" w:rsidRDefault="000F67CF" w:rsidP="004A32B0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5D00D1C2" wp14:editId="1A7C63CA">
            <wp:extent cx="2331720" cy="247802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Monile 05 notification-enable-reminde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DEE" w14:textId="7CB2C0A1" w:rsidR="003570BD" w:rsidRDefault="003570BD" w:rsidP="004A32B0">
      <w:pPr>
        <w:pStyle w:val="ListNumber"/>
        <w:spacing w:after="120"/>
      </w:pPr>
      <w:r w:rsidRPr="00661DC9">
        <w:t>Enter Portal address</w:t>
      </w:r>
      <w:r>
        <w:t xml:space="preserve"> </w:t>
      </w:r>
      <w:r w:rsidRPr="00661DC9">
        <w:rPr>
          <w:b/>
        </w:rPr>
        <w:t>vpn.epam.com</w:t>
      </w:r>
      <w:r>
        <w:t xml:space="preserve"> and </w:t>
      </w:r>
      <w:r w:rsidR="00EB3775">
        <w:t>t</w:t>
      </w:r>
      <w:r>
        <w:t xml:space="preserve">ap </w:t>
      </w:r>
      <w:r w:rsidRPr="004A32B0">
        <w:rPr>
          <w:b/>
        </w:rPr>
        <w:t>CONNECT</w:t>
      </w:r>
      <w:r w:rsidR="00AB6CCC">
        <w:t>:</w:t>
      </w:r>
    </w:p>
    <w:p w14:paraId="41D25B01" w14:textId="5D2B207B" w:rsidR="00E930E6" w:rsidRDefault="00E930E6" w:rsidP="004A32B0">
      <w:pPr>
        <w:pStyle w:val="ListNumber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EC46358" wp14:editId="3BD3CC5B">
            <wp:extent cx="2497975" cy="1620982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3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975" cy="16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454C" w14:textId="64A43BAF" w:rsidR="00E22F79" w:rsidRDefault="00E22F79" w:rsidP="00E22F79">
      <w:pPr>
        <w:pStyle w:val="ListNumber"/>
      </w:pPr>
      <w:r>
        <w:t>Enter</w:t>
      </w:r>
      <w:r w:rsidRPr="00C46952">
        <w:t xml:space="preserve"> </w:t>
      </w:r>
      <w:r w:rsidRPr="002E1006">
        <w:t xml:space="preserve">your </w:t>
      </w:r>
      <w:r w:rsidRPr="008F758F">
        <w:rPr>
          <w:i/>
        </w:rPr>
        <w:t>Name</w:t>
      </w:r>
      <w:r w:rsidRPr="002E1006">
        <w:t xml:space="preserve"> (</w:t>
      </w:r>
      <w:r w:rsidRPr="00657DBD">
        <w:t>i.e. First</w:t>
      </w:r>
      <w:r w:rsidR="009D3472">
        <w:t>N</w:t>
      </w:r>
      <w:r w:rsidRPr="00657DBD">
        <w:t>ame_Last</w:t>
      </w:r>
      <w:r w:rsidR="009D3472">
        <w:t>N</w:t>
      </w:r>
      <w:r w:rsidRPr="00657DBD">
        <w:t>ame@epam.com</w:t>
      </w:r>
      <w:r w:rsidRPr="002E1006">
        <w:t xml:space="preserve">) and </w:t>
      </w:r>
      <w:r w:rsidRPr="008F758F">
        <w:rPr>
          <w:i/>
        </w:rPr>
        <w:t>Password</w:t>
      </w:r>
      <w:r w:rsidRPr="002E1006">
        <w:t xml:space="preserve">, and then </w:t>
      </w:r>
      <w:r>
        <w:t xml:space="preserve">tap </w:t>
      </w:r>
      <w:r w:rsidRPr="008F758F">
        <w:rPr>
          <w:b/>
        </w:rPr>
        <w:t>SIGN IN</w:t>
      </w:r>
      <w:r>
        <w:t>:</w:t>
      </w:r>
    </w:p>
    <w:p w14:paraId="0C643666" w14:textId="77777777" w:rsidR="00E22F79" w:rsidRDefault="00E22F79" w:rsidP="00E22F79">
      <w:pPr>
        <w:pStyle w:val="ListNumber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B87ACF6" wp14:editId="1F034544">
            <wp:extent cx="3685032" cy="2048256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obile 0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544" w14:textId="56E83A58" w:rsidR="00E22F79" w:rsidRPr="009012A2" w:rsidRDefault="00E22F79" w:rsidP="00E22F79">
      <w:pPr>
        <w:pStyle w:val="ListNumber"/>
      </w:pPr>
      <w:r w:rsidDel="00E22F79">
        <w:t xml:space="preserve"> </w:t>
      </w:r>
      <w:r>
        <w:t>Enter</w:t>
      </w:r>
      <w:r w:rsidRPr="0081343A">
        <w:t xml:space="preserve"> DUO</w:t>
      </w:r>
      <w:r>
        <w:t xml:space="preserve"> two-</w:t>
      </w:r>
      <w:r w:rsidRPr="0081343A">
        <w:t xml:space="preserve">factor passcode </w:t>
      </w:r>
      <w:r>
        <w:t>(</w:t>
      </w:r>
      <w:r w:rsidRPr="0081343A">
        <w:t xml:space="preserve">or </w:t>
      </w:r>
      <w:r>
        <w:t xml:space="preserve">choose another option in </w:t>
      </w:r>
      <w:r w:rsidRPr="008F758F">
        <w:rPr>
          <w:i/>
        </w:rPr>
        <w:t>Device</w:t>
      </w:r>
      <w:r>
        <w:t xml:space="preserve"> field) and tap </w:t>
      </w:r>
      <w:r w:rsidRPr="008F758F">
        <w:rPr>
          <w:b/>
        </w:rPr>
        <w:t>Log In</w:t>
      </w:r>
      <w:r>
        <w:t>:</w:t>
      </w:r>
    </w:p>
    <w:p w14:paraId="0A4C0127" w14:textId="58A9E25F" w:rsidR="00E930E6" w:rsidRDefault="00E22F79" w:rsidP="003570B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7D398BB8" wp14:editId="66902454">
            <wp:extent cx="3685032" cy="20482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Mobile 02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FE0F" w14:textId="294BE44F" w:rsidR="003224EE" w:rsidRDefault="003224EE" w:rsidP="003224EE">
      <w:pPr>
        <w:pStyle w:val="ListNumber"/>
        <w:spacing w:before="240"/>
      </w:pPr>
      <w:r>
        <w:t>You have successfully connected to EPAM Global Protect VPN</w:t>
      </w:r>
      <w:r w:rsidR="002257ED">
        <w:t>;</w:t>
      </w:r>
    </w:p>
    <w:p w14:paraId="4CE008D7" w14:textId="77777777" w:rsidR="00896D99" w:rsidRDefault="00896D99" w:rsidP="00896D99">
      <w:pPr>
        <w:pStyle w:val="ListNumber"/>
      </w:pPr>
      <w:r>
        <w:t xml:space="preserve">You can </w:t>
      </w:r>
      <w:r w:rsidRPr="005A1C0F">
        <w:t>choose</w:t>
      </w:r>
      <w:r>
        <w:t xml:space="preserve"> another VPN gateway to connect to or set the one as preferred if needed:</w:t>
      </w:r>
    </w:p>
    <w:p w14:paraId="49BFF766" w14:textId="77777777" w:rsidR="00896D99" w:rsidRDefault="00896D99" w:rsidP="00896D99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6482CEFB" wp14:editId="094B659A">
            <wp:extent cx="4315968" cy="2880360"/>
            <wp:effectExtent l="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Mobile 0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135" w14:textId="001B66B9" w:rsidR="003224EE" w:rsidRDefault="00896D99">
      <w:pPr>
        <w:widowControl/>
        <w:spacing w:after="160" w:line="259" w:lineRule="auto"/>
        <w:rPr>
          <w:rFonts w:ascii="Trebuchet MS" w:hAnsi="Trebuchet MS"/>
          <w:color w:val="3B3838" w:themeColor="background2" w:themeShade="40"/>
        </w:rPr>
      </w:pPr>
      <w:r w:rsidDel="00896D99">
        <w:t xml:space="preserve"> </w:t>
      </w:r>
      <w:r w:rsidR="003224EE">
        <w:br w:type="page"/>
      </w:r>
    </w:p>
    <w:p w14:paraId="51C56655" w14:textId="77777777" w:rsidR="003B4FB9" w:rsidRPr="00284EC5" w:rsidRDefault="003B4FB9" w:rsidP="003B4FB9">
      <w:pPr>
        <w:pStyle w:val="Heading1"/>
      </w:pPr>
      <w:bookmarkStart w:id="145" w:name="_Toc11169405"/>
      <w:bookmarkStart w:id="146" w:name="_Toc11169406"/>
      <w:bookmarkStart w:id="147" w:name="_Toc29388988"/>
      <w:bookmarkStart w:id="148" w:name="_Toc29389958"/>
      <w:bookmarkStart w:id="149" w:name="_Toc29397486"/>
      <w:bookmarkStart w:id="150" w:name="_Toc29458654"/>
      <w:bookmarkStart w:id="151" w:name="_Toc29459814"/>
      <w:bookmarkStart w:id="152" w:name="_Toc29484225"/>
      <w:bookmarkStart w:id="153" w:name="_Toc29564963"/>
      <w:bookmarkStart w:id="154" w:name="_Toc29388989"/>
      <w:bookmarkStart w:id="155" w:name="_Toc29389959"/>
      <w:bookmarkStart w:id="156" w:name="_Toc29397487"/>
      <w:bookmarkStart w:id="157" w:name="_Toc29458655"/>
      <w:bookmarkStart w:id="158" w:name="_Toc29459815"/>
      <w:bookmarkStart w:id="159" w:name="_Toc29484226"/>
      <w:bookmarkStart w:id="160" w:name="_Toc29564964"/>
      <w:bookmarkStart w:id="161" w:name="_Toc29388990"/>
      <w:bookmarkStart w:id="162" w:name="_Toc29389960"/>
      <w:bookmarkStart w:id="163" w:name="_Toc29397488"/>
      <w:bookmarkStart w:id="164" w:name="_Toc29458656"/>
      <w:bookmarkStart w:id="165" w:name="_Toc29459816"/>
      <w:bookmarkStart w:id="166" w:name="_Toc29484227"/>
      <w:bookmarkStart w:id="167" w:name="_Toc29564965"/>
      <w:bookmarkStart w:id="168" w:name="_Toc183593313"/>
      <w:bookmarkStart w:id="169" w:name="_Toc183593362"/>
      <w:bookmarkStart w:id="170" w:name="_Toc183593396"/>
      <w:bookmarkStart w:id="171" w:name="_Toc29388992"/>
      <w:bookmarkStart w:id="172" w:name="_Toc29389962"/>
      <w:bookmarkStart w:id="173" w:name="_Toc29397490"/>
      <w:bookmarkStart w:id="174" w:name="_Toc29458658"/>
      <w:bookmarkStart w:id="175" w:name="_Toc29459818"/>
      <w:bookmarkStart w:id="176" w:name="_Toc29484229"/>
      <w:bookmarkStart w:id="177" w:name="_Toc29564967"/>
      <w:bookmarkStart w:id="178" w:name="_Toc452972973"/>
      <w:bookmarkStart w:id="179" w:name="_Toc453603148"/>
      <w:bookmarkStart w:id="180" w:name="_Toc29388993"/>
      <w:bookmarkStart w:id="181" w:name="_Toc29389963"/>
      <w:bookmarkStart w:id="182" w:name="_Toc29397491"/>
      <w:bookmarkStart w:id="183" w:name="_Toc29458659"/>
      <w:bookmarkStart w:id="184" w:name="_Toc29459819"/>
      <w:bookmarkStart w:id="185" w:name="_Toc29484230"/>
      <w:bookmarkStart w:id="186" w:name="_Toc29564968"/>
      <w:bookmarkStart w:id="187" w:name="_Toc183593018"/>
      <w:bookmarkStart w:id="188" w:name="_Toc183593068"/>
      <w:bookmarkStart w:id="189" w:name="_Toc183593106"/>
      <w:bookmarkStart w:id="190" w:name="_Toc183593222"/>
      <w:bookmarkStart w:id="191" w:name="_Toc183593315"/>
      <w:bookmarkStart w:id="192" w:name="_Toc183593364"/>
      <w:bookmarkStart w:id="193" w:name="_Toc183593398"/>
      <w:bookmarkStart w:id="194" w:name="_Toc183593021"/>
      <w:bookmarkStart w:id="195" w:name="_Toc183593071"/>
      <w:bookmarkStart w:id="196" w:name="_Toc183593109"/>
      <w:bookmarkStart w:id="197" w:name="_Toc183593225"/>
      <w:bookmarkStart w:id="198" w:name="_Toc183593318"/>
      <w:bookmarkStart w:id="199" w:name="_Toc183593367"/>
      <w:bookmarkStart w:id="200" w:name="_Toc183593401"/>
      <w:bookmarkStart w:id="201" w:name="_Toc183837682"/>
      <w:bookmarkStart w:id="202" w:name="_Toc118011817"/>
      <w:bookmarkStart w:id="203" w:name="_Toc118012937"/>
      <w:bookmarkStart w:id="204" w:name="_Toc118017342"/>
      <w:bookmarkStart w:id="205" w:name="_Toc107291862"/>
      <w:bookmarkStart w:id="206" w:name="_Toc112490956"/>
      <w:bookmarkStart w:id="207" w:name="_Toc118011822"/>
      <w:bookmarkStart w:id="208" w:name="_Toc118012942"/>
      <w:bookmarkStart w:id="209" w:name="_Toc118017347"/>
      <w:bookmarkStart w:id="210" w:name="_Toc107291863"/>
      <w:bookmarkStart w:id="211" w:name="_Toc112490957"/>
      <w:bookmarkStart w:id="212" w:name="_Toc118011823"/>
      <w:bookmarkStart w:id="213" w:name="_Toc118012943"/>
      <w:bookmarkStart w:id="214" w:name="_Toc118017348"/>
      <w:bookmarkStart w:id="215" w:name="_Toc107291864"/>
      <w:bookmarkStart w:id="216" w:name="_Toc112490958"/>
      <w:bookmarkStart w:id="217" w:name="_Toc118011824"/>
      <w:bookmarkStart w:id="218" w:name="_Toc118012944"/>
      <w:bookmarkStart w:id="219" w:name="_Toc118017349"/>
      <w:bookmarkStart w:id="220" w:name="_Toc118011825"/>
      <w:bookmarkStart w:id="221" w:name="_Toc118012945"/>
      <w:bookmarkStart w:id="222" w:name="_Toc118017350"/>
      <w:bookmarkStart w:id="223" w:name="_Toc118017353"/>
      <w:bookmarkStart w:id="224" w:name="_Toc118017354"/>
      <w:bookmarkStart w:id="225" w:name="_Toc183593030"/>
      <w:bookmarkStart w:id="226" w:name="_Toc183593080"/>
      <w:bookmarkStart w:id="227" w:name="_Toc183593118"/>
      <w:bookmarkStart w:id="228" w:name="_Toc183593234"/>
      <w:bookmarkStart w:id="229" w:name="_Toc183593327"/>
      <w:bookmarkStart w:id="230" w:name="_Toc183593376"/>
      <w:bookmarkStart w:id="231" w:name="_Toc183593410"/>
      <w:bookmarkStart w:id="232" w:name="_Toc183593377"/>
      <w:bookmarkStart w:id="233" w:name="_Toc183593411"/>
      <w:bookmarkStart w:id="234" w:name="_Toc183837692"/>
      <w:bookmarkStart w:id="235" w:name="_Toc183593032"/>
      <w:bookmarkStart w:id="236" w:name="_Toc183593082"/>
      <w:bookmarkStart w:id="237" w:name="_Toc183593120"/>
      <w:bookmarkStart w:id="238" w:name="_Toc183593236"/>
      <w:bookmarkStart w:id="239" w:name="_Toc183593329"/>
      <w:bookmarkStart w:id="240" w:name="_Toc183593378"/>
      <w:bookmarkStart w:id="241" w:name="_Toc183593412"/>
      <w:bookmarkStart w:id="242" w:name="_Toc183837693"/>
      <w:bookmarkStart w:id="243" w:name="_Toc183593033"/>
      <w:bookmarkStart w:id="244" w:name="_Toc183593083"/>
      <w:bookmarkStart w:id="245" w:name="_Toc183593121"/>
      <w:bookmarkStart w:id="246" w:name="_Toc183593237"/>
      <w:bookmarkStart w:id="247" w:name="_Toc183593330"/>
      <w:bookmarkStart w:id="248" w:name="_Toc183593379"/>
      <w:bookmarkStart w:id="249" w:name="_Toc183593413"/>
      <w:bookmarkStart w:id="250" w:name="_Toc183837694"/>
      <w:bookmarkStart w:id="251" w:name="_Toc183593034"/>
      <w:bookmarkStart w:id="252" w:name="_Toc183593084"/>
      <w:bookmarkStart w:id="253" w:name="_Toc183593122"/>
      <w:bookmarkStart w:id="254" w:name="_Toc183593238"/>
      <w:bookmarkStart w:id="255" w:name="_Toc183593331"/>
      <w:bookmarkStart w:id="256" w:name="_Toc183593380"/>
      <w:bookmarkStart w:id="257" w:name="_Toc183593414"/>
      <w:bookmarkStart w:id="258" w:name="_Toc183837695"/>
      <w:bookmarkStart w:id="259" w:name="_Toc183593035"/>
      <w:bookmarkStart w:id="260" w:name="_Toc183593085"/>
      <w:bookmarkStart w:id="261" w:name="_Toc183593123"/>
      <w:bookmarkStart w:id="262" w:name="_Toc183593239"/>
      <w:bookmarkStart w:id="263" w:name="_Toc183593332"/>
      <w:bookmarkStart w:id="264" w:name="_Toc183593381"/>
      <w:bookmarkStart w:id="265" w:name="_Toc183593415"/>
      <w:bookmarkStart w:id="266" w:name="_Toc183837696"/>
      <w:bookmarkStart w:id="267" w:name="_Toc183593036"/>
      <w:bookmarkStart w:id="268" w:name="_Toc183593086"/>
      <w:bookmarkStart w:id="269" w:name="_Toc183593124"/>
      <w:bookmarkStart w:id="270" w:name="_Toc183593240"/>
      <w:bookmarkStart w:id="271" w:name="_Toc183593333"/>
      <w:bookmarkStart w:id="272" w:name="_Toc183593382"/>
      <w:bookmarkStart w:id="273" w:name="_Toc183593416"/>
      <w:bookmarkStart w:id="274" w:name="_Toc183837697"/>
      <w:bookmarkStart w:id="275" w:name="_Toc183593037"/>
      <w:bookmarkStart w:id="276" w:name="_Toc183593087"/>
      <w:bookmarkStart w:id="277" w:name="_Toc183593125"/>
      <w:bookmarkStart w:id="278" w:name="_Toc183593241"/>
      <w:bookmarkStart w:id="279" w:name="_Toc183593334"/>
      <w:bookmarkStart w:id="280" w:name="_Toc183593383"/>
      <w:bookmarkStart w:id="281" w:name="_Toc183593417"/>
      <w:bookmarkStart w:id="282" w:name="_Toc183837698"/>
      <w:bookmarkStart w:id="283" w:name="_Toc183593384"/>
      <w:bookmarkStart w:id="284" w:name="_Toc183593418"/>
      <w:bookmarkStart w:id="285" w:name="_Toc29388995"/>
      <w:bookmarkStart w:id="286" w:name="_Toc29389965"/>
      <w:bookmarkStart w:id="287" w:name="_Toc29397493"/>
      <w:bookmarkStart w:id="288" w:name="_Toc29458661"/>
      <w:bookmarkStart w:id="289" w:name="_Toc29459821"/>
      <w:bookmarkStart w:id="290" w:name="_Toc29484232"/>
      <w:bookmarkStart w:id="291" w:name="_Toc29564970"/>
      <w:bookmarkStart w:id="292" w:name="_Toc29388996"/>
      <w:bookmarkStart w:id="293" w:name="_Toc29389966"/>
      <w:bookmarkStart w:id="294" w:name="_Toc29397494"/>
      <w:bookmarkStart w:id="295" w:name="_Toc29458662"/>
      <w:bookmarkStart w:id="296" w:name="_Toc29459822"/>
      <w:bookmarkStart w:id="297" w:name="_Toc29484233"/>
      <w:bookmarkStart w:id="298" w:name="_Toc29564971"/>
      <w:bookmarkStart w:id="299" w:name="_Toc29388998"/>
      <w:bookmarkStart w:id="300" w:name="_Toc29389968"/>
      <w:bookmarkStart w:id="301" w:name="_Toc29397496"/>
      <w:bookmarkStart w:id="302" w:name="_Toc29458664"/>
      <w:bookmarkStart w:id="303" w:name="_Toc29459824"/>
      <w:bookmarkStart w:id="304" w:name="_Toc29484235"/>
      <w:bookmarkStart w:id="305" w:name="_Toc29564973"/>
      <w:bookmarkStart w:id="306" w:name="_Toc29388999"/>
      <w:bookmarkStart w:id="307" w:name="_Toc29389969"/>
      <w:bookmarkStart w:id="308" w:name="_Toc29397497"/>
      <w:bookmarkStart w:id="309" w:name="_Toc29458665"/>
      <w:bookmarkStart w:id="310" w:name="_Toc29459825"/>
      <w:bookmarkStart w:id="311" w:name="_Toc29484236"/>
      <w:bookmarkStart w:id="312" w:name="_Toc29564974"/>
      <w:bookmarkStart w:id="313" w:name="_Toc29389000"/>
      <w:bookmarkStart w:id="314" w:name="_Toc29389970"/>
      <w:bookmarkStart w:id="315" w:name="_Toc29397498"/>
      <w:bookmarkStart w:id="316" w:name="_Toc29458666"/>
      <w:bookmarkStart w:id="317" w:name="_Toc29459826"/>
      <w:bookmarkStart w:id="318" w:name="_Toc29484237"/>
      <w:bookmarkStart w:id="319" w:name="_Toc29564975"/>
      <w:bookmarkStart w:id="320" w:name="_Toc29389005"/>
      <w:bookmarkStart w:id="321" w:name="_Toc29389975"/>
      <w:bookmarkStart w:id="322" w:name="_Toc29397503"/>
      <w:bookmarkStart w:id="323" w:name="_Toc29458671"/>
      <w:bookmarkStart w:id="324" w:name="_Toc29459831"/>
      <w:bookmarkStart w:id="325" w:name="_Toc29484242"/>
      <w:bookmarkStart w:id="326" w:name="_Toc29564980"/>
      <w:bookmarkStart w:id="327" w:name="_Toc29389006"/>
      <w:bookmarkStart w:id="328" w:name="_Toc29389976"/>
      <w:bookmarkStart w:id="329" w:name="_Toc29397504"/>
      <w:bookmarkStart w:id="330" w:name="_Toc29458672"/>
      <w:bookmarkStart w:id="331" w:name="_Toc29459832"/>
      <w:bookmarkStart w:id="332" w:name="_Toc29484243"/>
      <w:bookmarkStart w:id="333" w:name="_Toc29564981"/>
      <w:bookmarkStart w:id="334" w:name="_Toc29389007"/>
      <w:bookmarkStart w:id="335" w:name="_Toc29389977"/>
      <w:bookmarkStart w:id="336" w:name="_Toc29397505"/>
      <w:bookmarkStart w:id="337" w:name="_Toc29458673"/>
      <w:bookmarkStart w:id="338" w:name="_Toc29459833"/>
      <w:bookmarkStart w:id="339" w:name="_Toc29484244"/>
      <w:bookmarkStart w:id="340" w:name="_Toc29564982"/>
      <w:bookmarkStart w:id="341" w:name="_Toc29389008"/>
      <w:bookmarkStart w:id="342" w:name="_Toc29389978"/>
      <w:bookmarkStart w:id="343" w:name="_Toc29397506"/>
      <w:bookmarkStart w:id="344" w:name="_Toc29458674"/>
      <w:bookmarkStart w:id="345" w:name="_Toc29459834"/>
      <w:bookmarkStart w:id="346" w:name="_Toc29484245"/>
      <w:bookmarkStart w:id="347" w:name="_Toc29564983"/>
      <w:bookmarkStart w:id="348" w:name="_Toc29389009"/>
      <w:bookmarkStart w:id="349" w:name="_Toc29389979"/>
      <w:bookmarkStart w:id="350" w:name="_Toc29397507"/>
      <w:bookmarkStart w:id="351" w:name="_Toc29458675"/>
      <w:bookmarkStart w:id="352" w:name="_Toc29459835"/>
      <w:bookmarkStart w:id="353" w:name="_Toc29484246"/>
      <w:bookmarkStart w:id="354" w:name="_Toc29564984"/>
      <w:bookmarkStart w:id="355" w:name="_Toc29389010"/>
      <w:bookmarkStart w:id="356" w:name="_Toc29389980"/>
      <w:bookmarkStart w:id="357" w:name="_Toc29397508"/>
      <w:bookmarkStart w:id="358" w:name="_Toc29458676"/>
      <w:bookmarkStart w:id="359" w:name="_Toc29459836"/>
      <w:bookmarkStart w:id="360" w:name="_Toc29484247"/>
      <w:bookmarkStart w:id="361" w:name="_Toc29564985"/>
      <w:bookmarkStart w:id="362" w:name="_Toc29389011"/>
      <w:bookmarkStart w:id="363" w:name="_Toc29389981"/>
      <w:bookmarkStart w:id="364" w:name="_Toc29397509"/>
      <w:bookmarkStart w:id="365" w:name="_Toc29458677"/>
      <w:bookmarkStart w:id="366" w:name="_Toc29459837"/>
      <w:bookmarkStart w:id="367" w:name="_Toc29484248"/>
      <w:bookmarkStart w:id="368" w:name="_Toc29564986"/>
      <w:bookmarkStart w:id="369" w:name="_Toc29389012"/>
      <w:bookmarkStart w:id="370" w:name="_Toc29389982"/>
      <w:bookmarkStart w:id="371" w:name="_Toc29397510"/>
      <w:bookmarkStart w:id="372" w:name="_Toc29458678"/>
      <w:bookmarkStart w:id="373" w:name="_Toc29459838"/>
      <w:bookmarkStart w:id="374" w:name="_Toc29484249"/>
      <w:bookmarkStart w:id="375" w:name="_Toc29564987"/>
      <w:bookmarkStart w:id="376" w:name="_Toc29389015"/>
      <w:bookmarkStart w:id="377" w:name="_Toc29389985"/>
      <w:bookmarkStart w:id="378" w:name="_Toc29397513"/>
      <w:bookmarkStart w:id="379" w:name="_Toc29458681"/>
      <w:bookmarkStart w:id="380" w:name="_Toc29459841"/>
      <w:bookmarkStart w:id="381" w:name="_Toc29484252"/>
      <w:bookmarkStart w:id="382" w:name="_Toc29564990"/>
      <w:bookmarkStart w:id="383" w:name="_Toc29389016"/>
      <w:bookmarkStart w:id="384" w:name="_Toc29389986"/>
      <w:bookmarkStart w:id="385" w:name="_Toc29397514"/>
      <w:bookmarkStart w:id="386" w:name="_Toc29458682"/>
      <w:bookmarkStart w:id="387" w:name="_Toc29459842"/>
      <w:bookmarkStart w:id="388" w:name="_Toc29484253"/>
      <w:bookmarkStart w:id="389" w:name="_Toc29564991"/>
      <w:bookmarkStart w:id="390" w:name="_Toc29389018"/>
      <w:bookmarkStart w:id="391" w:name="_Toc29389988"/>
      <w:bookmarkStart w:id="392" w:name="_Toc29397516"/>
      <w:bookmarkStart w:id="393" w:name="_Toc29458684"/>
      <w:bookmarkStart w:id="394" w:name="_Toc29459844"/>
      <w:bookmarkStart w:id="395" w:name="_Toc29484255"/>
      <w:bookmarkStart w:id="396" w:name="_Toc29564993"/>
      <w:bookmarkStart w:id="397" w:name="_Toc29389019"/>
      <w:bookmarkStart w:id="398" w:name="_Toc29389989"/>
      <w:bookmarkStart w:id="399" w:name="_Toc29397517"/>
      <w:bookmarkStart w:id="400" w:name="_Toc29458685"/>
      <w:bookmarkStart w:id="401" w:name="_Toc29459845"/>
      <w:bookmarkStart w:id="402" w:name="_Toc29484256"/>
      <w:bookmarkStart w:id="403" w:name="_Toc29564994"/>
      <w:bookmarkStart w:id="404" w:name="_Toc29389022"/>
      <w:bookmarkStart w:id="405" w:name="_Toc29389992"/>
      <w:bookmarkStart w:id="406" w:name="_Toc29397520"/>
      <w:bookmarkStart w:id="407" w:name="_Toc29458688"/>
      <w:bookmarkStart w:id="408" w:name="_Toc29459848"/>
      <w:bookmarkStart w:id="409" w:name="_Toc29484259"/>
      <w:bookmarkStart w:id="410" w:name="_Toc29564997"/>
      <w:bookmarkStart w:id="411" w:name="_Toc29389024"/>
      <w:bookmarkStart w:id="412" w:name="_Toc29389994"/>
      <w:bookmarkStart w:id="413" w:name="_Toc29397522"/>
      <w:bookmarkStart w:id="414" w:name="_Toc29458690"/>
      <w:bookmarkStart w:id="415" w:name="_Toc29459850"/>
      <w:bookmarkStart w:id="416" w:name="_Toc29484261"/>
      <w:bookmarkStart w:id="417" w:name="_Toc29564999"/>
      <w:bookmarkStart w:id="418" w:name="_Toc29389025"/>
      <w:bookmarkStart w:id="419" w:name="_Toc29389995"/>
      <w:bookmarkStart w:id="420" w:name="_Toc29397523"/>
      <w:bookmarkStart w:id="421" w:name="_Toc29458691"/>
      <w:bookmarkStart w:id="422" w:name="_Toc29459851"/>
      <w:bookmarkStart w:id="423" w:name="_Toc29484262"/>
      <w:bookmarkStart w:id="424" w:name="_Toc29565000"/>
      <w:bookmarkStart w:id="425" w:name="_Toc29389026"/>
      <w:bookmarkStart w:id="426" w:name="_Toc29389996"/>
      <w:bookmarkStart w:id="427" w:name="_Toc29397524"/>
      <w:bookmarkStart w:id="428" w:name="_Toc29458692"/>
      <w:bookmarkStart w:id="429" w:name="_Toc29459852"/>
      <w:bookmarkStart w:id="430" w:name="_Toc29484263"/>
      <w:bookmarkStart w:id="431" w:name="_Toc29565001"/>
      <w:bookmarkStart w:id="432" w:name="_Toc29389027"/>
      <w:bookmarkStart w:id="433" w:name="_Toc29389997"/>
      <w:bookmarkStart w:id="434" w:name="_Toc29397525"/>
      <w:bookmarkStart w:id="435" w:name="_Toc29458693"/>
      <w:bookmarkStart w:id="436" w:name="_Toc29459853"/>
      <w:bookmarkStart w:id="437" w:name="_Toc29484264"/>
      <w:bookmarkStart w:id="438" w:name="_Toc29565002"/>
      <w:bookmarkStart w:id="439" w:name="_Toc29389028"/>
      <w:bookmarkStart w:id="440" w:name="_Toc29389998"/>
      <w:bookmarkStart w:id="441" w:name="_Toc29397526"/>
      <w:bookmarkStart w:id="442" w:name="_Toc29458694"/>
      <w:bookmarkStart w:id="443" w:name="_Toc29459854"/>
      <w:bookmarkStart w:id="444" w:name="_Toc29484265"/>
      <w:bookmarkStart w:id="445" w:name="_Toc29565003"/>
      <w:bookmarkStart w:id="446" w:name="_Toc29389029"/>
      <w:bookmarkStart w:id="447" w:name="_Toc29389999"/>
      <w:bookmarkStart w:id="448" w:name="_Toc29397527"/>
      <w:bookmarkStart w:id="449" w:name="_Toc29458695"/>
      <w:bookmarkStart w:id="450" w:name="_Toc29459855"/>
      <w:bookmarkStart w:id="451" w:name="_Toc29484266"/>
      <w:bookmarkStart w:id="452" w:name="_Toc29565004"/>
      <w:bookmarkStart w:id="453" w:name="_Toc29389030"/>
      <w:bookmarkStart w:id="454" w:name="_Toc29390000"/>
      <w:bookmarkStart w:id="455" w:name="_Toc29397528"/>
      <w:bookmarkStart w:id="456" w:name="_Toc29458696"/>
      <w:bookmarkStart w:id="457" w:name="_Toc29459856"/>
      <w:bookmarkStart w:id="458" w:name="_Toc29484267"/>
      <w:bookmarkStart w:id="459" w:name="_Toc29565005"/>
      <w:bookmarkStart w:id="460" w:name="_Toc29389033"/>
      <w:bookmarkStart w:id="461" w:name="_Toc29390003"/>
      <w:bookmarkStart w:id="462" w:name="_Toc29397531"/>
      <w:bookmarkStart w:id="463" w:name="_Toc29458699"/>
      <w:bookmarkStart w:id="464" w:name="_Toc29459859"/>
      <w:bookmarkStart w:id="465" w:name="_Toc29484270"/>
      <w:bookmarkStart w:id="466" w:name="_Toc29565008"/>
      <w:bookmarkStart w:id="467" w:name="_Toc29389034"/>
      <w:bookmarkStart w:id="468" w:name="_Toc29390004"/>
      <w:bookmarkStart w:id="469" w:name="_Toc29397532"/>
      <w:bookmarkStart w:id="470" w:name="_Toc29458700"/>
      <w:bookmarkStart w:id="471" w:name="_Toc29459860"/>
      <w:bookmarkStart w:id="472" w:name="_Toc29484271"/>
      <w:bookmarkStart w:id="473" w:name="_Toc29565009"/>
      <w:bookmarkStart w:id="474" w:name="_Toc29389035"/>
      <w:bookmarkStart w:id="475" w:name="_Toc29390005"/>
      <w:bookmarkStart w:id="476" w:name="_Toc29397533"/>
      <w:bookmarkStart w:id="477" w:name="_Toc29458701"/>
      <w:bookmarkStart w:id="478" w:name="_Toc29459861"/>
      <w:bookmarkStart w:id="479" w:name="_Toc29484272"/>
      <w:bookmarkStart w:id="480" w:name="_Toc29565010"/>
      <w:bookmarkStart w:id="481" w:name="_Toc29389036"/>
      <w:bookmarkStart w:id="482" w:name="_Toc29390006"/>
      <w:bookmarkStart w:id="483" w:name="_Toc29397534"/>
      <w:bookmarkStart w:id="484" w:name="_Toc29458702"/>
      <w:bookmarkStart w:id="485" w:name="_Toc29459862"/>
      <w:bookmarkStart w:id="486" w:name="_Toc29484273"/>
      <w:bookmarkStart w:id="487" w:name="_Toc29565011"/>
      <w:bookmarkStart w:id="488" w:name="_Toc29389039"/>
      <w:bookmarkStart w:id="489" w:name="_Toc29390009"/>
      <w:bookmarkStart w:id="490" w:name="_Toc29397537"/>
      <w:bookmarkStart w:id="491" w:name="_Toc29458705"/>
      <w:bookmarkStart w:id="492" w:name="_Toc29459865"/>
      <w:bookmarkStart w:id="493" w:name="_Toc29484276"/>
      <w:bookmarkStart w:id="494" w:name="_Toc29565014"/>
      <w:bookmarkStart w:id="495" w:name="_Toc29389040"/>
      <w:bookmarkStart w:id="496" w:name="_Toc29390010"/>
      <w:bookmarkStart w:id="497" w:name="_Toc29397538"/>
      <w:bookmarkStart w:id="498" w:name="_Toc29458706"/>
      <w:bookmarkStart w:id="499" w:name="_Toc29459866"/>
      <w:bookmarkStart w:id="500" w:name="_Toc29484277"/>
      <w:bookmarkStart w:id="501" w:name="_Toc29565015"/>
      <w:bookmarkStart w:id="502" w:name="_Toc29389045"/>
      <w:bookmarkStart w:id="503" w:name="_Toc29390015"/>
      <w:bookmarkStart w:id="504" w:name="_Toc29397543"/>
      <w:bookmarkStart w:id="505" w:name="_Toc29458711"/>
      <w:bookmarkStart w:id="506" w:name="_Toc29459871"/>
      <w:bookmarkStart w:id="507" w:name="_Toc29484282"/>
      <w:bookmarkStart w:id="508" w:name="_Toc29565020"/>
      <w:bookmarkStart w:id="509" w:name="_Toc29389047"/>
      <w:bookmarkStart w:id="510" w:name="_Toc29390017"/>
      <w:bookmarkStart w:id="511" w:name="_Toc29397545"/>
      <w:bookmarkStart w:id="512" w:name="_Toc29458713"/>
      <w:bookmarkStart w:id="513" w:name="_Toc29459873"/>
      <w:bookmarkStart w:id="514" w:name="_Toc29484284"/>
      <w:bookmarkStart w:id="515" w:name="_Toc29565022"/>
      <w:bookmarkStart w:id="516" w:name="_Toc29389048"/>
      <w:bookmarkStart w:id="517" w:name="_Toc29390018"/>
      <w:bookmarkStart w:id="518" w:name="_Toc29397546"/>
      <w:bookmarkStart w:id="519" w:name="_Toc29458714"/>
      <w:bookmarkStart w:id="520" w:name="_Toc29459874"/>
      <w:bookmarkStart w:id="521" w:name="_Toc29484285"/>
      <w:bookmarkStart w:id="522" w:name="_Toc29565023"/>
      <w:bookmarkStart w:id="523" w:name="_Toc449458210"/>
      <w:bookmarkStart w:id="524" w:name="_Toc449458211"/>
      <w:bookmarkStart w:id="525" w:name="_Toc29389050"/>
      <w:bookmarkStart w:id="526" w:name="_Toc29390020"/>
      <w:bookmarkStart w:id="527" w:name="_Toc29397548"/>
      <w:bookmarkStart w:id="528" w:name="_Toc29458716"/>
      <w:bookmarkStart w:id="529" w:name="_Toc29459876"/>
      <w:bookmarkStart w:id="530" w:name="_Toc29484287"/>
      <w:bookmarkStart w:id="531" w:name="_Toc29565025"/>
      <w:bookmarkStart w:id="532" w:name="_Toc29389051"/>
      <w:bookmarkStart w:id="533" w:name="_Toc29390021"/>
      <w:bookmarkStart w:id="534" w:name="_Toc29397549"/>
      <w:bookmarkStart w:id="535" w:name="_Toc29458717"/>
      <w:bookmarkStart w:id="536" w:name="_Toc29459877"/>
      <w:bookmarkStart w:id="537" w:name="_Toc29484288"/>
      <w:bookmarkStart w:id="538" w:name="_Toc29565026"/>
      <w:bookmarkStart w:id="539" w:name="_Toc29389052"/>
      <w:bookmarkStart w:id="540" w:name="_Toc29390022"/>
      <w:bookmarkStart w:id="541" w:name="_Toc29397550"/>
      <w:bookmarkStart w:id="542" w:name="_Toc29458718"/>
      <w:bookmarkStart w:id="543" w:name="_Toc29459878"/>
      <w:bookmarkStart w:id="544" w:name="_Toc29484289"/>
      <w:bookmarkStart w:id="545" w:name="_Toc29565027"/>
      <w:bookmarkStart w:id="546" w:name="_Toc29389053"/>
      <w:bookmarkStart w:id="547" w:name="_Toc29390023"/>
      <w:bookmarkStart w:id="548" w:name="_Toc29397551"/>
      <w:bookmarkStart w:id="549" w:name="_Toc29458719"/>
      <w:bookmarkStart w:id="550" w:name="_Toc29459879"/>
      <w:bookmarkStart w:id="551" w:name="_Toc29484290"/>
      <w:bookmarkStart w:id="552" w:name="_Toc29565028"/>
      <w:bookmarkStart w:id="553" w:name="_Toc29389054"/>
      <w:bookmarkStart w:id="554" w:name="_Toc29390024"/>
      <w:bookmarkStart w:id="555" w:name="_Toc29397552"/>
      <w:bookmarkStart w:id="556" w:name="_Toc29458720"/>
      <w:bookmarkStart w:id="557" w:name="_Toc29459880"/>
      <w:bookmarkStart w:id="558" w:name="_Toc29484291"/>
      <w:bookmarkStart w:id="559" w:name="_Toc29565029"/>
      <w:bookmarkStart w:id="560" w:name="_Toc29389055"/>
      <w:bookmarkStart w:id="561" w:name="_Toc29390025"/>
      <w:bookmarkStart w:id="562" w:name="_Toc29397553"/>
      <w:bookmarkStart w:id="563" w:name="_Toc29458721"/>
      <w:bookmarkStart w:id="564" w:name="_Toc29459881"/>
      <w:bookmarkStart w:id="565" w:name="_Toc29484292"/>
      <w:bookmarkStart w:id="566" w:name="_Toc29565030"/>
      <w:bookmarkStart w:id="567" w:name="_Toc29389057"/>
      <w:bookmarkStart w:id="568" w:name="_Toc29390027"/>
      <w:bookmarkStart w:id="569" w:name="_Toc29397555"/>
      <w:bookmarkStart w:id="570" w:name="_Toc29458723"/>
      <w:bookmarkStart w:id="571" w:name="_Toc29459883"/>
      <w:bookmarkStart w:id="572" w:name="_Toc29484294"/>
      <w:bookmarkStart w:id="573" w:name="_Toc29565032"/>
      <w:bookmarkStart w:id="574" w:name="_Toc29389058"/>
      <w:bookmarkStart w:id="575" w:name="_Toc29390028"/>
      <w:bookmarkStart w:id="576" w:name="_Toc29397556"/>
      <w:bookmarkStart w:id="577" w:name="_Toc29458724"/>
      <w:bookmarkStart w:id="578" w:name="_Toc29459884"/>
      <w:bookmarkStart w:id="579" w:name="_Toc29484295"/>
      <w:bookmarkStart w:id="580" w:name="_Toc29565033"/>
      <w:bookmarkStart w:id="581" w:name="_Toc29389059"/>
      <w:bookmarkStart w:id="582" w:name="_Toc29390029"/>
      <w:bookmarkStart w:id="583" w:name="_Toc29397557"/>
      <w:bookmarkStart w:id="584" w:name="_Toc29458725"/>
      <w:bookmarkStart w:id="585" w:name="_Toc29459885"/>
      <w:bookmarkStart w:id="586" w:name="_Toc29484296"/>
      <w:bookmarkStart w:id="587" w:name="_Toc29565034"/>
      <w:bookmarkStart w:id="588" w:name="_Toc29389060"/>
      <w:bookmarkStart w:id="589" w:name="_Toc29390030"/>
      <w:bookmarkStart w:id="590" w:name="_Toc29397558"/>
      <w:bookmarkStart w:id="591" w:name="_Toc29458726"/>
      <w:bookmarkStart w:id="592" w:name="_Toc29459886"/>
      <w:bookmarkStart w:id="593" w:name="_Toc29484297"/>
      <w:bookmarkStart w:id="594" w:name="_Toc29565035"/>
      <w:bookmarkStart w:id="595" w:name="_Toc501722547"/>
      <w:bookmarkStart w:id="596" w:name="_Toc501722548"/>
      <w:bookmarkStart w:id="597" w:name="_Toc501722549"/>
      <w:bookmarkStart w:id="598" w:name="_Toc501722550"/>
      <w:bookmarkStart w:id="599" w:name="_Toc501722551"/>
      <w:bookmarkStart w:id="600" w:name="_Toc501722552"/>
      <w:bookmarkStart w:id="601" w:name="_Toc501722553"/>
      <w:bookmarkStart w:id="602" w:name="_Toc501722554"/>
      <w:bookmarkStart w:id="603" w:name="_Toc501722555"/>
      <w:bookmarkStart w:id="604" w:name="_Toc501722556"/>
      <w:bookmarkStart w:id="605" w:name="_Toc501722557"/>
      <w:bookmarkStart w:id="606" w:name="_Toc501722558"/>
      <w:bookmarkStart w:id="607" w:name="_Toc501722559"/>
      <w:bookmarkStart w:id="608" w:name="_Toc501722560"/>
      <w:bookmarkStart w:id="609" w:name="_Toc444777057"/>
      <w:bookmarkStart w:id="610" w:name="_Toc347478590"/>
      <w:bookmarkStart w:id="611" w:name="_Toc347478591"/>
      <w:bookmarkStart w:id="612" w:name="_Toc347478592"/>
      <w:bookmarkStart w:id="613" w:name="_Toc347478593"/>
      <w:bookmarkStart w:id="614" w:name="_Toc347478594"/>
      <w:bookmarkStart w:id="615" w:name="_Toc347478595"/>
      <w:bookmarkStart w:id="616" w:name="_Toc507410137"/>
      <w:bookmarkStart w:id="617" w:name="_Toc507425027"/>
      <w:bookmarkStart w:id="618" w:name="_Toc507410138"/>
      <w:bookmarkStart w:id="619" w:name="_Toc507425028"/>
      <w:bookmarkStart w:id="620" w:name="_Toc507410139"/>
      <w:bookmarkStart w:id="621" w:name="_Toc507425029"/>
      <w:bookmarkStart w:id="622" w:name="_Toc507410140"/>
      <w:bookmarkStart w:id="623" w:name="_Toc507425030"/>
      <w:bookmarkStart w:id="624" w:name="_Toc507410141"/>
      <w:bookmarkStart w:id="625" w:name="_Toc507425031"/>
      <w:bookmarkStart w:id="626" w:name="_Toc507410142"/>
      <w:bookmarkStart w:id="627" w:name="_Toc507425032"/>
      <w:bookmarkStart w:id="628" w:name="_Toc507410143"/>
      <w:bookmarkStart w:id="629" w:name="_Toc507425033"/>
      <w:bookmarkStart w:id="630" w:name="_Toc507410144"/>
      <w:bookmarkStart w:id="631" w:name="_Toc507425034"/>
      <w:bookmarkStart w:id="632" w:name="_Toc507410145"/>
      <w:bookmarkStart w:id="633" w:name="_Toc507425035"/>
      <w:bookmarkStart w:id="634" w:name="_Toc507410146"/>
      <w:bookmarkStart w:id="635" w:name="_Toc507425036"/>
      <w:bookmarkStart w:id="636" w:name="_Toc507410147"/>
      <w:bookmarkStart w:id="637" w:name="_Toc507425037"/>
      <w:bookmarkStart w:id="638" w:name="_Toc507410148"/>
      <w:bookmarkStart w:id="639" w:name="_Toc507425038"/>
      <w:bookmarkStart w:id="640" w:name="_Toc507410149"/>
      <w:bookmarkStart w:id="641" w:name="_Toc507425039"/>
      <w:bookmarkStart w:id="642" w:name="_Toc507410150"/>
      <w:bookmarkStart w:id="643" w:name="_Toc507425040"/>
      <w:bookmarkStart w:id="644" w:name="_Toc507410151"/>
      <w:bookmarkStart w:id="645" w:name="_Toc507425041"/>
      <w:bookmarkStart w:id="646" w:name="_Toc507410152"/>
      <w:bookmarkStart w:id="647" w:name="_Toc507425042"/>
      <w:bookmarkStart w:id="648" w:name="_Toc507410153"/>
      <w:bookmarkStart w:id="649" w:name="_Toc507425043"/>
      <w:bookmarkStart w:id="650" w:name="_Toc507410154"/>
      <w:bookmarkStart w:id="651" w:name="_Toc507425044"/>
      <w:bookmarkStart w:id="652" w:name="_Toc507410155"/>
      <w:bookmarkStart w:id="653" w:name="_Toc507425045"/>
      <w:bookmarkStart w:id="654" w:name="_Toc507410156"/>
      <w:bookmarkStart w:id="655" w:name="_Toc507425046"/>
      <w:bookmarkStart w:id="656" w:name="_Toc507410157"/>
      <w:bookmarkStart w:id="657" w:name="_Toc507425047"/>
      <w:bookmarkStart w:id="658" w:name="_Toc507410158"/>
      <w:bookmarkStart w:id="659" w:name="_Toc507425048"/>
      <w:bookmarkStart w:id="660" w:name="_Toc507410159"/>
      <w:bookmarkStart w:id="661" w:name="_Toc507425049"/>
      <w:bookmarkStart w:id="662" w:name="_Toc507410160"/>
      <w:bookmarkStart w:id="663" w:name="_Toc507425050"/>
      <w:bookmarkStart w:id="664" w:name="_Toc29389062"/>
      <w:bookmarkStart w:id="665" w:name="_Toc29390032"/>
      <w:bookmarkStart w:id="666" w:name="_Toc29397560"/>
      <w:bookmarkStart w:id="667" w:name="_Toc29458728"/>
      <w:bookmarkStart w:id="668" w:name="_Toc29459888"/>
      <w:bookmarkStart w:id="669" w:name="_Toc29484299"/>
      <w:bookmarkStart w:id="670" w:name="_Toc29565037"/>
      <w:bookmarkStart w:id="671" w:name="_Toc29389063"/>
      <w:bookmarkStart w:id="672" w:name="_Toc29390033"/>
      <w:bookmarkStart w:id="673" w:name="_Toc29397561"/>
      <w:bookmarkStart w:id="674" w:name="_Toc29458729"/>
      <w:bookmarkStart w:id="675" w:name="_Toc29459889"/>
      <w:bookmarkStart w:id="676" w:name="_Toc29484300"/>
      <w:bookmarkStart w:id="677" w:name="_Toc29565038"/>
      <w:bookmarkStart w:id="678" w:name="_Toc29389064"/>
      <w:bookmarkStart w:id="679" w:name="_Toc29390034"/>
      <w:bookmarkStart w:id="680" w:name="_Toc29397562"/>
      <w:bookmarkStart w:id="681" w:name="_Toc29458730"/>
      <w:bookmarkStart w:id="682" w:name="_Toc29459890"/>
      <w:bookmarkStart w:id="683" w:name="_Toc29484301"/>
      <w:bookmarkStart w:id="684" w:name="_Toc29565039"/>
      <w:bookmarkStart w:id="685" w:name="_Toc29389066"/>
      <w:bookmarkStart w:id="686" w:name="_Toc29390036"/>
      <w:bookmarkStart w:id="687" w:name="_Toc29397564"/>
      <w:bookmarkStart w:id="688" w:name="_Toc29458732"/>
      <w:bookmarkStart w:id="689" w:name="_Toc29459892"/>
      <w:bookmarkStart w:id="690" w:name="_Toc29484303"/>
      <w:bookmarkStart w:id="691" w:name="_Toc29565041"/>
      <w:bookmarkStart w:id="692" w:name="_Toc29389067"/>
      <w:bookmarkStart w:id="693" w:name="_Toc29390037"/>
      <w:bookmarkStart w:id="694" w:name="_Toc29397565"/>
      <w:bookmarkStart w:id="695" w:name="_Toc29458733"/>
      <w:bookmarkStart w:id="696" w:name="_Toc29459893"/>
      <w:bookmarkStart w:id="697" w:name="_Toc29484304"/>
      <w:bookmarkStart w:id="698" w:name="_Toc29565042"/>
      <w:bookmarkStart w:id="699" w:name="_Toc29389068"/>
      <w:bookmarkStart w:id="700" w:name="_Toc29390038"/>
      <w:bookmarkStart w:id="701" w:name="_Toc29397566"/>
      <w:bookmarkStart w:id="702" w:name="_Toc29458734"/>
      <w:bookmarkStart w:id="703" w:name="_Toc29459894"/>
      <w:bookmarkStart w:id="704" w:name="_Toc29484305"/>
      <w:bookmarkStart w:id="705" w:name="_Toc29565043"/>
      <w:bookmarkStart w:id="706" w:name="_Toc29389069"/>
      <w:bookmarkStart w:id="707" w:name="_Toc29390039"/>
      <w:bookmarkStart w:id="708" w:name="_Toc29397567"/>
      <w:bookmarkStart w:id="709" w:name="_Toc29458735"/>
      <w:bookmarkStart w:id="710" w:name="_Toc29459895"/>
      <w:bookmarkStart w:id="711" w:name="_Toc29484306"/>
      <w:bookmarkStart w:id="712" w:name="_Toc29565044"/>
      <w:bookmarkStart w:id="713" w:name="_Toc29389070"/>
      <w:bookmarkStart w:id="714" w:name="_Toc29390040"/>
      <w:bookmarkStart w:id="715" w:name="_Toc29397568"/>
      <w:bookmarkStart w:id="716" w:name="_Toc29458736"/>
      <w:bookmarkStart w:id="717" w:name="_Toc29459896"/>
      <w:bookmarkStart w:id="718" w:name="_Toc29484307"/>
      <w:bookmarkStart w:id="719" w:name="_Toc29565045"/>
      <w:bookmarkStart w:id="720" w:name="_Toc29389071"/>
      <w:bookmarkStart w:id="721" w:name="_Toc29390041"/>
      <w:bookmarkStart w:id="722" w:name="_Toc29397569"/>
      <w:bookmarkStart w:id="723" w:name="_Toc29458737"/>
      <w:bookmarkStart w:id="724" w:name="_Toc29459897"/>
      <w:bookmarkStart w:id="725" w:name="_Toc29484308"/>
      <w:bookmarkStart w:id="726" w:name="_Toc29565046"/>
      <w:bookmarkStart w:id="727" w:name="_Toc29389072"/>
      <w:bookmarkStart w:id="728" w:name="_Toc29390042"/>
      <w:bookmarkStart w:id="729" w:name="_Toc29397570"/>
      <w:bookmarkStart w:id="730" w:name="_Toc29458738"/>
      <w:bookmarkStart w:id="731" w:name="_Toc29459898"/>
      <w:bookmarkStart w:id="732" w:name="_Toc29484309"/>
      <w:bookmarkStart w:id="733" w:name="_Toc29565047"/>
      <w:bookmarkStart w:id="734" w:name="_Toc29389074"/>
      <w:bookmarkStart w:id="735" w:name="_Toc29390044"/>
      <w:bookmarkStart w:id="736" w:name="_Toc29397572"/>
      <w:bookmarkStart w:id="737" w:name="_Toc29458740"/>
      <w:bookmarkStart w:id="738" w:name="_Toc29459900"/>
      <w:bookmarkStart w:id="739" w:name="_Toc29484311"/>
      <w:bookmarkStart w:id="740" w:name="_Toc29565049"/>
      <w:bookmarkStart w:id="741" w:name="_Toc29389075"/>
      <w:bookmarkStart w:id="742" w:name="_Toc29390045"/>
      <w:bookmarkStart w:id="743" w:name="_Toc29397573"/>
      <w:bookmarkStart w:id="744" w:name="_Toc29458741"/>
      <w:bookmarkStart w:id="745" w:name="_Toc29459901"/>
      <w:bookmarkStart w:id="746" w:name="_Toc29484312"/>
      <w:bookmarkStart w:id="747" w:name="_Toc29565050"/>
      <w:bookmarkStart w:id="748" w:name="_Toc29389076"/>
      <w:bookmarkStart w:id="749" w:name="_Toc29390046"/>
      <w:bookmarkStart w:id="750" w:name="_Toc29397574"/>
      <w:bookmarkStart w:id="751" w:name="_Toc29458742"/>
      <w:bookmarkStart w:id="752" w:name="_Toc29459902"/>
      <w:bookmarkStart w:id="753" w:name="_Toc29484313"/>
      <w:bookmarkStart w:id="754" w:name="_Toc29565051"/>
      <w:bookmarkStart w:id="755" w:name="_Toc29389077"/>
      <w:bookmarkStart w:id="756" w:name="_Toc29390047"/>
      <w:bookmarkStart w:id="757" w:name="_Toc29397575"/>
      <w:bookmarkStart w:id="758" w:name="_Toc29458743"/>
      <w:bookmarkStart w:id="759" w:name="_Toc29459903"/>
      <w:bookmarkStart w:id="760" w:name="_Toc29484314"/>
      <w:bookmarkStart w:id="761" w:name="_Toc29565052"/>
      <w:bookmarkStart w:id="762" w:name="_Toc29389078"/>
      <w:bookmarkStart w:id="763" w:name="_Toc29390048"/>
      <w:bookmarkStart w:id="764" w:name="_Toc29397576"/>
      <w:bookmarkStart w:id="765" w:name="_Toc29458744"/>
      <w:bookmarkStart w:id="766" w:name="_Toc29459904"/>
      <w:bookmarkStart w:id="767" w:name="_Toc29484315"/>
      <w:bookmarkStart w:id="768" w:name="_Toc29565053"/>
      <w:bookmarkStart w:id="769" w:name="_Toc29389079"/>
      <w:bookmarkStart w:id="770" w:name="_Toc29390049"/>
      <w:bookmarkStart w:id="771" w:name="_Toc29397577"/>
      <w:bookmarkStart w:id="772" w:name="_Toc29458745"/>
      <w:bookmarkStart w:id="773" w:name="_Toc29459905"/>
      <w:bookmarkStart w:id="774" w:name="_Toc29484316"/>
      <w:bookmarkStart w:id="775" w:name="_Toc29565054"/>
      <w:bookmarkStart w:id="776" w:name="_Toc29389080"/>
      <w:bookmarkStart w:id="777" w:name="_Toc29390050"/>
      <w:bookmarkStart w:id="778" w:name="_Toc29397578"/>
      <w:bookmarkStart w:id="779" w:name="_Toc29458746"/>
      <w:bookmarkStart w:id="780" w:name="_Toc29459906"/>
      <w:bookmarkStart w:id="781" w:name="_Toc29484317"/>
      <w:bookmarkStart w:id="782" w:name="_Toc29565055"/>
      <w:bookmarkStart w:id="783" w:name="_Toc29389081"/>
      <w:bookmarkStart w:id="784" w:name="_Toc29390051"/>
      <w:bookmarkStart w:id="785" w:name="_Toc29397579"/>
      <w:bookmarkStart w:id="786" w:name="_Toc29458747"/>
      <w:bookmarkStart w:id="787" w:name="_Toc29459907"/>
      <w:bookmarkStart w:id="788" w:name="_Toc29484318"/>
      <w:bookmarkStart w:id="789" w:name="_Toc29565056"/>
      <w:bookmarkStart w:id="790" w:name="_Toc29389082"/>
      <w:bookmarkStart w:id="791" w:name="_Toc29390052"/>
      <w:bookmarkStart w:id="792" w:name="_Toc29397580"/>
      <w:bookmarkStart w:id="793" w:name="_Toc29458748"/>
      <w:bookmarkStart w:id="794" w:name="_Toc29459908"/>
      <w:bookmarkStart w:id="795" w:name="_Toc29484319"/>
      <w:bookmarkStart w:id="796" w:name="_Toc29565057"/>
      <w:bookmarkStart w:id="797" w:name="_Toc29389083"/>
      <w:bookmarkStart w:id="798" w:name="_Toc29390053"/>
      <w:bookmarkStart w:id="799" w:name="_Toc29397581"/>
      <w:bookmarkStart w:id="800" w:name="_Toc29458749"/>
      <w:bookmarkStart w:id="801" w:name="_Toc29459909"/>
      <w:bookmarkStart w:id="802" w:name="_Toc29484320"/>
      <w:bookmarkStart w:id="803" w:name="_Toc29565058"/>
      <w:bookmarkStart w:id="804" w:name="_Toc29389084"/>
      <w:bookmarkStart w:id="805" w:name="_Toc29390054"/>
      <w:bookmarkStart w:id="806" w:name="_Toc29397582"/>
      <w:bookmarkStart w:id="807" w:name="_Toc29458750"/>
      <w:bookmarkStart w:id="808" w:name="_Toc29459910"/>
      <w:bookmarkStart w:id="809" w:name="_Toc29484321"/>
      <w:bookmarkStart w:id="810" w:name="_Toc29565059"/>
      <w:bookmarkStart w:id="811" w:name="_Toc29389085"/>
      <w:bookmarkStart w:id="812" w:name="_Toc29390055"/>
      <w:bookmarkStart w:id="813" w:name="_Toc29397583"/>
      <w:bookmarkStart w:id="814" w:name="_Toc29458751"/>
      <w:bookmarkStart w:id="815" w:name="_Toc29459911"/>
      <w:bookmarkStart w:id="816" w:name="_Toc29484322"/>
      <w:bookmarkStart w:id="817" w:name="_Toc29565060"/>
      <w:bookmarkStart w:id="818" w:name="_Toc306889415"/>
      <w:bookmarkStart w:id="819" w:name="_Toc306889535"/>
      <w:bookmarkStart w:id="820" w:name="_Toc306889595"/>
      <w:bookmarkStart w:id="821" w:name="_Toc306889658"/>
      <w:bookmarkStart w:id="822" w:name="_Toc306889715"/>
      <w:bookmarkStart w:id="823" w:name="_Toc306890548"/>
      <w:bookmarkStart w:id="824" w:name="_Toc306890739"/>
      <w:bookmarkStart w:id="825" w:name="_Toc306889416"/>
      <w:bookmarkStart w:id="826" w:name="_Toc306889536"/>
      <w:bookmarkStart w:id="827" w:name="_Toc306889596"/>
      <w:bookmarkStart w:id="828" w:name="_Toc306889659"/>
      <w:bookmarkStart w:id="829" w:name="_Toc306889716"/>
      <w:bookmarkStart w:id="830" w:name="_Toc306890549"/>
      <w:bookmarkStart w:id="831" w:name="_Toc306890740"/>
      <w:bookmarkStart w:id="832" w:name="_Toc306889417"/>
      <w:bookmarkStart w:id="833" w:name="_Toc306889537"/>
      <w:bookmarkStart w:id="834" w:name="_Toc306889597"/>
      <w:bookmarkStart w:id="835" w:name="_Toc306889660"/>
      <w:bookmarkStart w:id="836" w:name="_Toc306889717"/>
      <w:bookmarkStart w:id="837" w:name="_Toc306890550"/>
      <w:bookmarkStart w:id="838" w:name="_Toc306890741"/>
      <w:bookmarkStart w:id="839" w:name="_Toc306889418"/>
      <w:bookmarkStart w:id="840" w:name="_Toc306889538"/>
      <w:bookmarkStart w:id="841" w:name="_Toc306889598"/>
      <w:bookmarkStart w:id="842" w:name="_Toc306889661"/>
      <w:bookmarkStart w:id="843" w:name="_Toc306889718"/>
      <w:bookmarkStart w:id="844" w:name="_Toc306890551"/>
      <w:bookmarkStart w:id="845" w:name="_Toc306890742"/>
      <w:bookmarkStart w:id="846" w:name="_Toc306889419"/>
      <w:bookmarkStart w:id="847" w:name="_Toc306889539"/>
      <w:bookmarkStart w:id="848" w:name="_Toc306889599"/>
      <w:bookmarkStart w:id="849" w:name="_Toc306889662"/>
      <w:bookmarkStart w:id="850" w:name="_Toc306889719"/>
      <w:bookmarkStart w:id="851" w:name="_Toc306890552"/>
      <w:bookmarkStart w:id="852" w:name="_Toc306890743"/>
      <w:bookmarkStart w:id="853" w:name="_Toc306889420"/>
      <w:bookmarkStart w:id="854" w:name="_Toc306889540"/>
      <w:bookmarkStart w:id="855" w:name="_Toc306889600"/>
      <w:bookmarkStart w:id="856" w:name="_Toc306889663"/>
      <w:bookmarkStart w:id="857" w:name="_Toc306889720"/>
      <w:bookmarkStart w:id="858" w:name="_Toc306890553"/>
      <w:bookmarkStart w:id="859" w:name="_Toc306890744"/>
      <w:bookmarkStart w:id="860" w:name="_Toc306889421"/>
      <w:bookmarkStart w:id="861" w:name="_Toc306889541"/>
      <w:bookmarkStart w:id="862" w:name="_Toc306889601"/>
      <w:bookmarkStart w:id="863" w:name="_Toc306889664"/>
      <w:bookmarkStart w:id="864" w:name="_Toc306889721"/>
      <w:bookmarkStart w:id="865" w:name="_Toc306890554"/>
      <w:bookmarkStart w:id="866" w:name="_Toc306890745"/>
      <w:bookmarkStart w:id="867" w:name="_Toc306889422"/>
      <w:bookmarkStart w:id="868" w:name="_Toc306889542"/>
      <w:bookmarkStart w:id="869" w:name="_Toc306889602"/>
      <w:bookmarkStart w:id="870" w:name="_Toc306889665"/>
      <w:bookmarkStart w:id="871" w:name="_Toc306889722"/>
      <w:bookmarkStart w:id="872" w:name="_Toc306890555"/>
      <w:bookmarkStart w:id="873" w:name="_Toc306890746"/>
      <w:bookmarkStart w:id="874" w:name="_Toc306889424"/>
      <w:bookmarkStart w:id="875" w:name="_Toc306889544"/>
      <w:bookmarkStart w:id="876" w:name="_Toc306889604"/>
      <w:bookmarkStart w:id="877" w:name="_Toc306889667"/>
      <w:bookmarkStart w:id="878" w:name="_Toc306889724"/>
      <w:bookmarkStart w:id="879" w:name="_Toc306890557"/>
      <w:bookmarkStart w:id="880" w:name="_Toc306890748"/>
      <w:bookmarkStart w:id="881" w:name="_Toc183593039"/>
      <w:bookmarkStart w:id="882" w:name="_Toc183593089"/>
      <w:bookmarkStart w:id="883" w:name="_Toc183593127"/>
      <w:bookmarkStart w:id="884" w:name="_Toc183593243"/>
      <w:bookmarkStart w:id="885" w:name="_Toc183593336"/>
      <w:bookmarkStart w:id="886" w:name="_Toc183593386"/>
      <w:bookmarkStart w:id="887" w:name="_Toc183593420"/>
      <w:bookmarkStart w:id="888" w:name="_Toc29389086"/>
      <w:bookmarkStart w:id="889" w:name="_Toc29390056"/>
      <w:bookmarkStart w:id="890" w:name="_Toc29397584"/>
      <w:bookmarkStart w:id="891" w:name="_Toc29458752"/>
      <w:bookmarkStart w:id="892" w:name="_Toc29459912"/>
      <w:bookmarkStart w:id="893" w:name="_Toc29484323"/>
      <w:bookmarkStart w:id="894" w:name="_Toc29565061"/>
      <w:bookmarkStart w:id="895" w:name="_Toc29389087"/>
      <w:bookmarkStart w:id="896" w:name="_Toc29390057"/>
      <w:bookmarkStart w:id="897" w:name="_Toc29397585"/>
      <w:bookmarkStart w:id="898" w:name="_Toc29458753"/>
      <w:bookmarkStart w:id="899" w:name="_Toc29459913"/>
      <w:bookmarkStart w:id="900" w:name="_Toc29484324"/>
      <w:bookmarkStart w:id="901" w:name="_Toc29565062"/>
      <w:bookmarkStart w:id="902" w:name="_Toc29389088"/>
      <w:bookmarkStart w:id="903" w:name="_Toc29390058"/>
      <w:bookmarkStart w:id="904" w:name="_Toc29397586"/>
      <w:bookmarkStart w:id="905" w:name="_Toc29458754"/>
      <w:bookmarkStart w:id="906" w:name="_Toc29459914"/>
      <w:bookmarkStart w:id="907" w:name="_Toc29484325"/>
      <w:bookmarkStart w:id="908" w:name="_Toc29565063"/>
      <w:bookmarkStart w:id="909" w:name="_Toc29389089"/>
      <w:bookmarkStart w:id="910" w:name="_Toc29390059"/>
      <w:bookmarkStart w:id="911" w:name="_Toc29397587"/>
      <w:bookmarkStart w:id="912" w:name="_Toc29458755"/>
      <w:bookmarkStart w:id="913" w:name="_Toc29459915"/>
      <w:bookmarkStart w:id="914" w:name="_Toc29484326"/>
      <w:bookmarkStart w:id="915" w:name="_Toc29565064"/>
      <w:bookmarkStart w:id="916" w:name="_Toc29389090"/>
      <w:bookmarkStart w:id="917" w:name="_Toc29390060"/>
      <w:bookmarkStart w:id="918" w:name="_Toc29397588"/>
      <w:bookmarkStart w:id="919" w:name="_Toc29458756"/>
      <w:bookmarkStart w:id="920" w:name="_Toc29459916"/>
      <w:bookmarkStart w:id="921" w:name="_Toc29484327"/>
      <w:bookmarkStart w:id="922" w:name="_Toc29565065"/>
      <w:bookmarkStart w:id="923" w:name="_Toc29389091"/>
      <w:bookmarkStart w:id="924" w:name="_Toc29390061"/>
      <w:bookmarkStart w:id="925" w:name="_Toc29397589"/>
      <w:bookmarkStart w:id="926" w:name="_Toc29458757"/>
      <w:bookmarkStart w:id="927" w:name="_Toc29459917"/>
      <w:bookmarkStart w:id="928" w:name="_Toc29484328"/>
      <w:bookmarkStart w:id="929" w:name="_Toc29565066"/>
      <w:bookmarkStart w:id="930" w:name="_Toc29389093"/>
      <w:bookmarkStart w:id="931" w:name="_Toc29390063"/>
      <w:bookmarkStart w:id="932" w:name="_Toc29397591"/>
      <w:bookmarkStart w:id="933" w:name="_Toc29458759"/>
      <w:bookmarkStart w:id="934" w:name="_Toc29459919"/>
      <w:bookmarkStart w:id="935" w:name="_Toc29484330"/>
      <w:bookmarkStart w:id="936" w:name="_Toc29565068"/>
      <w:bookmarkStart w:id="937" w:name="_Toc29389094"/>
      <w:bookmarkStart w:id="938" w:name="_Toc29390064"/>
      <w:bookmarkStart w:id="939" w:name="_Toc29397592"/>
      <w:bookmarkStart w:id="940" w:name="_Toc29458760"/>
      <w:bookmarkStart w:id="941" w:name="_Toc29459920"/>
      <w:bookmarkStart w:id="942" w:name="_Toc29484331"/>
      <w:bookmarkStart w:id="943" w:name="_Toc29565069"/>
      <w:bookmarkStart w:id="944" w:name="_Toc29389095"/>
      <w:bookmarkStart w:id="945" w:name="_Toc29390065"/>
      <w:bookmarkStart w:id="946" w:name="_Toc29397593"/>
      <w:bookmarkStart w:id="947" w:name="_Toc29458761"/>
      <w:bookmarkStart w:id="948" w:name="_Toc29459921"/>
      <w:bookmarkStart w:id="949" w:name="_Toc29484332"/>
      <w:bookmarkStart w:id="950" w:name="_Toc29565070"/>
      <w:bookmarkStart w:id="951" w:name="_Toc29389096"/>
      <w:bookmarkStart w:id="952" w:name="_Toc29390066"/>
      <w:bookmarkStart w:id="953" w:name="_Toc29397594"/>
      <w:bookmarkStart w:id="954" w:name="_Toc29458762"/>
      <w:bookmarkStart w:id="955" w:name="_Toc29459922"/>
      <w:bookmarkStart w:id="956" w:name="_Toc29484333"/>
      <w:bookmarkStart w:id="957" w:name="_Toc29565071"/>
      <w:bookmarkStart w:id="958" w:name="_Toc29389097"/>
      <w:bookmarkStart w:id="959" w:name="_Toc29390067"/>
      <w:bookmarkStart w:id="960" w:name="_Toc29397595"/>
      <w:bookmarkStart w:id="961" w:name="_Toc29458763"/>
      <w:bookmarkStart w:id="962" w:name="_Toc29459923"/>
      <w:bookmarkStart w:id="963" w:name="_Toc29484334"/>
      <w:bookmarkStart w:id="964" w:name="_Toc29565072"/>
      <w:bookmarkStart w:id="965" w:name="_Toc29389098"/>
      <w:bookmarkStart w:id="966" w:name="_Toc29390068"/>
      <w:bookmarkStart w:id="967" w:name="_Toc29397596"/>
      <w:bookmarkStart w:id="968" w:name="_Toc29458764"/>
      <w:bookmarkStart w:id="969" w:name="_Toc29459924"/>
      <w:bookmarkStart w:id="970" w:name="_Toc29484335"/>
      <w:bookmarkStart w:id="971" w:name="_Toc29565073"/>
      <w:bookmarkStart w:id="972" w:name="_Toc29389099"/>
      <w:bookmarkStart w:id="973" w:name="_Toc29390069"/>
      <w:bookmarkStart w:id="974" w:name="_Toc29397597"/>
      <w:bookmarkStart w:id="975" w:name="_Toc29458765"/>
      <w:bookmarkStart w:id="976" w:name="_Toc29459925"/>
      <w:bookmarkStart w:id="977" w:name="_Toc29484336"/>
      <w:bookmarkStart w:id="978" w:name="_Toc29565074"/>
      <w:bookmarkStart w:id="979" w:name="_Toc29389100"/>
      <w:bookmarkStart w:id="980" w:name="_Toc29390070"/>
      <w:bookmarkStart w:id="981" w:name="_Toc29397598"/>
      <w:bookmarkStart w:id="982" w:name="_Toc29458766"/>
      <w:bookmarkStart w:id="983" w:name="_Toc29459926"/>
      <w:bookmarkStart w:id="984" w:name="_Toc29484337"/>
      <w:bookmarkStart w:id="985" w:name="_Toc29565075"/>
      <w:bookmarkStart w:id="986" w:name="_Toc29389101"/>
      <w:bookmarkStart w:id="987" w:name="_Toc29390071"/>
      <w:bookmarkStart w:id="988" w:name="_Toc29397599"/>
      <w:bookmarkStart w:id="989" w:name="_Toc29458767"/>
      <w:bookmarkStart w:id="990" w:name="_Toc29459927"/>
      <w:bookmarkStart w:id="991" w:name="_Toc29484338"/>
      <w:bookmarkStart w:id="992" w:name="_Toc29565076"/>
      <w:bookmarkStart w:id="993" w:name="_Toc29389102"/>
      <w:bookmarkStart w:id="994" w:name="_Toc29390072"/>
      <w:bookmarkStart w:id="995" w:name="_Toc29397600"/>
      <w:bookmarkStart w:id="996" w:name="_Toc29458768"/>
      <w:bookmarkStart w:id="997" w:name="_Toc29459928"/>
      <w:bookmarkStart w:id="998" w:name="_Toc29484339"/>
      <w:bookmarkStart w:id="999" w:name="_Toc29565077"/>
      <w:bookmarkStart w:id="1000" w:name="_Toc29389103"/>
      <w:bookmarkStart w:id="1001" w:name="_Toc29390073"/>
      <w:bookmarkStart w:id="1002" w:name="_Toc29397601"/>
      <w:bookmarkStart w:id="1003" w:name="_Toc29458769"/>
      <w:bookmarkStart w:id="1004" w:name="_Toc29459929"/>
      <w:bookmarkStart w:id="1005" w:name="_Toc29484340"/>
      <w:bookmarkStart w:id="1006" w:name="_Toc29565078"/>
      <w:bookmarkStart w:id="1007" w:name="_Toc29389104"/>
      <w:bookmarkStart w:id="1008" w:name="_Toc29390074"/>
      <w:bookmarkStart w:id="1009" w:name="_Toc29397602"/>
      <w:bookmarkStart w:id="1010" w:name="_Toc29458770"/>
      <w:bookmarkStart w:id="1011" w:name="_Toc29459930"/>
      <w:bookmarkStart w:id="1012" w:name="_Toc29484341"/>
      <w:bookmarkStart w:id="1013" w:name="_Toc29565079"/>
      <w:bookmarkStart w:id="1014" w:name="_Toc29389105"/>
      <w:bookmarkStart w:id="1015" w:name="_Toc29390075"/>
      <w:bookmarkStart w:id="1016" w:name="_Toc29397603"/>
      <w:bookmarkStart w:id="1017" w:name="_Toc29458771"/>
      <w:bookmarkStart w:id="1018" w:name="_Toc29459931"/>
      <w:bookmarkStart w:id="1019" w:name="_Toc29484342"/>
      <w:bookmarkStart w:id="1020" w:name="_Toc29565080"/>
      <w:bookmarkStart w:id="1021" w:name="_Toc29389106"/>
      <w:bookmarkStart w:id="1022" w:name="_Toc29390076"/>
      <w:bookmarkStart w:id="1023" w:name="_Toc29397604"/>
      <w:bookmarkStart w:id="1024" w:name="_Toc29458772"/>
      <w:bookmarkStart w:id="1025" w:name="_Toc29459932"/>
      <w:bookmarkStart w:id="1026" w:name="_Toc29484343"/>
      <w:bookmarkStart w:id="1027" w:name="_Toc29565081"/>
      <w:bookmarkStart w:id="1028" w:name="_Toc29389107"/>
      <w:bookmarkStart w:id="1029" w:name="_Toc29390077"/>
      <w:bookmarkStart w:id="1030" w:name="_Toc29397605"/>
      <w:bookmarkStart w:id="1031" w:name="_Toc29458773"/>
      <w:bookmarkStart w:id="1032" w:name="_Toc29459933"/>
      <w:bookmarkStart w:id="1033" w:name="_Toc29484344"/>
      <w:bookmarkStart w:id="1034" w:name="_Toc29565082"/>
      <w:bookmarkStart w:id="1035" w:name="_Toc29389108"/>
      <w:bookmarkStart w:id="1036" w:name="_Toc29390078"/>
      <w:bookmarkStart w:id="1037" w:name="_Toc29397606"/>
      <w:bookmarkStart w:id="1038" w:name="_Toc29458774"/>
      <w:bookmarkStart w:id="1039" w:name="_Toc29459934"/>
      <w:bookmarkStart w:id="1040" w:name="_Toc29484345"/>
      <w:bookmarkStart w:id="1041" w:name="_Toc29565083"/>
      <w:bookmarkStart w:id="1042" w:name="_Toc29389109"/>
      <w:bookmarkStart w:id="1043" w:name="_Toc29390079"/>
      <w:bookmarkStart w:id="1044" w:name="_Toc29397607"/>
      <w:bookmarkStart w:id="1045" w:name="_Toc29458775"/>
      <w:bookmarkStart w:id="1046" w:name="_Toc29459935"/>
      <w:bookmarkStart w:id="1047" w:name="_Toc29484346"/>
      <w:bookmarkStart w:id="1048" w:name="_Toc29565084"/>
      <w:bookmarkStart w:id="1049" w:name="_Toc29389110"/>
      <w:bookmarkStart w:id="1050" w:name="_Toc29390080"/>
      <w:bookmarkStart w:id="1051" w:name="_Toc29397608"/>
      <w:bookmarkStart w:id="1052" w:name="_Toc29458776"/>
      <w:bookmarkStart w:id="1053" w:name="_Toc29459936"/>
      <w:bookmarkStart w:id="1054" w:name="_Toc29484347"/>
      <w:bookmarkStart w:id="1055" w:name="_Toc29565085"/>
      <w:bookmarkStart w:id="1056" w:name="_Toc29389111"/>
      <w:bookmarkStart w:id="1057" w:name="_Toc29390081"/>
      <w:bookmarkStart w:id="1058" w:name="_Toc29397609"/>
      <w:bookmarkStart w:id="1059" w:name="_Toc29458777"/>
      <w:bookmarkStart w:id="1060" w:name="_Toc29459937"/>
      <w:bookmarkStart w:id="1061" w:name="_Toc29484348"/>
      <w:bookmarkStart w:id="1062" w:name="_Toc29565086"/>
      <w:bookmarkStart w:id="1063" w:name="_Toc29389113"/>
      <w:bookmarkStart w:id="1064" w:name="_Toc29390083"/>
      <w:bookmarkStart w:id="1065" w:name="_Toc29397611"/>
      <w:bookmarkStart w:id="1066" w:name="_Toc29458779"/>
      <w:bookmarkStart w:id="1067" w:name="_Toc29459939"/>
      <w:bookmarkStart w:id="1068" w:name="_Toc29484350"/>
      <w:bookmarkStart w:id="1069" w:name="_Toc29565088"/>
      <w:bookmarkStart w:id="1070" w:name="_Toc29389114"/>
      <w:bookmarkStart w:id="1071" w:name="_Toc29390084"/>
      <w:bookmarkStart w:id="1072" w:name="_Toc29397612"/>
      <w:bookmarkStart w:id="1073" w:name="_Toc29458780"/>
      <w:bookmarkStart w:id="1074" w:name="_Toc29459940"/>
      <w:bookmarkStart w:id="1075" w:name="_Toc29484351"/>
      <w:bookmarkStart w:id="1076" w:name="_Toc29565089"/>
      <w:bookmarkStart w:id="1077" w:name="_Toc29389115"/>
      <w:bookmarkStart w:id="1078" w:name="_Toc29390085"/>
      <w:bookmarkStart w:id="1079" w:name="_Toc29397613"/>
      <w:bookmarkStart w:id="1080" w:name="_Toc29458781"/>
      <w:bookmarkStart w:id="1081" w:name="_Toc29459941"/>
      <w:bookmarkStart w:id="1082" w:name="_Toc29484352"/>
      <w:bookmarkStart w:id="1083" w:name="_Toc29565090"/>
      <w:bookmarkStart w:id="1084" w:name="_Toc29389116"/>
      <w:bookmarkStart w:id="1085" w:name="_Toc29390086"/>
      <w:bookmarkStart w:id="1086" w:name="_Toc29397614"/>
      <w:bookmarkStart w:id="1087" w:name="_Toc29458782"/>
      <w:bookmarkStart w:id="1088" w:name="_Toc29459942"/>
      <w:bookmarkStart w:id="1089" w:name="_Toc29484353"/>
      <w:bookmarkStart w:id="1090" w:name="_Toc29565091"/>
      <w:bookmarkStart w:id="1091" w:name="_Toc29389118"/>
      <w:bookmarkStart w:id="1092" w:name="_Toc29390088"/>
      <w:bookmarkStart w:id="1093" w:name="_Toc29397616"/>
      <w:bookmarkStart w:id="1094" w:name="_Toc29458784"/>
      <w:bookmarkStart w:id="1095" w:name="_Toc29459944"/>
      <w:bookmarkStart w:id="1096" w:name="_Toc29484355"/>
      <w:bookmarkStart w:id="1097" w:name="_Toc29565093"/>
      <w:bookmarkStart w:id="1098" w:name="_Toc29389119"/>
      <w:bookmarkStart w:id="1099" w:name="_Toc29390089"/>
      <w:bookmarkStart w:id="1100" w:name="_Toc29397617"/>
      <w:bookmarkStart w:id="1101" w:name="_Toc29458785"/>
      <w:bookmarkStart w:id="1102" w:name="_Toc29459945"/>
      <w:bookmarkStart w:id="1103" w:name="_Toc29484356"/>
      <w:bookmarkStart w:id="1104" w:name="_Toc29565094"/>
      <w:bookmarkStart w:id="1105" w:name="_Toc29389120"/>
      <w:bookmarkStart w:id="1106" w:name="_Toc29390090"/>
      <w:bookmarkStart w:id="1107" w:name="_Toc29397618"/>
      <w:bookmarkStart w:id="1108" w:name="_Toc29458786"/>
      <w:bookmarkStart w:id="1109" w:name="_Toc29459946"/>
      <w:bookmarkStart w:id="1110" w:name="_Toc29484357"/>
      <w:bookmarkStart w:id="1111" w:name="_Toc29565095"/>
      <w:bookmarkStart w:id="1112" w:name="_Toc29389121"/>
      <w:bookmarkStart w:id="1113" w:name="_Toc29390091"/>
      <w:bookmarkStart w:id="1114" w:name="_Toc29397619"/>
      <w:bookmarkStart w:id="1115" w:name="_Toc29458787"/>
      <w:bookmarkStart w:id="1116" w:name="_Toc29459947"/>
      <w:bookmarkStart w:id="1117" w:name="_Toc29484358"/>
      <w:bookmarkStart w:id="1118" w:name="_Toc29565096"/>
      <w:bookmarkStart w:id="1119" w:name="_Toc29389122"/>
      <w:bookmarkStart w:id="1120" w:name="_Toc29390092"/>
      <w:bookmarkStart w:id="1121" w:name="_Toc29397620"/>
      <w:bookmarkStart w:id="1122" w:name="_Toc29458788"/>
      <w:bookmarkStart w:id="1123" w:name="_Toc29459948"/>
      <w:bookmarkStart w:id="1124" w:name="_Toc29484359"/>
      <w:bookmarkStart w:id="1125" w:name="_Toc29565097"/>
      <w:bookmarkStart w:id="1126" w:name="_Toc29389123"/>
      <w:bookmarkStart w:id="1127" w:name="_Toc29390093"/>
      <w:bookmarkStart w:id="1128" w:name="_Toc29397621"/>
      <w:bookmarkStart w:id="1129" w:name="_Toc29458789"/>
      <w:bookmarkStart w:id="1130" w:name="_Toc29459949"/>
      <w:bookmarkStart w:id="1131" w:name="_Toc29484360"/>
      <w:bookmarkStart w:id="1132" w:name="_Toc29565098"/>
      <w:bookmarkStart w:id="1133" w:name="_Toc29389124"/>
      <w:bookmarkStart w:id="1134" w:name="_Toc29390094"/>
      <w:bookmarkStart w:id="1135" w:name="_Toc29397622"/>
      <w:bookmarkStart w:id="1136" w:name="_Toc29458790"/>
      <w:bookmarkStart w:id="1137" w:name="_Toc29459950"/>
      <w:bookmarkStart w:id="1138" w:name="_Toc29484361"/>
      <w:bookmarkStart w:id="1139" w:name="_Toc29565099"/>
      <w:bookmarkStart w:id="1140" w:name="_Toc29389127"/>
      <w:bookmarkStart w:id="1141" w:name="_Toc29390097"/>
      <w:bookmarkStart w:id="1142" w:name="_Toc29397625"/>
      <w:bookmarkStart w:id="1143" w:name="_Toc29458793"/>
      <w:bookmarkStart w:id="1144" w:name="_Toc29459953"/>
      <w:bookmarkStart w:id="1145" w:name="_Toc29484364"/>
      <w:bookmarkStart w:id="1146" w:name="_Toc29565102"/>
      <w:bookmarkStart w:id="1147" w:name="_Toc29389128"/>
      <w:bookmarkStart w:id="1148" w:name="_Toc29390098"/>
      <w:bookmarkStart w:id="1149" w:name="_Toc29397626"/>
      <w:bookmarkStart w:id="1150" w:name="_Toc29458794"/>
      <w:bookmarkStart w:id="1151" w:name="_Toc29459954"/>
      <w:bookmarkStart w:id="1152" w:name="_Toc29484365"/>
      <w:bookmarkStart w:id="1153" w:name="_Toc29565103"/>
      <w:bookmarkStart w:id="1154" w:name="_Toc29389129"/>
      <w:bookmarkStart w:id="1155" w:name="_Toc29390099"/>
      <w:bookmarkStart w:id="1156" w:name="_Toc29397627"/>
      <w:bookmarkStart w:id="1157" w:name="_Toc29458795"/>
      <w:bookmarkStart w:id="1158" w:name="_Toc29459955"/>
      <w:bookmarkStart w:id="1159" w:name="_Toc29484366"/>
      <w:bookmarkStart w:id="1160" w:name="_Toc29565104"/>
      <w:bookmarkStart w:id="1161" w:name="_Toc29389130"/>
      <w:bookmarkStart w:id="1162" w:name="_Toc29390100"/>
      <w:bookmarkStart w:id="1163" w:name="_Toc29397628"/>
      <w:bookmarkStart w:id="1164" w:name="_Toc29458796"/>
      <w:bookmarkStart w:id="1165" w:name="_Toc29459956"/>
      <w:bookmarkStart w:id="1166" w:name="_Toc29484367"/>
      <w:bookmarkStart w:id="1167" w:name="_Toc29565105"/>
      <w:bookmarkStart w:id="1168" w:name="_Toc29389131"/>
      <w:bookmarkStart w:id="1169" w:name="_Toc29390101"/>
      <w:bookmarkStart w:id="1170" w:name="_Toc29397629"/>
      <w:bookmarkStart w:id="1171" w:name="_Toc29458797"/>
      <w:bookmarkStart w:id="1172" w:name="_Toc29459957"/>
      <w:bookmarkStart w:id="1173" w:name="_Toc29484368"/>
      <w:bookmarkStart w:id="1174" w:name="_Toc29565106"/>
      <w:bookmarkStart w:id="1175" w:name="_Toc29389132"/>
      <w:bookmarkStart w:id="1176" w:name="_Toc29390102"/>
      <w:bookmarkStart w:id="1177" w:name="_Toc29397630"/>
      <w:bookmarkStart w:id="1178" w:name="_Toc29458798"/>
      <w:bookmarkStart w:id="1179" w:name="_Toc29459958"/>
      <w:bookmarkStart w:id="1180" w:name="_Toc29484369"/>
      <w:bookmarkStart w:id="1181" w:name="_Toc29565107"/>
      <w:bookmarkStart w:id="1182" w:name="_Toc29389133"/>
      <w:bookmarkStart w:id="1183" w:name="_Toc29390103"/>
      <w:bookmarkStart w:id="1184" w:name="_Toc29397631"/>
      <w:bookmarkStart w:id="1185" w:name="_Toc29458799"/>
      <w:bookmarkStart w:id="1186" w:name="_Toc29459959"/>
      <w:bookmarkStart w:id="1187" w:name="_Toc29484370"/>
      <w:bookmarkStart w:id="1188" w:name="_Toc29565108"/>
      <w:bookmarkStart w:id="1189" w:name="_Toc29389135"/>
      <w:bookmarkStart w:id="1190" w:name="_Toc29390105"/>
      <w:bookmarkStart w:id="1191" w:name="_Toc29397633"/>
      <w:bookmarkStart w:id="1192" w:name="_Toc29458801"/>
      <w:bookmarkStart w:id="1193" w:name="_Toc29459961"/>
      <w:bookmarkStart w:id="1194" w:name="_Toc29484372"/>
      <w:bookmarkStart w:id="1195" w:name="_Toc29565110"/>
      <w:bookmarkStart w:id="1196" w:name="_Toc29389137"/>
      <w:bookmarkStart w:id="1197" w:name="_Toc29390107"/>
      <w:bookmarkStart w:id="1198" w:name="_Toc29397635"/>
      <w:bookmarkStart w:id="1199" w:name="_Toc29458803"/>
      <w:bookmarkStart w:id="1200" w:name="_Toc29459963"/>
      <w:bookmarkStart w:id="1201" w:name="_Toc29484374"/>
      <w:bookmarkStart w:id="1202" w:name="_Toc29565112"/>
      <w:bookmarkStart w:id="1203" w:name="_Toc29389138"/>
      <w:bookmarkStart w:id="1204" w:name="_Toc29390108"/>
      <w:bookmarkStart w:id="1205" w:name="_Toc29397636"/>
      <w:bookmarkStart w:id="1206" w:name="_Toc29458804"/>
      <w:bookmarkStart w:id="1207" w:name="_Toc29459964"/>
      <w:bookmarkStart w:id="1208" w:name="_Toc29484375"/>
      <w:bookmarkStart w:id="1209" w:name="_Toc29565113"/>
      <w:bookmarkStart w:id="1210" w:name="_Toc29389139"/>
      <w:bookmarkStart w:id="1211" w:name="_Toc29390109"/>
      <w:bookmarkStart w:id="1212" w:name="_Toc29397637"/>
      <w:bookmarkStart w:id="1213" w:name="_Toc29458805"/>
      <w:bookmarkStart w:id="1214" w:name="_Toc29459965"/>
      <w:bookmarkStart w:id="1215" w:name="_Toc29484376"/>
      <w:bookmarkStart w:id="1216" w:name="_Toc29565114"/>
      <w:bookmarkStart w:id="1217" w:name="_Toc29389140"/>
      <w:bookmarkStart w:id="1218" w:name="_Toc29390110"/>
      <w:bookmarkStart w:id="1219" w:name="_Toc29397638"/>
      <w:bookmarkStart w:id="1220" w:name="_Toc29458806"/>
      <w:bookmarkStart w:id="1221" w:name="_Toc29459966"/>
      <w:bookmarkStart w:id="1222" w:name="_Toc29484377"/>
      <w:bookmarkStart w:id="1223" w:name="_Toc29565115"/>
      <w:bookmarkStart w:id="1224" w:name="_Toc29389142"/>
      <w:bookmarkStart w:id="1225" w:name="_Toc29390112"/>
      <w:bookmarkStart w:id="1226" w:name="_Toc29397640"/>
      <w:bookmarkStart w:id="1227" w:name="_Toc29458808"/>
      <w:bookmarkStart w:id="1228" w:name="_Toc29459968"/>
      <w:bookmarkStart w:id="1229" w:name="_Toc29484379"/>
      <w:bookmarkStart w:id="1230" w:name="_Toc29565117"/>
      <w:bookmarkStart w:id="1231" w:name="_Toc29389143"/>
      <w:bookmarkStart w:id="1232" w:name="_Toc29390113"/>
      <w:bookmarkStart w:id="1233" w:name="_Toc29397641"/>
      <w:bookmarkStart w:id="1234" w:name="_Toc29458809"/>
      <w:bookmarkStart w:id="1235" w:name="_Toc29459969"/>
      <w:bookmarkStart w:id="1236" w:name="_Toc29484380"/>
      <w:bookmarkStart w:id="1237" w:name="_Toc29565118"/>
      <w:bookmarkStart w:id="1238" w:name="_Toc29389144"/>
      <w:bookmarkStart w:id="1239" w:name="_Toc29390114"/>
      <w:bookmarkStart w:id="1240" w:name="_Toc29397642"/>
      <w:bookmarkStart w:id="1241" w:name="_Toc29458810"/>
      <w:bookmarkStart w:id="1242" w:name="_Toc29459970"/>
      <w:bookmarkStart w:id="1243" w:name="_Toc29484381"/>
      <w:bookmarkStart w:id="1244" w:name="_Toc29565119"/>
      <w:bookmarkStart w:id="1245" w:name="_Toc29389145"/>
      <w:bookmarkStart w:id="1246" w:name="_Toc29390115"/>
      <w:bookmarkStart w:id="1247" w:name="_Toc29397643"/>
      <w:bookmarkStart w:id="1248" w:name="_Toc29458811"/>
      <w:bookmarkStart w:id="1249" w:name="_Toc29459971"/>
      <w:bookmarkStart w:id="1250" w:name="_Toc29484382"/>
      <w:bookmarkStart w:id="1251" w:name="_Toc29565120"/>
      <w:bookmarkStart w:id="1252" w:name="_Toc29389146"/>
      <w:bookmarkStart w:id="1253" w:name="_Toc29390116"/>
      <w:bookmarkStart w:id="1254" w:name="_Toc29397644"/>
      <w:bookmarkStart w:id="1255" w:name="_Toc29458812"/>
      <w:bookmarkStart w:id="1256" w:name="_Toc29459972"/>
      <w:bookmarkStart w:id="1257" w:name="_Toc29484383"/>
      <w:bookmarkStart w:id="1258" w:name="_Toc29565121"/>
      <w:bookmarkStart w:id="1259" w:name="_Toc452972983"/>
      <w:bookmarkStart w:id="1260" w:name="_Toc453603158"/>
      <w:bookmarkStart w:id="1261" w:name="_Toc452972984"/>
      <w:bookmarkStart w:id="1262" w:name="_Toc453603159"/>
      <w:bookmarkStart w:id="1263" w:name="_Toc452972985"/>
      <w:bookmarkStart w:id="1264" w:name="_Toc453603160"/>
      <w:bookmarkStart w:id="1265" w:name="_Toc452972986"/>
      <w:bookmarkStart w:id="1266" w:name="_Toc453603161"/>
      <w:bookmarkStart w:id="1267" w:name="_Toc452972987"/>
      <w:bookmarkStart w:id="1268" w:name="_Toc453603162"/>
      <w:bookmarkStart w:id="1269" w:name="_Toc452972988"/>
      <w:bookmarkStart w:id="1270" w:name="_Toc453603163"/>
      <w:bookmarkStart w:id="1271" w:name="_Toc452972989"/>
      <w:bookmarkStart w:id="1272" w:name="_Toc453603164"/>
      <w:bookmarkStart w:id="1273" w:name="_Toc362281724"/>
      <w:bookmarkStart w:id="1274" w:name="_Toc444777060"/>
      <w:bookmarkStart w:id="1275" w:name="_Toc30109574"/>
      <w:bookmarkStart w:id="1276" w:name="_Toc306620791"/>
      <w:bookmarkEnd w:id="36"/>
      <w:bookmarkEnd w:id="37"/>
      <w:bookmarkEnd w:id="38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r w:rsidRPr="00496233">
        <w:t>Connectin</w:t>
      </w:r>
      <w:r>
        <w:t>g to EPAM Network via Terminal Services Gateways (TSG)</w:t>
      </w:r>
      <w:bookmarkEnd w:id="1273"/>
      <w:bookmarkEnd w:id="1274"/>
      <w:bookmarkEnd w:id="1275"/>
    </w:p>
    <w:bookmarkEnd w:id="1276"/>
    <w:p w14:paraId="1CF3B0DC" w14:textId="039C8B2A" w:rsidR="003B4FB9" w:rsidRPr="00284EC5" w:rsidRDefault="003B4FB9" w:rsidP="003B4FB9">
      <w:pPr>
        <w:pStyle w:val="BodyText"/>
        <w:rPr>
          <w:lang w:eastAsia="ru-RU"/>
        </w:rPr>
      </w:pPr>
      <w:r w:rsidRPr="00E7417F">
        <w:rPr>
          <w:lang w:eastAsia="ru-RU"/>
        </w:rPr>
        <w:t xml:space="preserve">The feature is especially needed when there is no possibility to establish </w:t>
      </w:r>
      <w:r w:rsidRPr="00155B33">
        <w:rPr>
          <w:lang w:eastAsia="ru-RU"/>
        </w:rPr>
        <w:t xml:space="preserve">VPN </w:t>
      </w:r>
      <w:r w:rsidRPr="00C2437E">
        <w:rPr>
          <w:lang w:eastAsia="ru-RU"/>
        </w:rPr>
        <w:t xml:space="preserve">access </w:t>
      </w:r>
      <w:r w:rsidRPr="00284EC5">
        <w:rPr>
          <w:lang w:eastAsia="ru-RU"/>
        </w:rPr>
        <w:t xml:space="preserve">to the EPAM network (customer’s network restrictions, home networks, </w:t>
      </w:r>
      <w:r w:rsidR="00F56A5C" w:rsidRPr="00284EC5">
        <w:rPr>
          <w:lang w:eastAsia="ru-RU"/>
        </w:rPr>
        <w:t>etc.</w:t>
      </w:r>
      <w:r w:rsidRPr="00284EC5">
        <w:rPr>
          <w:lang w:eastAsia="ru-RU"/>
        </w:rPr>
        <w:t>).</w:t>
      </w:r>
    </w:p>
    <w:p w14:paraId="4BD4A390" w14:textId="5692EEB6" w:rsidR="003B4FB9" w:rsidRDefault="003B4FB9" w:rsidP="003B4FB9">
      <w:pPr>
        <w:pStyle w:val="BodyText"/>
        <w:rPr>
          <w:lang w:eastAsia="ru-RU"/>
        </w:rPr>
      </w:pPr>
      <w:r w:rsidRPr="00284EC5">
        <w:rPr>
          <w:lang w:eastAsia="ru-RU"/>
        </w:rPr>
        <w:t>Feature is called Terminal Services Gateway. It uses HTTPS/SSL port 443, opened in most networks.</w:t>
      </w:r>
    </w:p>
    <w:p w14:paraId="59F65C5F" w14:textId="77777777" w:rsidR="00186BB7" w:rsidRPr="00284EC5" w:rsidRDefault="00186BB7" w:rsidP="00186BB7">
      <w:pPr>
        <w:pStyle w:val="BodyText"/>
        <w:rPr>
          <w:lang w:eastAsia="ru-RU"/>
        </w:rPr>
      </w:pPr>
      <w:r w:rsidRPr="00284EC5">
        <w:rPr>
          <w:lang w:eastAsia="ru-RU"/>
        </w:rPr>
        <w:t>To use this connection method, do the following:</w:t>
      </w:r>
    </w:p>
    <w:p w14:paraId="5B427C6E" w14:textId="6707BD2E" w:rsidR="00186BB7" w:rsidRPr="00284EC5" w:rsidRDefault="00186BB7" w:rsidP="004C2FF4">
      <w:pPr>
        <w:pStyle w:val="ListNumber"/>
        <w:numPr>
          <w:ilvl w:val="0"/>
          <w:numId w:val="215"/>
        </w:numPr>
        <w:rPr>
          <w:lang w:eastAsia="ru-RU"/>
        </w:rPr>
      </w:pPr>
      <w:r w:rsidRPr="00284EC5">
        <w:rPr>
          <w:lang w:eastAsia="ru-RU"/>
        </w:rPr>
        <w:t>Make sure sleep mode is disabled on the workstation you try to connect to (this option is enabled for all EPAM workstations by default</w:t>
      </w:r>
      <w:r>
        <w:rPr>
          <w:lang w:eastAsia="ru-RU"/>
        </w:rPr>
        <w:t>).</w:t>
      </w:r>
    </w:p>
    <w:p w14:paraId="20AC7296" w14:textId="77777777" w:rsidR="00186BB7" w:rsidRPr="00141E56" w:rsidRDefault="00186BB7" w:rsidP="00186BB7">
      <w:pPr>
        <w:pStyle w:val="BodyText"/>
      </w:pPr>
      <w:r w:rsidRPr="00141E56">
        <w:t>How to turn off sleep mode in Windows 7:</w:t>
      </w:r>
    </w:p>
    <w:p w14:paraId="12B4AA2E" w14:textId="77777777" w:rsidR="00186BB7" w:rsidRPr="00D65795" w:rsidRDefault="00186BB7" w:rsidP="004C2FF4">
      <w:pPr>
        <w:pStyle w:val="ListBullet"/>
      </w:pPr>
      <w:r w:rsidRPr="00D65795">
        <w:t xml:space="preserve">Go to Start </w:t>
      </w:r>
      <w:r w:rsidRPr="00D65795">
        <w:sym w:font="Wingdings" w:char="F0E0"/>
      </w:r>
      <w:r w:rsidRPr="00D65795">
        <w:t xml:space="preserve"> Control Panel </w:t>
      </w:r>
      <w:r w:rsidRPr="00D65795">
        <w:sym w:font="Wingdings" w:char="F0E0"/>
      </w:r>
      <w:r>
        <w:t xml:space="preserve"> Power Options;</w:t>
      </w:r>
    </w:p>
    <w:p w14:paraId="37F15757" w14:textId="77777777" w:rsidR="00186BB7" w:rsidRPr="00D65795" w:rsidRDefault="00186BB7" w:rsidP="004C2FF4">
      <w:pPr>
        <w:pStyle w:val="ListBullet"/>
      </w:pPr>
      <w:r w:rsidRPr="00D65795">
        <w:t xml:space="preserve">Select </w:t>
      </w:r>
      <w:r>
        <w:t>Change when the computer sleeps;</w:t>
      </w:r>
    </w:p>
    <w:p w14:paraId="40B07A06" w14:textId="77777777" w:rsidR="00186BB7" w:rsidRPr="00D65795" w:rsidRDefault="00186BB7" w:rsidP="004C2FF4">
      <w:pPr>
        <w:pStyle w:val="ListBullet"/>
      </w:pPr>
      <w:r w:rsidRPr="00D65795">
        <w:t>Choose Never from “Put the computer to sleep” option and Save changes.</w:t>
      </w:r>
    </w:p>
    <w:p w14:paraId="4D4614B7" w14:textId="77777777" w:rsidR="00186BB7" w:rsidRPr="00141E56" w:rsidRDefault="00186BB7" w:rsidP="00186BB7">
      <w:pPr>
        <w:pStyle w:val="BodyText"/>
      </w:pPr>
      <w:r w:rsidRPr="00141E56">
        <w:t>In Win 8:</w:t>
      </w:r>
    </w:p>
    <w:p w14:paraId="149596D6" w14:textId="77777777" w:rsidR="00186BB7" w:rsidRPr="00284EC5" w:rsidRDefault="00186BB7" w:rsidP="004C2FF4">
      <w:pPr>
        <w:pStyle w:val="ListBullet"/>
      </w:pPr>
      <w:r w:rsidRPr="00284EC5">
        <w:t>Go to Start</w:t>
      </w:r>
      <w:r>
        <w:t xml:space="preserve"> </w:t>
      </w:r>
      <w:r w:rsidRPr="00D14F12">
        <w:sym w:font="Wingdings" w:char="F0E0"/>
      </w:r>
      <w:r>
        <w:t xml:space="preserve"> </w:t>
      </w:r>
      <w:r w:rsidRPr="00E7417F">
        <w:t>Control Panel</w:t>
      </w:r>
      <w:r>
        <w:t xml:space="preserve"> </w:t>
      </w:r>
      <w:r w:rsidRPr="00D14F12">
        <w:sym w:font="Wingdings" w:char="F0E0"/>
      </w:r>
      <w:r>
        <w:t xml:space="preserve"> Power Options;</w:t>
      </w:r>
    </w:p>
    <w:p w14:paraId="49C847DD" w14:textId="77777777" w:rsidR="00186BB7" w:rsidRPr="00E7417F" w:rsidRDefault="00186BB7" w:rsidP="004C2FF4">
      <w:pPr>
        <w:pStyle w:val="ListBullet"/>
      </w:pPr>
      <w:r>
        <w:t>Select “Change plan settings”;</w:t>
      </w:r>
    </w:p>
    <w:p w14:paraId="2379C500" w14:textId="77777777" w:rsidR="00186BB7" w:rsidRPr="00284EC5" w:rsidRDefault="00186BB7" w:rsidP="004C2FF4">
      <w:pPr>
        <w:pStyle w:val="ListBullet"/>
      </w:pPr>
      <w:r w:rsidRPr="00155B33">
        <w:t xml:space="preserve">Choose </w:t>
      </w:r>
      <w:r w:rsidRPr="00C2437E">
        <w:rPr>
          <w:i/>
        </w:rPr>
        <w:t>Never</w:t>
      </w:r>
      <w:r w:rsidRPr="00284EC5">
        <w:t xml:space="preserve"> from “Put the computer to sleep” option and </w:t>
      </w:r>
      <w:r w:rsidRPr="00284EC5">
        <w:rPr>
          <w:i/>
        </w:rPr>
        <w:t>Save changes</w:t>
      </w:r>
      <w:r w:rsidRPr="00284EC5">
        <w:t>.</w:t>
      </w:r>
    </w:p>
    <w:p w14:paraId="11875111" w14:textId="5FC6A7C1" w:rsidR="00186BB7" w:rsidRPr="00141E56" w:rsidRDefault="00186BB7" w:rsidP="00186BB7">
      <w:pPr>
        <w:pStyle w:val="BodyText"/>
        <w:keepLines w:val="0"/>
      </w:pPr>
      <w:r w:rsidRPr="00141E56">
        <w:t xml:space="preserve">In </w:t>
      </w:r>
      <w:r w:rsidR="00C76544">
        <w:t>mac</w:t>
      </w:r>
      <w:r w:rsidRPr="00141E56">
        <w:t>OS:</w:t>
      </w:r>
    </w:p>
    <w:p w14:paraId="0F3DB845" w14:textId="77777777" w:rsidR="00186BB7" w:rsidRPr="00284EC5" w:rsidRDefault="00186BB7" w:rsidP="004C2FF4">
      <w:pPr>
        <w:pStyle w:val="ListBullet"/>
      </w:pPr>
      <w:r w:rsidRPr="00284EC5">
        <w:t xml:space="preserve">Click on the blue/black apple icon in the upper left corner of your screen, and choose </w:t>
      </w:r>
      <w:r w:rsidRPr="00284C54">
        <w:rPr>
          <w:i/>
        </w:rPr>
        <w:t>System Preferences;</w:t>
      </w:r>
    </w:p>
    <w:p w14:paraId="4DD2E04B" w14:textId="77777777" w:rsidR="00186BB7" w:rsidRPr="007E65F9" w:rsidRDefault="00186BB7" w:rsidP="004C2FF4">
      <w:pPr>
        <w:pStyle w:val="ListBullet"/>
      </w:pPr>
      <w:r w:rsidRPr="007E65F9">
        <w:t>In the Hardware section, select Energy Saver;</w:t>
      </w:r>
    </w:p>
    <w:p w14:paraId="2DF3840D" w14:textId="77777777" w:rsidR="00186BB7" w:rsidRPr="007E65F9" w:rsidRDefault="00186BB7" w:rsidP="004C2FF4">
      <w:pPr>
        <w:pStyle w:val="ListBullet"/>
      </w:pPr>
      <w:r w:rsidRPr="007E65F9">
        <w:t>Make sure on the Settings for: drop-down box is set to Power Adapter</w:t>
      </w:r>
      <w:r>
        <w:t>;</w:t>
      </w:r>
    </w:p>
    <w:p w14:paraId="721DA24A" w14:textId="77777777" w:rsidR="00186BB7" w:rsidRPr="00284EC5" w:rsidRDefault="00186BB7" w:rsidP="004C2FF4">
      <w:pPr>
        <w:pStyle w:val="ListBullet"/>
        <w:rPr>
          <w:lang w:val="en"/>
        </w:rPr>
      </w:pPr>
      <w:r w:rsidRPr="007E65F9">
        <w:t>On the Sleep tab, move the sliding bar labeled Put the computer to sleep when it is inactive for: to</w:t>
      </w:r>
      <w:r w:rsidRPr="00284EC5">
        <w:rPr>
          <w:lang w:val="en"/>
        </w:rPr>
        <w:t xml:space="preserve"> Never</w:t>
      </w:r>
      <w:r>
        <w:rPr>
          <w:lang w:val="en"/>
        </w:rPr>
        <w:t>.</w:t>
      </w:r>
    </w:p>
    <w:p w14:paraId="75E7DA3B" w14:textId="22320033" w:rsidR="00186BB7" w:rsidRPr="00284EC5" w:rsidRDefault="00186BB7" w:rsidP="004C2FF4">
      <w:pPr>
        <w:pStyle w:val="ListNumber"/>
        <w:rPr>
          <w:lang w:eastAsia="ru-RU"/>
        </w:rPr>
      </w:pPr>
      <w:r w:rsidRPr="00155B33">
        <w:rPr>
          <w:lang w:eastAsia="ru-RU"/>
        </w:rPr>
        <w:t>Check your OS version. Windows XP SP3 needed. SP2 is not compatibl</w:t>
      </w:r>
      <w:r w:rsidRPr="00C2437E">
        <w:rPr>
          <w:lang w:eastAsia="ru-RU"/>
        </w:rPr>
        <w:t xml:space="preserve">e. Windows Vista, Server 2008 and higher </w:t>
      </w:r>
      <w:r>
        <w:rPr>
          <w:lang w:eastAsia="ru-RU"/>
        </w:rPr>
        <w:t>is recommended;</w:t>
      </w:r>
    </w:p>
    <w:p w14:paraId="5AABF242" w14:textId="7D76E5BB" w:rsidR="00186BB7" w:rsidRPr="00E7417F" w:rsidRDefault="00186BB7" w:rsidP="004C2FF4">
      <w:pPr>
        <w:pStyle w:val="ListNumber"/>
        <w:rPr>
          <w:lang w:eastAsia="ru-RU"/>
        </w:rPr>
      </w:pPr>
      <w:r w:rsidRPr="00284EC5">
        <w:rPr>
          <w:lang w:eastAsia="ru-RU"/>
        </w:rPr>
        <w:t xml:space="preserve">Remote Desktop Client v.6.1 is a MUST. Windows Vista and higher has it built-in. EPAM OS images of XP have it by default. Clean XP Sp3 does not have it. If working from some non-EPAM computer take the client here: </w:t>
      </w:r>
      <w:hyperlink r:id="rId63" w:history="1">
        <w:r w:rsidRPr="003B69A6">
          <w:rPr>
            <w:rStyle w:val="Hyperlink"/>
          </w:rPr>
          <w:t>http://www.microsoft.com/downloads/details.aspx?displaylang=en&amp;FamilyID=6e1ec93d-bdbd-4983-92f7-479e088570ad</w:t>
        </w:r>
      </w:hyperlink>
      <w:r>
        <w:rPr>
          <w:lang w:eastAsia="ru-RU"/>
        </w:rPr>
        <w:t>.</w:t>
      </w:r>
    </w:p>
    <w:p w14:paraId="1179AC50" w14:textId="2CCC2D7D" w:rsidR="00186BB7" w:rsidRPr="00E7417F" w:rsidRDefault="00186BB7" w:rsidP="004C2FF4">
      <w:pPr>
        <w:pStyle w:val="ListNumber"/>
        <w:rPr>
          <w:lang w:eastAsia="ru-RU"/>
        </w:rPr>
      </w:pPr>
      <w:r w:rsidRPr="00155B33">
        <w:rPr>
          <w:lang w:eastAsia="ru-RU"/>
        </w:rPr>
        <w:t>It is i</w:t>
      </w:r>
      <w:r w:rsidRPr="00C2437E">
        <w:rPr>
          <w:lang w:eastAsia="ru-RU"/>
        </w:rPr>
        <w:t xml:space="preserve">mportant to download and install the EPAM certificates: </w:t>
      </w:r>
      <w:hyperlink r:id="rId64" w:history="1">
        <w:r w:rsidR="00C76544" w:rsidRPr="0046626C">
          <w:rPr>
            <w:rStyle w:val="Hyperlink"/>
            <w:lang w:eastAsia="ru-RU"/>
          </w:rPr>
          <w:t>http://ca.epam.com/cert/cert.zip</w:t>
        </w:r>
      </w:hyperlink>
      <w:r>
        <w:rPr>
          <w:rStyle w:val="Hyperlink"/>
          <w:lang w:eastAsia="ru-RU"/>
        </w:rPr>
        <w:t>.</w:t>
      </w:r>
    </w:p>
    <w:p w14:paraId="03D446D8" w14:textId="77777777" w:rsidR="00186BB7" w:rsidRPr="00C2437E" w:rsidRDefault="00186BB7" w:rsidP="00186BB7">
      <w:pPr>
        <w:pStyle w:val="BodyText"/>
        <w:keepLines w:val="0"/>
        <w:rPr>
          <w:lang w:eastAsia="ru-RU"/>
        </w:rPr>
      </w:pPr>
      <w:r w:rsidRPr="00155B33">
        <w:rPr>
          <w:lang w:eastAsia="ru-RU"/>
        </w:rPr>
        <w:t>If all of above (OS version + RDP client version) is OK, the usage is simple.</w:t>
      </w:r>
    </w:p>
    <w:p w14:paraId="01AE6E6A" w14:textId="77777777" w:rsidR="00186BB7" w:rsidRDefault="00186BB7" w:rsidP="00186BB7">
      <w:pPr>
        <w:pStyle w:val="BodyText"/>
        <w:rPr>
          <w:lang w:eastAsia="ru-RU"/>
        </w:rPr>
      </w:pPr>
      <w:r w:rsidRPr="00284EC5">
        <w:rPr>
          <w:lang w:eastAsia="ru-RU"/>
        </w:rPr>
        <w:t>Open your RDP client (Remote desktop) connection, type the server in the EPAM network you want to connect to:</w:t>
      </w:r>
    </w:p>
    <w:p w14:paraId="5F7DE178" w14:textId="456B7489" w:rsidR="00186BB7" w:rsidRPr="00284EC5" w:rsidRDefault="00186BB7" w:rsidP="00FD1996">
      <w:pPr>
        <w:pStyle w:val="BodyText"/>
        <w:keepLines w:val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209D284" wp14:editId="1DDDDCBC">
            <wp:extent cx="265176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9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BD38" w14:textId="77777777" w:rsidR="00186BB7" w:rsidRDefault="00186BB7" w:rsidP="00186BB7">
      <w:pPr>
        <w:pStyle w:val="BodyText"/>
        <w:keepLines w:val="0"/>
        <w:rPr>
          <w:lang w:eastAsia="ru-RU"/>
        </w:rPr>
      </w:pPr>
      <w:r w:rsidRPr="00E7417F">
        <w:rPr>
          <w:lang w:eastAsia="ru-RU"/>
        </w:rPr>
        <w:t>Then</w:t>
      </w:r>
      <w:r w:rsidRPr="00155B33">
        <w:rPr>
          <w:lang w:eastAsia="ru-RU"/>
        </w:rPr>
        <w:t>,</w:t>
      </w:r>
      <w:r w:rsidRPr="00C2437E">
        <w:rPr>
          <w:lang w:eastAsia="ru-RU"/>
        </w:rPr>
        <w:t xml:space="preserve"> open </w:t>
      </w:r>
      <w:r w:rsidRPr="00141E56">
        <w:rPr>
          <w:b/>
          <w:lang w:eastAsia="ru-RU"/>
        </w:rPr>
        <w:t>Advanced</w:t>
      </w:r>
      <w:r w:rsidRPr="00284EC5">
        <w:rPr>
          <w:lang w:eastAsia="ru-RU"/>
        </w:rPr>
        <w:t xml:space="preserve"> Tab, Press </w:t>
      </w:r>
      <w:r w:rsidRPr="00141E56">
        <w:rPr>
          <w:b/>
          <w:lang w:eastAsia="ru-RU"/>
        </w:rPr>
        <w:t>Setting</w:t>
      </w:r>
      <w:r w:rsidRPr="00284EC5">
        <w:rPr>
          <w:lang w:eastAsia="ru-RU"/>
        </w:rPr>
        <w:t xml:space="preserve"> button under “</w:t>
      </w:r>
      <w:r w:rsidRPr="00141E56">
        <w:rPr>
          <w:b/>
          <w:lang w:eastAsia="ru-RU"/>
        </w:rPr>
        <w:t>Connect from anywhere</w:t>
      </w:r>
      <w:r w:rsidRPr="00284EC5">
        <w:rPr>
          <w:lang w:eastAsia="ru-RU"/>
        </w:rPr>
        <w:t>” section:</w:t>
      </w:r>
    </w:p>
    <w:p w14:paraId="684A9088" w14:textId="4A28A050" w:rsidR="00186BB7" w:rsidRPr="00284EC5" w:rsidRDefault="00186BB7" w:rsidP="00FD1996">
      <w:pPr>
        <w:pStyle w:val="BodyText"/>
        <w:keepLines w:val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369D669" wp14:editId="6E536A3C">
            <wp:extent cx="261366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9B35" w14:textId="02548495" w:rsidR="00186BB7" w:rsidRPr="00155B33" w:rsidRDefault="00186BB7" w:rsidP="00186BB7">
      <w:pPr>
        <w:pStyle w:val="BodyText"/>
        <w:rPr>
          <w:lang w:eastAsia="ru-RU"/>
        </w:rPr>
      </w:pPr>
      <w:r w:rsidRPr="00E7417F">
        <w:rPr>
          <w:lang w:eastAsia="ru-RU"/>
        </w:rPr>
        <w:t xml:space="preserve">Set parameters as following: Server name – </w:t>
      </w:r>
      <w:r w:rsidRPr="00155B33">
        <w:rPr>
          <w:lang w:eastAsia="ru-RU"/>
        </w:rPr>
        <w:t xml:space="preserve">See </w:t>
      </w:r>
      <w:hyperlink w:anchor="AppendixA3" w:history="1">
        <w:r w:rsidR="004E5804">
          <w:rPr>
            <w:rStyle w:val="Hyperlink"/>
          </w:rPr>
          <w:t>Appendix A.3</w:t>
        </w:r>
      </w:hyperlink>
      <w:r w:rsidRPr="00E7417F">
        <w:rPr>
          <w:lang w:eastAsia="ru-RU"/>
        </w:rPr>
        <w:t>.</w:t>
      </w:r>
      <w:r w:rsidRPr="00155B33">
        <w:rPr>
          <w:lang w:eastAsia="ru-RU"/>
        </w:rPr>
        <w:t xml:space="preserve"> Login method – Ask for password (NTLM). Under</w:t>
      </w:r>
      <w:r>
        <w:rPr>
          <w:lang w:eastAsia="ru-RU"/>
        </w:rPr>
        <w:t xml:space="preserve"> </w:t>
      </w:r>
      <w:r w:rsidRPr="00155B33">
        <w:rPr>
          <w:lang w:eastAsia="ru-RU"/>
        </w:rPr>
        <w:t>Vista OS Tick “use my TS Gateway credentials for remote comput</w:t>
      </w:r>
      <w:r w:rsidRPr="00C2437E">
        <w:rPr>
          <w:lang w:eastAsia="ru-RU"/>
        </w:rPr>
        <w:t>er”. This will allow you to enter</w:t>
      </w:r>
      <w:r w:rsidRPr="00284EC5">
        <w:rPr>
          <w:lang w:eastAsia="ru-RU"/>
        </w:rPr>
        <w:t xml:space="preserve"> your password once. Windows XP needs to enter password for connection twice. Press </w:t>
      </w:r>
      <w:r w:rsidRPr="00141E56">
        <w:rPr>
          <w:b/>
          <w:lang w:eastAsia="ru-RU"/>
        </w:rPr>
        <w:t>OK</w:t>
      </w:r>
      <w:r w:rsidRPr="00284EC5">
        <w:rPr>
          <w:lang w:eastAsia="ru-RU"/>
        </w:rPr>
        <w:t xml:space="preserve"> to connect. Enter your NT Domain password (</w:t>
      </w:r>
      <w:hyperlink r:id="rId67" w:history="1">
        <w:r w:rsidRPr="00155B33">
          <w:rPr>
            <w:lang w:eastAsia="ru-RU"/>
          </w:rPr>
          <w:t>First_Last@epam.com</w:t>
        </w:r>
      </w:hyperlink>
      <w:r w:rsidRPr="00E7417F">
        <w:rPr>
          <w:lang w:eastAsia="ru-RU"/>
        </w:rPr>
        <w:t>) 1(Vista) or 2(XP) times, when prompted.</w:t>
      </w:r>
    </w:p>
    <w:p w14:paraId="0057E706" w14:textId="3B498A3A" w:rsidR="00186BB7" w:rsidRDefault="00186BB7">
      <w:pPr>
        <w:pStyle w:val="BodyText"/>
        <w:jc w:val="center"/>
      </w:pPr>
      <w:r>
        <w:rPr>
          <w:noProof/>
        </w:rPr>
        <w:drawing>
          <wp:inline distT="0" distB="0" distL="0" distR="0" wp14:anchorId="111F75D0" wp14:editId="7EF76355">
            <wp:extent cx="2331720" cy="2804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1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87BA" w14:textId="77777777" w:rsidR="00186BB7" w:rsidRDefault="00186BB7" w:rsidP="00186BB7">
      <w:pPr>
        <w:pStyle w:val="BodyText"/>
        <w:rPr>
          <w:lang w:eastAsia="ru-RU"/>
        </w:rPr>
      </w:pPr>
      <w:r w:rsidRPr="00E7417F">
        <w:rPr>
          <w:lang w:eastAsia="ru-RU"/>
        </w:rPr>
        <w:t>Please note the feature is intended only for EPAM employees, no customer</w:t>
      </w:r>
      <w:r w:rsidRPr="00155B33">
        <w:rPr>
          <w:lang w:eastAsia="ru-RU"/>
        </w:rPr>
        <w:t>’s</w:t>
      </w:r>
      <w:r w:rsidRPr="00C2437E">
        <w:rPr>
          <w:lang w:eastAsia="ru-RU"/>
        </w:rPr>
        <w:t xml:space="preserve"> access is possible.  </w:t>
      </w:r>
    </w:p>
    <w:p w14:paraId="1FE4B1E2" w14:textId="6708F0F4" w:rsidR="00186BB7" w:rsidRPr="00186BB7" w:rsidRDefault="00186BB7" w:rsidP="005765F6">
      <w:pPr>
        <w:pStyle w:val="BodyText"/>
        <w:rPr>
          <w:lang w:eastAsia="ru-RU"/>
        </w:rPr>
      </w:pPr>
      <w:r>
        <w:rPr>
          <w:lang w:eastAsia="ru-RU"/>
        </w:rPr>
        <w:t>Please use network cable for better connection stability.</w:t>
      </w:r>
    </w:p>
    <w:p w14:paraId="62C2688E" w14:textId="4D10600F" w:rsidR="003B4FB9" w:rsidRPr="009F517C" w:rsidRDefault="003B4FB9" w:rsidP="003B4FB9">
      <w:pPr>
        <w:pStyle w:val="Heading1"/>
      </w:pPr>
      <w:bookmarkStart w:id="1277" w:name="_Toc3555191"/>
      <w:bookmarkStart w:id="1278" w:name="_Toc362281725"/>
      <w:bookmarkStart w:id="1279" w:name="_Toc444777061"/>
      <w:bookmarkStart w:id="1280" w:name="_Toc30109575"/>
      <w:bookmarkEnd w:id="1277"/>
      <w:r w:rsidRPr="009F517C">
        <w:t>Wi-Fi Access</w:t>
      </w:r>
      <w:bookmarkEnd w:id="1278"/>
      <w:bookmarkEnd w:id="1279"/>
      <w:bookmarkEnd w:id="1280"/>
    </w:p>
    <w:p w14:paraId="5731EB4C" w14:textId="5E89D426" w:rsidR="003B4FB9" w:rsidRDefault="003B4FB9" w:rsidP="003B4FB9">
      <w:pPr>
        <w:pStyle w:val="Heading2"/>
      </w:pPr>
      <w:bookmarkStart w:id="1281" w:name="_Toc362281726"/>
      <w:bookmarkStart w:id="1282" w:name="_Toc444777062"/>
      <w:bookmarkStart w:id="1283" w:name="_Toc30109576"/>
      <w:r w:rsidRPr="009F517C">
        <w:t>EPAM Guest Connection</w:t>
      </w:r>
      <w:bookmarkEnd w:id="1281"/>
      <w:bookmarkEnd w:id="1282"/>
      <w:bookmarkEnd w:id="1283"/>
    </w:p>
    <w:p w14:paraId="689CA1B3" w14:textId="79109216" w:rsidR="00B55BA1" w:rsidRDefault="00B55BA1" w:rsidP="0048165E">
      <w:pPr>
        <w:pStyle w:val="Heading3"/>
      </w:pPr>
      <w:bookmarkStart w:id="1284" w:name="_Toc498338520"/>
      <w:bookmarkStart w:id="1285" w:name="_Toc30109577"/>
      <w:r>
        <w:t>Guest Wi-Fi account types</w:t>
      </w:r>
      <w:bookmarkEnd w:id="1284"/>
      <w:bookmarkEnd w:id="1285"/>
    </w:p>
    <w:p w14:paraId="53B158C3" w14:textId="42BF1317" w:rsidR="00D659F8" w:rsidRDefault="00D659F8" w:rsidP="00D659F8">
      <w:pPr>
        <w:pStyle w:val="BodyText"/>
      </w:pPr>
      <w:r>
        <w:t xml:space="preserve">There are </w:t>
      </w:r>
      <w:r w:rsidR="00F24C48">
        <w:t>2</w:t>
      </w:r>
      <w:r w:rsidRPr="007F5500">
        <w:t xml:space="preserve"> types of</w:t>
      </w:r>
      <w:r>
        <w:t xml:space="preserve"> g</w:t>
      </w:r>
      <w:r w:rsidRPr="007F5500">
        <w:t>uest Wi-Fi account accounts</w:t>
      </w:r>
      <w:r>
        <w:t>:</w:t>
      </w:r>
    </w:p>
    <w:p w14:paraId="03D30C94" w14:textId="46A72D6C" w:rsidR="00D659F8" w:rsidRDefault="00D659F8" w:rsidP="0048165E">
      <w:pPr>
        <w:pStyle w:val="ListBullet"/>
      </w:pPr>
      <w:r>
        <w:t xml:space="preserve">Personal account – </w:t>
      </w:r>
      <w:r w:rsidR="00D75CDF">
        <w:t xml:space="preserve">an </w:t>
      </w:r>
      <w:r>
        <w:t xml:space="preserve">account for </w:t>
      </w:r>
      <w:r w:rsidR="00D75CDF">
        <w:t xml:space="preserve">an </w:t>
      </w:r>
      <w:r>
        <w:t>external user, customer representative</w:t>
      </w:r>
      <w:r w:rsidR="00D75CDF">
        <w:t xml:space="preserve"> attending an EPAM office</w:t>
      </w:r>
      <w:r>
        <w:t>. Maximum access duration is 14 calendar days. Access is</w:t>
      </w:r>
      <w:r w:rsidR="001F53E6">
        <w:t xml:space="preserve"> allowed from maximum 3 devices;</w:t>
      </w:r>
    </w:p>
    <w:p w14:paraId="0BC14C9B" w14:textId="5A0F6B6A" w:rsidR="00B55BA1" w:rsidRDefault="00D659F8" w:rsidP="0048165E">
      <w:pPr>
        <w:pStyle w:val="ListBullet"/>
      </w:pPr>
      <w:r>
        <w:t xml:space="preserve">Impersonal account – </w:t>
      </w:r>
      <w:r w:rsidR="00D75CDF">
        <w:t xml:space="preserve">a single </w:t>
      </w:r>
      <w:r>
        <w:t>group account for</w:t>
      </w:r>
      <w:r w:rsidR="00D75CDF">
        <w:t xml:space="preserve"> external users, customer representatives attending </w:t>
      </w:r>
      <w:r>
        <w:t>mass events</w:t>
      </w:r>
      <w:r w:rsidR="00D75CDF">
        <w:t xml:space="preserve"> in an EPAM office</w:t>
      </w:r>
      <w:r>
        <w:t>. Maximum access duration is 5 calendar days. Access is allowed from maximum 100 devices.</w:t>
      </w:r>
    </w:p>
    <w:p w14:paraId="5D9745B5" w14:textId="45E51D37" w:rsidR="004F2B68" w:rsidRPr="00B55BA1" w:rsidRDefault="00D75CDF" w:rsidP="0064681B">
      <w:pPr>
        <w:pStyle w:val="BodyText"/>
        <w:jc w:val="both"/>
      </w:pPr>
      <w:r w:rsidRPr="00735C46">
        <w:rPr>
          <w:b/>
          <w:color w:val="FF0000"/>
        </w:rPr>
        <w:t>Important!</w:t>
      </w:r>
      <w:r>
        <w:t xml:space="preserve"> Guest </w:t>
      </w:r>
      <w:r w:rsidR="001D66C5">
        <w:t>W</w:t>
      </w:r>
      <w:r>
        <w:t>i-</w:t>
      </w:r>
      <w:r w:rsidR="001D66C5">
        <w:t>F</w:t>
      </w:r>
      <w:r>
        <w:t xml:space="preserve">i accounts of Personal type can be created and managed by users with special permissions (members of ‘WFT Guest Wi-Fi Portal Users’ Distribution Group) via the Guest Wi-Fi portal: http://guestwifi.epam.com. </w:t>
      </w:r>
      <w:r w:rsidR="004F2B68">
        <w:br/>
      </w:r>
      <w:r w:rsidR="004F2B68">
        <w:br/>
        <w:t xml:space="preserve">Guest </w:t>
      </w:r>
      <w:r w:rsidR="001D66C5">
        <w:t>Wi</w:t>
      </w:r>
      <w:r w:rsidR="004F2B68">
        <w:t>-</w:t>
      </w:r>
      <w:r w:rsidR="001D66C5">
        <w:t xml:space="preserve">Fi </w:t>
      </w:r>
      <w:r w:rsidR="004F2B68">
        <w:t xml:space="preserve">accounts of Impersonal type are created and managed only by Support team upon a </w:t>
      </w:r>
      <w:hyperlink r:id="rId69" w:history="1">
        <w:r w:rsidR="004F2B68" w:rsidRPr="004F2B68">
          <w:rPr>
            <w:rStyle w:val="Hyperlink"/>
          </w:rPr>
          <w:t>request</w:t>
        </w:r>
      </w:hyperlink>
      <w:r w:rsidR="004F2B68">
        <w:t>.</w:t>
      </w:r>
    </w:p>
    <w:p w14:paraId="311CA90A" w14:textId="77777777" w:rsidR="003B4FB9" w:rsidRPr="003F5452" w:rsidRDefault="003B4FB9" w:rsidP="003B4FB9">
      <w:pPr>
        <w:pStyle w:val="Heading3"/>
      </w:pPr>
      <w:bookmarkStart w:id="1286" w:name="_Toc509414166"/>
      <w:bookmarkStart w:id="1287" w:name="_Toc362281727"/>
      <w:bookmarkStart w:id="1288" w:name="_Toc444777063"/>
      <w:bookmarkStart w:id="1289" w:name="_Toc30109578"/>
      <w:bookmarkEnd w:id="1286"/>
      <w:r>
        <w:t>EPAMGuests</w:t>
      </w:r>
      <w:bookmarkEnd w:id="1287"/>
      <w:bookmarkEnd w:id="1288"/>
      <w:bookmarkEnd w:id="1289"/>
    </w:p>
    <w:p w14:paraId="338DA3B9" w14:textId="77777777" w:rsidR="003B4FB9" w:rsidRPr="00284EC5" w:rsidRDefault="003B4FB9" w:rsidP="00D65795">
      <w:pPr>
        <w:pStyle w:val="ListNumber"/>
        <w:numPr>
          <w:ilvl w:val="0"/>
          <w:numId w:val="81"/>
        </w:numPr>
      </w:pPr>
      <w:r w:rsidRPr="00284EC5">
        <w:t>Connect your computer to WiFi network with SSID “</w:t>
      </w:r>
      <w:r w:rsidRPr="00D65795">
        <w:rPr>
          <w:b/>
        </w:rPr>
        <w:t>EPAMGuests</w:t>
      </w:r>
      <w:r w:rsidRPr="00284EC5">
        <w:t>”:</w:t>
      </w:r>
    </w:p>
    <w:p w14:paraId="5BCEC7CC" w14:textId="2B7B3F57" w:rsidR="003B4FB9" w:rsidRPr="00284EC5" w:rsidRDefault="003B4FB9" w:rsidP="00D65795">
      <w:pPr>
        <w:pStyle w:val="ListBullet"/>
      </w:pPr>
      <w:r w:rsidRPr="00284EC5">
        <w:t>Network name (SSID): EPAMGuests</w:t>
      </w:r>
      <w:r w:rsidR="001F53E6">
        <w:t>;</w:t>
      </w:r>
    </w:p>
    <w:p w14:paraId="26D3C3EA" w14:textId="4306B816" w:rsidR="003B4FB9" w:rsidRPr="00284EC5" w:rsidRDefault="003B4FB9" w:rsidP="00D65795">
      <w:pPr>
        <w:pStyle w:val="ListBullet"/>
      </w:pPr>
      <w:r w:rsidRPr="00284EC5">
        <w:t>Network Authentication: Open</w:t>
      </w:r>
      <w:r w:rsidR="001F53E6">
        <w:t>;</w:t>
      </w:r>
    </w:p>
    <w:p w14:paraId="250FA394" w14:textId="77777777" w:rsidR="003B4FB9" w:rsidRPr="00284EC5" w:rsidRDefault="003B4FB9" w:rsidP="00D65795">
      <w:pPr>
        <w:pStyle w:val="ListBullet"/>
      </w:pPr>
      <w:r w:rsidRPr="00284EC5">
        <w:t>Data encryption: Disabled.</w:t>
      </w:r>
    </w:p>
    <w:p w14:paraId="640327C0" w14:textId="5AF934B9" w:rsidR="003B4FB9" w:rsidRPr="00284EC5" w:rsidRDefault="003B4FB9" w:rsidP="00B449B7">
      <w:pPr>
        <w:pStyle w:val="ListNumber"/>
        <w:numPr>
          <w:ilvl w:val="0"/>
          <w:numId w:val="81"/>
        </w:numPr>
      </w:pPr>
      <w:r w:rsidRPr="00284EC5">
        <w:t xml:space="preserve">Open Internet </w:t>
      </w:r>
      <w:r w:rsidRPr="00D65795">
        <w:t>Explorer</w:t>
      </w:r>
      <w:r w:rsidRPr="00284EC5">
        <w:t xml:space="preserve"> (or other browser) and go to </w:t>
      </w:r>
      <w:hyperlink r:id="rId70" w:history="1">
        <w:r w:rsidRPr="00EB0E15">
          <w:rPr>
            <w:rStyle w:val="Hyperlink"/>
          </w:rPr>
          <w:t>http</w:t>
        </w:r>
        <w:r w:rsidR="001D66C5">
          <w:rPr>
            <w:rStyle w:val="Hyperlink"/>
          </w:rPr>
          <w:t>s</w:t>
        </w:r>
        <w:r w:rsidRPr="00EB0E15">
          <w:rPr>
            <w:rStyle w:val="Hyperlink"/>
          </w:rPr>
          <w:t>://wifi.epam.com</w:t>
        </w:r>
      </w:hyperlink>
      <w:r w:rsidRPr="00EB0E15">
        <w:rPr>
          <w:rStyle w:val="Hyperlink"/>
        </w:rPr>
        <w:t>/login.html</w:t>
      </w:r>
      <w:r w:rsidRPr="004B2F5E">
        <w:rPr>
          <w:rStyle w:val="Hyperlink"/>
        </w:rPr>
        <w:t xml:space="preserve"> </w:t>
      </w:r>
      <w:r w:rsidRPr="007E65F9">
        <w:t>(your Internet browser will redirect you to the page automatically from some URL if http redirection is permitted i</w:t>
      </w:r>
      <w:r w:rsidR="001F53E6">
        <w:t>n the settings of your browser);</w:t>
      </w:r>
    </w:p>
    <w:p w14:paraId="6818D96C" w14:textId="0B80047E" w:rsidR="003B4FB9" w:rsidRPr="00284EC5" w:rsidRDefault="003B4FB9" w:rsidP="00362479">
      <w:pPr>
        <w:pStyle w:val="ListNumber"/>
        <w:numPr>
          <w:ilvl w:val="0"/>
          <w:numId w:val="81"/>
        </w:numPr>
      </w:pPr>
      <w:r w:rsidRPr="00284EC5">
        <w:t xml:space="preserve">Use provided credentials for </w:t>
      </w:r>
      <w:r w:rsidRPr="00D65795">
        <w:t>web</w:t>
      </w:r>
      <w:r w:rsidRPr="00284EC5">
        <w:t xml:space="preserve"> authentication</w:t>
      </w:r>
      <w:r w:rsidR="001F53E6">
        <w:t>;</w:t>
      </w:r>
    </w:p>
    <w:p w14:paraId="1C59FAEC" w14:textId="6BC566BF" w:rsidR="003B4FB9" w:rsidRPr="00155B33" w:rsidRDefault="003B4FB9" w:rsidP="00362479">
      <w:pPr>
        <w:pStyle w:val="ListNumber"/>
        <w:numPr>
          <w:ilvl w:val="0"/>
          <w:numId w:val="81"/>
        </w:numPr>
      </w:pPr>
      <w:r w:rsidRPr="00284EC5">
        <w:t xml:space="preserve">You can </w:t>
      </w:r>
      <w:r w:rsidRPr="00D65795">
        <w:t>de</w:t>
      </w:r>
      <w:r w:rsidR="005765F6">
        <w:t>-</w:t>
      </w:r>
      <w:r w:rsidRPr="00D65795">
        <w:t>authenticate</w:t>
      </w:r>
      <w:r w:rsidRPr="00284EC5">
        <w:t xml:space="preserve"> on page </w:t>
      </w:r>
      <w:hyperlink r:id="rId71" w:history="1">
        <w:r w:rsidR="001D66C5" w:rsidRPr="00450D89">
          <w:rPr>
            <w:rStyle w:val="Hyperlink"/>
          </w:rPr>
          <w:t>https://wifi.epam.com/logout.html</w:t>
        </w:r>
      </w:hyperlink>
      <w:r w:rsidR="00097F72" w:rsidRPr="00EB0E15">
        <w:rPr>
          <w:rStyle w:val="BodyTextChar"/>
        </w:rPr>
        <w:t>.</w:t>
      </w:r>
    </w:p>
    <w:p w14:paraId="42FBFEC9" w14:textId="23202BD5" w:rsidR="003B4FB9" w:rsidRPr="00C2437E" w:rsidRDefault="003B4FB9" w:rsidP="003B4FB9">
      <w:pPr>
        <w:pStyle w:val="BodyText"/>
      </w:pPr>
      <w:r w:rsidRPr="00C2437E">
        <w:t>You will only be able to connect to the Internet with no access to the Company’s network</w:t>
      </w:r>
      <w:r w:rsidR="009D38AA">
        <w:t>.</w:t>
      </w:r>
    </w:p>
    <w:p w14:paraId="586A30B2" w14:textId="5FE38B90" w:rsidR="003B4FB9" w:rsidRPr="00D65795" w:rsidRDefault="003B4FB9" w:rsidP="00D65795">
      <w:pPr>
        <w:pStyle w:val="NoteStyle"/>
      </w:pPr>
      <w:r w:rsidRPr="00D65795">
        <w:t>Proxy should be disabled at your browser to be able to authenticate</w:t>
      </w:r>
      <w:r w:rsidR="00D65795">
        <w:t>.</w:t>
      </w:r>
    </w:p>
    <w:p w14:paraId="5E4D29F3" w14:textId="45713C89" w:rsidR="0066678E" w:rsidRDefault="003B4FB9" w:rsidP="005765F6">
      <w:pPr>
        <w:pStyle w:val="BodyText"/>
      </w:pPr>
      <w:r w:rsidRPr="00284EC5">
        <w:t xml:space="preserve">In case of any problem, please contact </w:t>
      </w:r>
      <w:r>
        <w:t>Support Team</w:t>
      </w:r>
      <w:r w:rsidRPr="00284EC5">
        <w:t xml:space="preserve"> at </w:t>
      </w:r>
      <w:hyperlink r:id="rId72" w:history="1">
        <w:r w:rsidR="001D66C5">
          <w:rPr>
            <w:rStyle w:val="Hyperlink"/>
          </w:rPr>
          <w:t>support@epam.com</w:t>
        </w:r>
      </w:hyperlink>
      <w:r w:rsidRPr="00E7417F">
        <w:t xml:space="preserve"> or c</w:t>
      </w:r>
      <w:r w:rsidRPr="00155B33">
        <w:t>all 50911 for assistance.</w:t>
      </w:r>
    </w:p>
    <w:p w14:paraId="0B28B97A" w14:textId="26182186" w:rsidR="003B4FB9" w:rsidRPr="00284EC5" w:rsidRDefault="003B4FB9" w:rsidP="003B4FB9">
      <w:pPr>
        <w:pStyle w:val="Heading2"/>
      </w:pPr>
      <w:bookmarkStart w:id="1290" w:name="_Toc29565127"/>
      <w:bookmarkStart w:id="1291" w:name="_Toc29458818"/>
      <w:bookmarkStart w:id="1292" w:name="_Toc29459978"/>
      <w:bookmarkStart w:id="1293" w:name="_Toc29484389"/>
      <w:bookmarkStart w:id="1294" w:name="_Toc29565128"/>
      <w:bookmarkStart w:id="1295" w:name="_Toc29458820"/>
      <w:bookmarkStart w:id="1296" w:name="_Toc29459980"/>
      <w:bookmarkStart w:id="1297" w:name="_Toc29484391"/>
      <w:bookmarkStart w:id="1298" w:name="_Toc29565130"/>
      <w:bookmarkStart w:id="1299" w:name="_Toc29458821"/>
      <w:bookmarkStart w:id="1300" w:name="_Toc29459981"/>
      <w:bookmarkStart w:id="1301" w:name="_Toc29484392"/>
      <w:bookmarkStart w:id="1302" w:name="_Toc29565131"/>
      <w:bookmarkStart w:id="1303" w:name="_Toc29458822"/>
      <w:bookmarkStart w:id="1304" w:name="_Toc29459982"/>
      <w:bookmarkStart w:id="1305" w:name="_Toc29484393"/>
      <w:bookmarkStart w:id="1306" w:name="_Toc29565132"/>
      <w:bookmarkStart w:id="1307" w:name="_Toc29458824"/>
      <w:bookmarkStart w:id="1308" w:name="_Toc29459984"/>
      <w:bookmarkStart w:id="1309" w:name="_Toc29484395"/>
      <w:bookmarkStart w:id="1310" w:name="_Toc29565134"/>
      <w:bookmarkStart w:id="1311" w:name="_Toc29458825"/>
      <w:bookmarkStart w:id="1312" w:name="_Toc29459985"/>
      <w:bookmarkStart w:id="1313" w:name="_Toc29484396"/>
      <w:bookmarkStart w:id="1314" w:name="_Toc29565135"/>
      <w:bookmarkStart w:id="1315" w:name="_Toc29458827"/>
      <w:bookmarkStart w:id="1316" w:name="_Toc29459987"/>
      <w:bookmarkStart w:id="1317" w:name="_Toc29484398"/>
      <w:bookmarkStart w:id="1318" w:name="_Toc29565137"/>
      <w:bookmarkStart w:id="1319" w:name="_Toc29458828"/>
      <w:bookmarkStart w:id="1320" w:name="_Toc29459988"/>
      <w:bookmarkStart w:id="1321" w:name="_Toc29484399"/>
      <w:bookmarkStart w:id="1322" w:name="_Toc29565138"/>
      <w:bookmarkStart w:id="1323" w:name="_Toc29458829"/>
      <w:bookmarkStart w:id="1324" w:name="_Toc29459989"/>
      <w:bookmarkStart w:id="1325" w:name="_Toc29484400"/>
      <w:bookmarkStart w:id="1326" w:name="_Toc29565139"/>
      <w:bookmarkStart w:id="1327" w:name="_Toc29458830"/>
      <w:bookmarkStart w:id="1328" w:name="_Toc29459990"/>
      <w:bookmarkStart w:id="1329" w:name="_Toc29484401"/>
      <w:bookmarkStart w:id="1330" w:name="_Toc29565140"/>
      <w:bookmarkStart w:id="1331" w:name="_Toc29458831"/>
      <w:bookmarkStart w:id="1332" w:name="_Toc29459991"/>
      <w:bookmarkStart w:id="1333" w:name="_Toc29484402"/>
      <w:bookmarkStart w:id="1334" w:name="_Toc29565141"/>
      <w:bookmarkStart w:id="1335" w:name="_Toc29458832"/>
      <w:bookmarkStart w:id="1336" w:name="_Toc29459992"/>
      <w:bookmarkStart w:id="1337" w:name="_Toc29484403"/>
      <w:bookmarkStart w:id="1338" w:name="_Toc29565142"/>
      <w:bookmarkStart w:id="1339" w:name="_Toc29458833"/>
      <w:bookmarkStart w:id="1340" w:name="_Toc29459993"/>
      <w:bookmarkStart w:id="1341" w:name="_Toc29484404"/>
      <w:bookmarkStart w:id="1342" w:name="_Toc29565143"/>
      <w:bookmarkStart w:id="1343" w:name="_Toc29458834"/>
      <w:bookmarkStart w:id="1344" w:name="_Toc29459994"/>
      <w:bookmarkStart w:id="1345" w:name="_Toc29484405"/>
      <w:bookmarkStart w:id="1346" w:name="_Toc29565144"/>
      <w:bookmarkStart w:id="1347" w:name="_Toc29458835"/>
      <w:bookmarkStart w:id="1348" w:name="_Toc29459995"/>
      <w:bookmarkStart w:id="1349" w:name="_Toc29484406"/>
      <w:bookmarkStart w:id="1350" w:name="_Toc29565145"/>
      <w:bookmarkStart w:id="1351" w:name="_Toc29458836"/>
      <w:bookmarkStart w:id="1352" w:name="_Toc29459996"/>
      <w:bookmarkStart w:id="1353" w:name="_Toc29484407"/>
      <w:bookmarkStart w:id="1354" w:name="_Toc29565146"/>
      <w:bookmarkStart w:id="1355" w:name="_Toc29458837"/>
      <w:bookmarkStart w:id="1356" w:name="_Toc29459997"/>
      <w:bookmarkStart w:id="1357" w:name="_Toc29484408"/>
      <w:bookmarkStart w:id="1358" w:name="_Toc29565147"/>
      <w:bookmarkStart w:id="1359" w:name="_Toc29458838"/>
      <w:bookmarkStart w:id="1360" w:name="_Toc29459998"/>
      <w:bookmarkStart w:id="1361" w:name="_Toc29484409"/>
      <w:bookmarkStart w:id="1362" w:name="_Toc29565148"/>
      <w:bookmarkStart w:id="1363" w:name="_Toc29458839"/>
      <w:bookmarkStart w:id="1364" w:name="_Toc29459999"/>
      <w:bookmarkStart w:id="1365" w:name="_Toc29484410"/>
      <w:bookmarkStart w:id="1366" w:name="_Toc29565149"/>
      <w:bookmarkStart w:id="1367" w:name="_Toc29458840"/>
      <w:bookmarkStart w:id="1368" w:name="_Toc29460000"/>
      <w:bookmarkStart w:id="1369" w:name="_Toc29484411"/>
      <w:bookmarkStart w:id="1370" w:name="_Toc29565150"/>
      <w:bookmarkStart w:id="1371" w:name="_Toc29458842"/>
      <w:bookmarkStart w:id="1372" w:name="_Toc29460002"/>
      <w:bookmarkStart w:id="1373" w:name="_Toc29484413"/>
      <w:bookmarkStart w:id="1374" w:name="_Toc29565152"/>
      <w:bookmarkStart w:id="1375" w:name="_Toc29458845"/>
      <w:bookmarkStart w:id="1376" w:name="_Toc29460005"/>
      <w:bookmarkStart w:id="1377" w:name="_Toc29484416"/>
      <w:bookmarkStart w:id="1378" w:name="_Toc29565155"/>
      <w:bookmarkStart w:id="1379" w:name="_Toc29458846"/>
      <w:bookmarkStart w:id="1380" w:name="_Toc29460006"/>
      <w:bookmarkStart w:id="1381" w:name="_Toc29484417"/>
      <w:bookmarkStart w:id="1382" w:name="_Toc29565156"/>
      <w:bookmarkStart w:id="1383" w:name="_Toc29458847"/>
      <w:bookmarkStart w:id="1384" w:name="_Toc29460007"/>
      <w:bookmarkStart w:id="1385" w:name="_Toc29484418"/>
      <w:bookmarkStart w:id="1386" w:name="_Toc29565157"/>
      <w:bookmarkStart w:id="1387" w:name="_Toc29458849"/>
      <w:bookmarkStart w:id="1388" w:name="_Toc29460009"/>
      <w:bookmarkStart w:id="1389" w:name="_Toc29484420"/>
      <w:bookmarkStart w:id="1390" w:name="_Toc29565159"/>
      <w:bookmarkStart w:id="1391" w:name="_Toc29458850"/>
      <w:bookmarkStart w:id="1392" w:name="_Toc29460010"/>
      <w:bookmarkStart w:id="1393" w:name="_Toc29484421"/>
      <w:bookmarkStart w:id="1394" w:name="_Toc29565160"/>
      <w:bookmarkStart w:id="1395" w:name="_Toc29458851"/>
      <w:bookmarkStart w:id="1396" w:name="_Toc29460011"/>
      <w:bookmarkStart w:id="1397" w:name="_Toc29484422"/>
      <w:bookmarkStart w:id="1398" w:name="_Toc29565161"/>
      <w:bookmarkStart w:id="1399" w:name="_Toc29458852"/>
      <w:bookmarkStart w:id="1400" w:name="_Toc29460012"/>
      <w:bookmarkStart w:id="1401" w:name="_Toc29484423"/>
      <w:bookmarkStart w:id="1402" w:name="_Toc29565162"/>
      <w:bookmarkStart w:id="1403" w:name="_Toc29458853"/>
      <w:bookmarkStart w:id="1404" w:name="_Toc29460013"/>
      <w:bookmarkStart w:id="1405" w:name="_Toc29484424"/>
      <w:bookmarkStart w:id="1406" w:name="_Toc29565163"/>
      <w:bookmarkStart w:id="1407" w:name="_Toc29458854"/>
      <w:bookmarkStart w:id="1408" w:name="_Toc29460014"/>
      <w:bookmarkStart w:id="1409" w:name="_Toc29484425"/>
      <w:bookmarkStart w:id="1410" w:name="_Toc29565164"/>
      <w:bookmarkStart w:id="1411" w:name="_Toc29458855"/>
      <w:bookmarkStart w:id="1412" w:name="_Toc29460015"/>
      <w:bookmarkStart w:id="1413" w:name="_Toc29484426"/>
      <w:bookmarkStart w:id="1414" w:name="_Toc29565165"/>
      <w:bookmarkStart w:id="1415" w:name="_Toc29458856"/>
      <w:bookmarkStart w:id="1416" w:name="_Toc29460016"/>
      <w:bookmarkStart w:id="1417" w:name="_Toc29484427"/>
      <w:bookmarkStart w:id="1418" w:name="_Toc29565166"/>
      <w:bookmarkStart w:id="1419" w:name="_Toc29458857"/>
      <w:bookmarkStart w:id="1420" w:name="_Toc29460017"/>
      <w:bookmarkStart w:id="1421" w:name="_Toc29484428"/>
      <w:bookmarkStart w:id="1422" w:name="_Toc29565167"/>
      <w:bookmarkStart w:id="1423" w:name="_Toc29458858"/>
      <w:bookmarkStart w:id="1424" w:name="_Toc29460018"/>
      <w:bookmarkStart w:id="1425" w:name="_Toc29484429"/>
      <w:bookmarkStart w:id="1426" w:name="_Toc29565168"/>
      <w:bookmarkStart w:id="1427" w:name="_Toc29458860"/>
      <w:bookmarkStart w:id="1428" w:name="_Toc29460020"/>
      <w:bookmarkStart w:id="1429" w:name="_Toc29484431"/>
      <w:bookmarkStart w:id="1430" w:name="_Toc29565170"/>
      <w:bookmarkStart w:id="1431" w:name="_Toc29458863"/>
      <w:bookmarkStart w:id="1432" w:name="_Toc29460023"/>
      <w:bookmarkStart w:id="1433" w:name="_Toc29484434"/>
      <w:bookmarkStart w:id="1434" w:name="_Toc29565173"/>
      <w:bookmarkStart w:id="1435" w:name="_Toc29458864"/>
      <w:bookmarkStart w:id="1436" w:name="_Toc29460024"/>
      <w:bookmarkStart w:id="1437" w:name="_Toc29484435"/>
      <w:bookmarkStart w:id="1438" w:name="_Toc29565174"/>
      <w:bookmarkStart w:id="1439" w:name="_Toc29458865"/>
      <w:bookmarkStart w:id="1440" w:name="_Toc29460025"/>
      <w:bookmarkStart w:id="1441" w:name="_Toc29484436"/>
      <w:bookmarkStart w:id="1442" w:name="_Toc29565175"/>
      <w:bookmarkStart w:id="1443" w:name="_Toc29458866"/>
      <w:bookmarkStart w:id="1444" w:name="_Toc29460026"/>
      <w:bookmarkStart w:id="1445" w:name="_Toc29484437"/>
      <w:bookmarkStart w:id="1446" w:name="_Toc29565176"/>
      <w:bookmarkStart w:id="1447" w:name="_Toc29458867"/>
      <w:bookmarkStart w:id="1448" w:name="_Toc29460027"/>
      <w:bookmarkStart w:id="1449" w:name="_Toc29484438"/>
      <w:bookmarkStart w:id="1450" w:name="_Toc29565177"/>
      <w:bookmarkStart w:id="1451" w:name="_Toc29458868"/>
      <w:bookmarkStart w:id="1452" w:name="_Toc29460028"/>
      <w:bookmarkStart w:id="1453" w:name="_Toc29484439"/>
      <w:bookmarkStart w:id="1454" w:name="_Toc29565178"/>
      <w:bookmarkStart w:id="1455" w:name="_Toc29458871"/>
      <w:bookmarkStart w:id="1456" w:name="_Toc29460031"/>
      <w:bookmarkStart w:id="1457" w:name="_Toc29484442"/>
      <w:bookmarkStart w:id="1458" w:name="_Toc29565181"/>
      <w:bookmarkStart w:id="1459" w:name="_Toc29458872"/>
      <w:bookmarkStart w:id="1460" w:name="_Toc29460032"/>
      <w:bookmarkStart w:id="1461" w:name="_Toc29484443"/>
      <w:bookmarkStart w:id="1462" w:name="_Toc29565182"/>
      <w:bookmarkStart w:id="1463" w:name="_Toc29458873"/>
      <w:bookmarkStart w:id="1464" w:name="_Toc29460033"/>
      <w:bookmarkStart w:id="1465" w:name="_Toc29484444"/>
      <w:bookmarkStart w:id="1466" w:name="_Toc29565183"/>
      <w:bookmarkStart w:id="1467" w:name="_Toc29458874"/>
      <w:bookmarkStart w:id="1468" w:name="_Toc29460034"/>
      <w:bookmarkStart w:id="1469" w:name="_Toc29484445"/>
      <w:bookmarkStart w:id="1470" w:name="_Toc29565184"/>
      <w:bookmarkStart w:id="1471" w:name="_Toc29458875"/>
      <w:bookmarkStart w:id="1472" w:name="_Toc29460035"/>
      <w:bookmarkStart w:id="1473" w:name="_Toc29484446"/>
      <w:bookmarkStart w:id="1474" w:name="_Toc29565185"/>
      <w:bookmarkStart w:id="1475" w:name="_Toc29458876"/>
      <w:bookmarkStart w:id="1476" w:name="_Toc29460036"/>
      <w:bookmarkStart w:id="1477" w:name="_Toc29484447"/>
      <w:bookmarkStart w:id="1478" w:name="_Toc29565186"/>
      <w:bookmarkStart w:id="1479" w:name="_Toc29458877"/>
      <w:bookmarkStart w:id="1480" w:name="_Toc29460037"/>
      <w:bookmarkStart w:id="1481" w:name="_Toc29484448"/>
      <w:bookmarkStart w:id="1482" w:name="_Toc29565187"/>
      <w:bookmarkStart w:id="1483" w:name="_Toc29458878"/>
      <w:bookmarkStart w:id="1484" w:name="_Toc29460038"/>
      <w:bookmarkStart w:id="1485" w:name="_Toc29484449"/>
      <w:bookmarkStart w:id="1486" w:name="_Toc29565188"/>
      <w:bookmarkStart w:id="1487" w:name="_Toc29458879"/>
      <w:bookmarkStart w:id="1488" w:name="_Toc29460039"/>
      <w:bookmarkStart w:id="1489" w:name="_Toc29484450"/>
      <w:bookmarkStart w:id="1490" w:name="_Toc29565189"/>
      <w:bookmarkStart w:id="1491" w:name="_Toc29458880"/>
      <w:bookmarkStart w:id="1492" w:name="_Toc29460040"/>
      <w:bookmarkStart w:id="1493" w:name="_Toc29484451"/>
      <w:bookmarkStart w:id="1494" w:name="_Toc29565190"/>
      <w:bookmarkStart w:id="1495" w:name="_Toc29458882"/>
      <w:bookmarkStart w:id="1496" w:name="_Toc29460042"/>
      <w:bookmarkStart w:id="1497" w:name="_Toc29484453"/>
      <w:bookmarkStart w:id="1498" w:name="_Toc29565192"/>
      <w:bookmarkStart w:id="1499" w:name="_Toc29458884"/>
      <w:bookmarkStart w:id="1500" w:name="_Toc29460044"/>
      <w:bookmarkStart w:id="1501" w:name="_Toc29484455"/>
      <w:bookmarkStart w:id="1502" w:name="_Toc29565194"/>
      <w:bookmarkStart w:id="1503" w:name="_Toc29458885"/>
      <w:bookmarkStart w:id="1504" w:name="_Toc29460045"/>
      <w:bookmarkStart w:id="1505" w:name="_Toc29484456"/>
      <w:bookmarkStart w:id="1506" w:name="_Toc29565195"/>
      <w:bookmarkStart w:id="1507" w:name="_Toc29458886"/>
      <w:bookmarkStart w:id="1508" w:name="_Toc29460046"/>
      <w:bookmarkStart w:id="1509" w:name="_Toc29484457"/>
      <w:bookmarkStart w:id="1510" w:name="_Toc29565196"/>
      <w:bookmarkStart w:id="1511" w:name="_Toc29458887"/>
      <w:bookmarkStart w:id="1512" w:name="_Toc29460047"/>
      <w:bookmarkStart w:id="1513" w:name="_Toc29484458"/>
      <w:bookmarkStart w:id="1514" w:name="_Toc29565197"/>
      <w:bookmarkStart w:id="1515" w:name="_Toc29458888"/>
      <w:bookmarkStart w:id="1516" w:name="_Toc29460048"/>
      <w:bookmarkStart w:id="1517" w:name="_Toc29484459"/>
      <w:bookmarkStart w:id="1518" w:name="_Toc29565198"/>
      <w:bookmarkStart w:id="1519" w:name="_Toc29458889"/>
      <w:bookmarkStart w:id="1520" w:name="_Toc29460049"/>
      <w:bookmarkStart w:id="1521" w:name="_Toc29484460"/>
      <w:bookmarkStart w:id="1522" w:name="_Toc29565199"/>
      <w:bookmarkStart w:id="1523" w:name="_Toc29458890"/>
      <w:bookmarkStart w:id="1524" w:name="_Toc29460050"/>
      <w:bookmarkStart w:id="1525" w:name="_Toc29484461"/>
      <w:bookmarkStart w:id="1526" w:name="_Toc29565200"/>
      <w:bookmarkStart w:id="1527" w:name="_Toc29458891"/>
      <w:bookmarkStart w:id="1528" w:name="_Toc29460051"/>
      <w:bookmarkStart w:id="1529" w:name="_Toc29484462"/>
      <w:bookmarkStart w:id="1530" w:name="_Toc29565201"/>
      <w:bookmarkStart w:id="1531" w:name="_Toc29458892"/>
      <w:bookmarkStart w:id="1532" w:name="_Toc29460052"/>
      <w:bookmarkStart w:id="1533" w:name="_Toc29484463"/>
      <w:bookmarkStart w:id="1534" w:name="_Toc29565202"/>
      <w:bookmarkStart w:id="1535" w:name="_Toc29458893"/>
      <w:bookmarkStart w:id="1536" w:name="_Toc29460053"/>
      <w:bookmarkStart w:id="1537" w:name="_Toc29484464"/>
      <w:bookmarkStart w:id="1538" w:name="_Toc29565203"/>
      <w:bookmarkStart w:id="1539" w:name="_Toc29458894"/>
      <w:bookmarkStart w:id="1540" w:name="_Toc29460054"/>
      <w:bookmarkStart w:id="1541" w:name="_Toc29484465"/>
      <w:bookmarkStart w:id="1542" w:name="_Toc29565204"/>
      <w:bookmarkStart w:id="1543" w:name="_Toc29458895"/>
      <w:bookmarkStart w:id="1544" w:name="_Toc29460055"/>
      <w:bookmarkStart w:id="1545" w:name="_Toc29484466"/>
      <w:bookmarkStart w:id="1546" w:name="_Toc29565205"/>
      <w:bookmarkStart w:id="1547" w:name="_Toc29458896"/>
      <w:bookmarkStart w:id="1548" w:name="_Toc29460056"/>
      <w:bookmarkStart w:id="1549" w:name="_Toc29484467"/>
      <w:bookmarkStart w:id="1550" w:name="_Toc29565206"/>
      <w:bookmarkStart w:id="1551" w:name="_Toc29458897"/>
      <w:bookmarkStart w:id="1552" w:name="_Toc29460057"/>
      <w:bookmarkStart w:id="1553" w:name="_Toc29484468"/>
      <w:bookmarkStart w:id="1554" w:name="_Toc29565207"/>
      <w:bookmarkStart w:id="1555" w:name="_Toc29458899"/>
      <w:bookmarkStart w:id="1556" w:name="_Toc29460059"/>
      <w:bookmarkStart w:id="1557" w:name="_Toc29484470"/>
      <w:bookmarkStart w:id="1558" w:name="_Toc29565209"/>
      <w:bookmarkStart w:id="1559" w:name="_Toc29458901"/>
      <w:bookmarkStart w:id="1560" w:name="_Toc29460061"/>
      <w:bookmarkStart w:id="1561" w:name="_Toc29484472"/>
      <w:bookmarkStart w:id="1562" w:name="_Toc29565211"/>
      <w:bookmarkStart w:id="1563" w:name="_Toc29458902"/>
      <w:bookmarkStart w:id="1564" w:name="_Toc29460062"/>
      <w:bookmarkStart w:id="1565" w:name="_Toc29484473"/>
      <w:bookmarkStart w:id="1566" w:name="_Toc29565212"/>
      <w:bookmarkStart w:id="1567" w:name="_Toc29458903"/>
      <w:bookmarkStart w:id="1568" w:name="_Toc29460063"/>
      <w:bookmarkStart w:id="1569" w:name="_Toc29484474"/>
      <w:bookmarkStart w:id="1570" w:name="_Toc29565213"/>
      <w:bookmarkStart w:id="1571" w:name="_Toc29458904"/>
      <w:bookmarkStart w:id="1572" w:name="_Toc29460064"/>
      <w:bookmarkStart w:id="1573" w:name="_Toc29484475"/>
      <w:bookmarkStart w:id="1574" w:name="_Toc29565214"/>
      <w:bookmarkStart w:id="1575" w:name="_Toc29458906"/>
      <w:bookmarkStart w:id="1576" w:name="_Toc29460066"/>
      <w:bookmarkStart w:id="1577" w:name="_Toc29484477"/>
      <w:bookmarkStart w:id="1578" w:name="_Toc29565216"/>
      <w:bookmarkStart w:id="1579" w:name="_Toc29458907"/>
      <w:bookmarkStart w:id="1580" w:name="_Toc29460067"/>
      <w:bookmarkStart w:id="1581" w:name="_Toc29484478"/>
      <w:bookmarkStart w:id="1582" w:name="_Toc29565217"/>
      <w:bookmarkStart w:id="1583" w:name="_Toc331523942"/>
      <w:bookmarkStart w:id="1584" w:name="_Toc332042222"/>
      <w:bookmarkStart w:id="1585" w:name="_Toc332043428"/>
      <w:bookmarkStart w:id="1586" w:name="_Toc331523943"/>
      <w:bookmarkStart w:id="1587" w:name="_Toc332042223"/>
      <w:bookmarkStart w:id="1588" w:name="_Toc332043429"/>
      <w:bookmarkStart w:id="1589" w:name="_Toc331523944"/>
      <w:bookmarkStart w:id="1590" w:name="_Toc332042224"/>
      <w:bookmarkStart w:id="1591" w:name="_Toc332043430"/>
      <w:bookmarkStart w:id="1592" w:name="_Toc331523945"/>
      <w:bookmarkStart w:id="1593" w:name="_Toc332042225"/>
      <w:bookmarkStart w:id="1594" w:name="_Toc332043431"/>
      <w:bookmarkStart w:id="1595" w:name="_Toc331523946"/>
      <w:bookmarkStart w:id="1596" w:name="_Toc332042226"/>
      <w:bookmarkStart w:id="1597" w:name="_Toc332043432"/>
      <w:bookmarkStart w:id="1598" w:name="_Toc331523947"/>
      <w:bookmarkStart w:id="1599" w:name="_Toc332042227"/>
      <w:bookmarkStart w:id="1600" w:name="_Toc332043433"/>
      <w:bookmarkStart w:id="1601" w:name="_Toc331523948"/>
      <w:bookmarkStart w:id="1602" w:name="_Toc332042228"/>
      <w:bookmarkStart w:id="1603" w:name="_Toc332043434"/>
      <w:bookmarkStart w:id="1604" w:name="_Toc331523949"/>
      <w:bookmarkStart w:id="1605" w:name="_Toc332042229"/>
      <w:bookmarkStart w:id="1606" w:name="_Toc332043435"/>
      <w:bookmarkStart w:id="1607" w:name="_Toc331523950"/>
      <w:bookmarkStart w:id="1608" w:name="_Toc332042230"/>
      <w:bookmarkStart w:id="1609" w:name="_Toc332043436"/>
      <w:bookmarkStart w:id="1610" w:name="_Toc331523951"/>
      <w:bookmarkStart w:id="1611" w:name="_Toc332042231"/>
      <w:bookmarkStart w:id="1612" w:name="_Toc332043437"/>
      <w:bookmarkStart w:id="1613" w:name="_Toc331523952"/>
      <w:bookmarkStart w:id="1614" w:name="_Toc332042232"/>
      <w:bookmarkStart w:id="1615" w:name="_Toc332043438"/>
      <w:bookmarkStart w:id="1616" w:name="_Toc331523953"/>
      <w:bookmarkStart w:id="1617" w:name="_Toc332042233"/>
      <w:bookmarkStart w:id="1618" w:name="_Toc332043439"/>
      <w:bookmarkStart w:id="1619" w:name="_Toc331523954"/>
      <w:bookmarkStart w:id="1620" w:name="_Toc332042234"/>
      <w:bookmarkStart w:id="1621" w:name="_Toc332043440"/>
      <w:bookmarkStart w:id="1622" w:name="_Toc331523955"/>
      <w:bookmarkStart w:id="1623" w:name="_Toc332042235"/>
      <w:bookmarkStart w:id="1624" w:name="_Toc332043441"/>
      <w:bookmarkStart w:id="1625" w:name="_Toc331523956"/>
      <w:bookmarkStart w:id="1626" w:name="_Toc332042236"/>
      <w:bookmarkStart w:id="1627" w:name="_Toc332043442"/>
      <w:bookmarkStart w:id="1628" w:name="_Toc286652975"/>
      <w:bookmarkStart w:id="1629" w:name="_Toc362281735"/>
      <w:bookmarkStart w:id="1630" w:name="_Toc444777071"/>
      <w:bookmarkStart w:id="1631" w:name="_Toc3010957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r w:rsidRPr="00284EC5">
        <w:t>EPAM Employee Connection</w:t>
      </w:r>
      <w:bookmarkEnd w:id="1628"/>
      <w:bookmarkEnd w:id="1629"/>
      <w:bookmarkEnd w:id="1630"/>
      <w:bookmarkEnd w:id="1631"/>
    </w:p>
    <w:p w14:paraId="34603D03" w14:textId="40AF3C5B" w:rsidR="003B4FB9" w:rsidRPr="00C2437E" w:rsidRDefault="003B4FB9" w:rsidP="003B4FB9">
      <w:pPr>
        <w:pStyle w:val="BodyText"/>
      </w:pPr>
      <w:r w:rsidRPr="00E7417F">
        <w:t>There are two WiFi SSI</w:t>
      </w:r>
      <w:r w:rsidRPr="00155B33">
        <w:t xml:space="preserve">Ds for EPAM employee’s connections: </w:t>
      </w:r>
      <w:r w:rsidR="0023449B" w:rsidRPr="0023449B">
        <w:t>EPAM8021x5</w:t>
      </w:r>
      <w:r w:rsidRPr="00155B33">
        <w:t xml:space="preserve"> and EPAM8021x (please note that </w:t>
      </w:r>
      <w:r w:rsidR="0023449B" w:rsidRPr="0023449B">
        <w:t>EPAM8021x5</w:t>
      </w:r>
      <w:r w:rsidRPr="00155B33">
        <w:t xml:space="preserve"> SSID is pr</w:t>
      </w:r>
      <w:r w:rsidRPr="00C2437E">
        <w:t>eferable to use)</w:t>
      </w:r>
      <w:r w:rsidR="009D38AA">
        <w:t>.</w:t>
      </w:r>
    </w:p>
    <w:p w14:paraId="51460E75" w14:textId="77777777" w:rsidR="003B4FB9" w:rsidRPr="00133094" w:rsidRDefault="003B4FB9" w:rsidP="003B4FB9">
      <w:pPr>
        <w:pStyle w:val="Heading3"/>
      </w:pPr>
      <w:bookmarkStart w:id="1632" w:name="_Toc3291812"/>
      <w:bookmarkStart w:id="1633" w:name="_Toc3458769"/>
      <w:bookmarkStart w:id="1634" w:name="_Toc3555204"/>
      <w:bookmarkStart w:id="1635" w:name="_Toc3291813"/>
      <w:bookmarkStart w:id="1636" w:name="_Toc3458770"/>
      <w:bookmarkStart w:id="1637" w:name="_Toc3555205"/>
      <w:bookmarkStart w:id="1638" w:name="_Toc3291814"/>
      <w:bookmarkStart w:id="1639" w:name="_Toc3458771"/>
      <w:bookmarkStart w:id="1640" w:name="_Toc3555206"/>
      <w:bookmarkStart w:id="1641" w:name="_Toc3291815"/>
      <w:bookmarkStart w:id="1642" w:name="_Toc3458772"/>
      <w:bookmarkStart w:id="1643" w:name="_Toc3555207"/>
      <w:bookmarkStart w:id="1644" w:name="_Toc3291816"/>
      <w:bookmarkStart w:id="1645" w:name="_Toc3458773"/>
      <w:bookmarkStart w:id="1646" w:name="_Toc3555208"/>
      <w:bookmarkStart w:id="1647" w:name="_Toc3291817"/>
      <w:bookmarkStart w:id="1648" w:name="_Toc3458774"/>
      <w:bookmarkStart w:id="1649" w:name="_Toc3555209"/>
      <w:bookmarkStart w:id="1650" w:name="_Toc3291818"/>
      <w:bookmarkStart w:id="1651" w:name="_Toc3458775"/>
      <w:bookmarkStart w:id="1652" w:name="_Toc3555210"/>
      <w:bookmarkStart w:id="1653" w:name="_Toc3291819"/>
      <w:bookmarkStart w:id="1654" w:name="_Toc3458776"/>
      <w:bookmarkStart w:id="1655" w:name="_Toc3555211"/>
      <w:bookmarkStart w:id="1656" w:name="_Toc3291820"/>
      <w:bookmarkStart w:id="1657" w:name="_Toc3458777"/>
      <w:bookmarkStart w:id="1658" w:name="_Toc3555212"/>
      <w:bookmarkStart w:id="1659" w:name="_Toc3291821"/>
      <w:bookmarkStart w:id="1660" w:name="_Toc3458778"/>
      <w:bookmarkStart w:id="1661" w:name="_Toc3555213"/>
      <w:bookmarkStart w:id="1662" w:name="_Toc362281737"/>
      <w:bookmarkStart w:id="1663" w:name="_Toc444777073"/>
      <w:bookmarkStart w:id="1664" w:name="_Toc30109580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r w:rsidRPr="00133094">
        <w:t>EPAM8021x</w:t>
      </w:r>
      <w:bookmarkEnd w:id="1662"/>
      <w:bookmarkEnd w:id="1663"/>
      <w:bookmarkEnd w:id="1664"/>
    </w:p>
    <w:p w14:paraId="07A5708E" w14:textId="77777777" w:rsidR="003B4FB9" w:rsidRPr="00133094" w:rsidRDefault="003B4FB9" w:rsidP="00A87878">
      <w:pPr>
        <w:pStyle w:val="Heading4"/>
      </w:pPr>
      <w:bookmarkStart w:id="1665" w:name="_Toc362281738"/>
      <w:bookmarkStart w:id="1666" w:name="_Toc444777074"/>
      <w:bookmarkStart w:id="1667" w:name="_Toc30109581"/>
      <w:r w:rsidRPr="00133094">
        <w:t>Windows 7</w:t>
      </w:r>
      <w:bookmarkEnd w:id="1665"/>
      <w:bookmarkEnd w:id="1666"/>
      <w:bookmarkEnd w:id="1667"/>
    </w:p>
    <w:p w14:paraId="08053FB5" w14:textId="373F9FBF" w:rsidR="00E55D3B" w:rsidRDefault="003B4FB9" w:rsidP="00E55D3B">
      <w:pPr>
        <w:pStyle w:val="ListNumber"/>
        <w:numPr>
          <w:ilvl w:val="0"/>
          <w:numId w:val="88"/>
        </w:numPr>
      </w:pPr>
      <w:r w:rsidRPr="00E7417F">
        <w:t xml:space="preserve">Please </w:t>
      </w:r>
      <w:r w:rsidRPr="00E55D3B">
        <w:t xml:space="preserve">connect to “EPAMGuest” SSID and install both EPAM certificates Rootca and Intermediate certificate from the page </w:t>
      </w:r>
      <w:hyperlink r:id="rId73" w:history="1">
        <w:r w:rsidRPr="00E55D3B">
          <w:rPr>
            <w:rStyle w:val="Hyperlink"/>
          </w:rPr>
          <w:t>http://cert.epam.com</w:t>
        </w:r>
      </w:hyperlink>
      <w:r w:rsidRPr="00E55D3B">
        <w:t xml:space="preserve"> if it’s</w:t>
      </w:r>
      <w:r w:rsidR="00044CE8">
        <w:t xml:space="preserve"> not been installed yet:</w:t>
      </w:r>
    </w:p>
    <w:p w14:paraId="70DBA716" w14:textId="5D2DBCF4" w:rsidR="003B4FB9" w:rsidRPr="00E55D3B" w:rsidRDefault="003B4FB9" w:rsidP="00E55D3B">
      <w:pPr>
        <w:pStyle w:val="ListNumber"/>
        <w:numPr>
          <w:ilvl w:val="0"/>
          <w:numId w:val="0"/>
        </w:numPr>
        <w:ind w:left="360"/>
      </w:pPr>
      <w:r w:rsidRPr="00B145C8">
        <w:rPr>
          <w:b/>
          <w:color w:val="FF0000"/>
        </w:rPr>
        <w:t>Important!</w:t>
      </w:r>
      <w:r w:rsidRPr="00E55D3B">
        <w:rPr>
          <w:color w:val="FF0000"/>
        </w:rPr>
        <w:t xml:space="preserve"> </w:t>
      </w:r>
      <w:r w:rsidRPr="00E55D3B">
        <w:t xml:space="preserve">You have to install </w:t>
      </w:r>
      <w:hyperlink r:id="rId74" w:history="1">
        <w:r w:rsidRPr="00E55D3B">
          <w:rPr>
            <w:rStyle w:val="Hyperlink"/>
          </w:rPr>
          <w:t>rootca</w:t>
        </w:r>
      </w:hyperlink>
      <w:r w:rsidRPr="00E55D3B">
        <w:t xml:space="preserve"> to root certificate storage. </w:t>
      </w:r>
      <w:r w:rsidR="005765F6" w:rsidRPr="00E55D3B">
        <w:t>Click</w:t>
      </w:r>
      <w:r w:rsidRPr="00E55D3B">
        <w:t xml:space="preserve"> </w:t>
      </w:r>
      <w:hyperlink r:id="rId75" w:history="1">
        <w:r w:rsidRPr="00E55D3B">
          <w:rPr>
            <w:rStyle w:val="Hyperlink"/>
          </w:rPr>
          <w:t>rootca</w:t>
        </w:r>
      </w:hyperlink>
      <w:r w:rsidRPr="00E55D3B">
        <w:t xml:space="preserve"> оn the web page </w:t>
      </w:r>
      <w:r w:rsidRPr="00E55D3B">
        <w:sym w:font="Wingdings" w:char="F0E0"/>
      </w:r>
      <w:r w:rsidRPr="00E55D3B">
        <w:t xml:space="preserve"> Open </w:t>
      </w:r>
      <w:r w:rsidRPr="00E55D3B">
        <w:sym w:font="Wingdings" w:char="F0E0"/>
      </w:r>
      <w:r w:rsidRPr="00E55D3B">
        <w:t xml:space="preserve">Install Certificate </w:t>
      </w:r>
      <w:r w:rsidRPr="00E55D3B">
        <w:sym w:font="Wingdings" w:char="F0E0"/>
      </w:r>
      <w:r w:rsidRPr="00E55D3B">
        <w:t xml:space="preserve"> Next </w:t>
      </w:r>
      <w:r w:rsidRPr="00E55D3B">
        <w:sym w:font="Wingdings" w:char="F0E0"/>
      </w:r>
      <w:r w:rsidRPr="00E55D3B">
        <w:t xml:space="preserve"> Place all certificates in the following store </w:t>
      </w:r>
      <w:r w:rsidRPr="00E55D3B">
        <w:sym w:font="Wingdings" w:char="F0E0"/>
      </w:r>
      <w:r w:rsidRPr="00E55D3B">
        <w:t xml:space="preserve"> Browse </w:t>
      </w:r>
      <w:r w:rsidRPr="00E55D3B">
        <w:sym w:font="Wingdings" w:char="F0E0"/>
      </w:r>
      <w:r w:rsidRPr="00E55D3B">
        <w:t xml:space="preserve"> Trusted Root Certification Authorities </w:t>
      </w:r>
      <w:r w:rsidRPr="00E55D3B">
        <w:sym w:font="Wingdings" w:char="F0E0"/>
      </w:r>
      <w:r w:rsidRPr="00E55D3B">
        <w:t xml:space="preserve"> Ok </w:t>
      </w:r>
      <w:r w:rsidRPr="00E55D3B">
        <w:sym w:font="Wingdings" w:char="F0E0"/>
      </w:r>
      <w:r w:rsidRPr="00E55D3B">
        <w:t xml:space="preserve"> Next </w:t>
      </w:r>
      <w:r w:rsidRPr="00E55D3B">
        <w:sym w:font="Wingdings" w:char="F0E0"/>
      </w:r>
      <w:r w:rsidR="00E55D3B">
        <w:t xml:space="preserve"> Finish</w:t>
      </w:r>
      <w:r w:rsidRPr="00E55D3B">
        <w:t>.</w:t>
      </w:r>
    </w:p>
    <w:p w14:paraId="35A5FD57" w14:textId="5A15B11F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>Open Manage Wireless Networks by clicking the Start button</w:t>
      </w:r>
      <w:r w:rsidRPr="00E55D3B">
        <w:sym w:font="Wingdings" w:char="F0E0"/>
      </w:r>
      <w:r w:rsidRPr="00E55D3B">
        <w:t xml:space="preserve"> Control Panel </w:t>
      </w:r>
      <w:r w:rsidRPr="00E55D3B">
        <w:sym w:font="Wingdings" w:char="F0E0"/>
      </w:r>
      <w:r w:rsidRPr="00E55D3B">
        <w:t xml:space="preserve"> Network and Internet </w:t>
      </w:r>
      <w:r w:rsidRPr="00E55D3B">
        <w:sym w:font="Wingdings" w:char="F0E0"/>
      </w:r>
      <w:r w:rsidRPr="00E55D3B">
        <w:t xml:space="preserve"> Network and Sharing Center, and then click Manage wir</w:t>
      </w:r>
      <w:r w:rsidR="00044CE8">
        <w:t>eless networks in the left pane;</w:t>
      </w:r>
    </w:p>
    <w:p w14:paraId="3BF4C04F" w14:textId="77777777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>Click Add, click Manually create a network profile:</w:t>
      </w:r>
    </w:p>
    <w:p w14:paraId="3782580A" w14:textId="11FFF30B" w:rsidR="003B4FB9" w:rsidRPr="00284EC5" w:rsidRDefault="003B4FB9" w:rsidP="00E55D3B">
      <w:pPr>
        <w:pStyle w:val="ListBullet"/>
      </w:pPr>
      <w:r w:rsidRPr="00284EC5">
        <w:t>Network name: EPAM8021x</w:t>
      </w:r>
      <w:r w:rsidR="00044CE8">
        <w:t>;</w:t>
      </w:r>
    </w:p>
    <w:p w14:paraId="1E783A19" w14:textId="42ECE76B" w:rsidR="003B4FB9" w:rsidRPr="00284EC5" w:rsidRDefault="003B4FB9" w:rsidP="00E55D3B">
      <w:pPr>
        <w:pStyle w:val="ListBullet"/>
      </w:pPr>
      <w:r w:rsidRPr="00284EC5">
        <w:t>Security type:  802.1X</w:t>
      </w:r>
      <w:r w:rsidR="009D38AA">
        <w:t>.</w:t>
      </w:r>
    </w:p>
    <w:p w14:paraId="055988FC" w14:textId="77777777" w:rsidR="003B4FB9" w:rsidRPr="00155B33" w:rsidRDefault="003B4FB9" w:rsidP="00B449B7">
      <w:pPr>
        <w:pStyle w:val="ListNumber"/>
        <w:numPr>
          <w:ilvl w:val="0"/>
          <w:numId w:val="88"/>
        </w:numPr>
      </w:pPr>
      <w:r w:rsidRPr="00E7417F">
        <w:t>Click</w:t>
      </w:r>
      <w:r w:rsidRPr="00155B33">
        <w:t xml:space="preserve"> </w:t>
      </w:r>
      <w:r w:rsidRPr="004A27EA">
        <w:t xml:space="preserve">Next, </w:t>
      </w:r>
      <w:r w:rsidRPr="00E55D3B">
        <w:t>Change</w:t>
      </w:r>
      <w:r w:rsidRPr="004A27EA">
        <w:t xml:space="preserve"> connection settings, Security tab</w:t>
      </w:r>
      <w:r w:rsidRPr="00E7417F">
        <w:t>:</w:t>
      </w:r>
      <w:r w:rsidRPr="00155B33">
        <w:t xml:space="preserve"> </w:t>
      </w:r>
    </w:p>
    <w:p w14:paraId="56E8CBFD" w14:textId="18C2CD72" w:rsidR="003B4FB9" w:rsidRPr="00284EC5" w:rsidRDefault="003B4FB9" w:rsidP="00E55D3B">
      <w:pPr>
        <w:pStyle w:val="ListBullet"/>
      </w:pPr>
      <w:r w:rsidRPr="00284EC5">
        <w:t>Security Type: WPA2-Enterprise</w:t>
      </w:r>
      <w:r w:rsidR="00044CE8">
        <w:t>;</w:t>
      </w:r>
    </w:p>
    <w:p w14:paraId="3BE69BB3" w14:textId="17362A4F" w:rsidR="003B4FB9" w:rsidRPr="00284EC5" w:rsidRDefault="003B4FB9" w:rsidP="00E55D3B">
      <w:pPr>
        <w:pStyle w:val="ListBullet"/>
      </w:pPr>
      <w:r w:rsidRPr="00284EC5">
        <w:t>Encryption type: AES</w:t>
      </w:r>
      <w:r w:rsidR="00044CE8">
        <w:t>;</w:t>
      </w:r>
    </w:p>
    <w:p w14:paraId="18F0065C" w14:textId="0A540EE8" w:rsidR="003B4FB9" w:rsidRPr="00284EC5" w:rsidRDefault="00E55D3B" w:rsidP="00E55D3B">
      <w:pPr>
        <w:pStyle w:val="ListBullet"/>
      </w:pPr>
      <w:r w:rsidRPr="00284EC5">
        <w:t>Choose the</w:t>
      </w:r>
      <w:r w:rsidR="003B4FB9" w:rsidRPr="00284EC5">
        <w:t xml:space="preserve"> network authentication method: Microsoft: Protected EAP (PEAP)</w:t>
      </w:r>
      <w:r w:rsidR="009D38AA">
        <w:t>.</w:t>
      </w:r>
    </w:p>
    <w:p w14:paraId="4B30B337" w14:textId="4BE76B81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>Check Remember my credentials for this con</w:t>
      </w:r>
      <w:r w:rsidR="00044CE8">
        <w:t>nection each time I’m logged on;</w:t>
      </w:r>
    </w:p>
    <w:p w14:paraId="26581CE0" w14:textId="1CAEAD09" w:rsidR="003B4FB9" w:rsidRPr="00E55D3B" w:rsidRDefault="00044CE8" w:rsidP="00B449B7">
      <w:pPr>
        <w:pStyle w:val="ListNumber"/>
        <w:numPr>
          <w:ilvl w:val="0"/>
          <w:numId w:val="88"/>
        </w:numPr>
      </w:pPr>
      <w:r>
        <w:t>Click Advanced settings;</w:t>
      </w:r>
    </w:p>
    <w:p w14:paraId="1D587353" w14:textId="2BD66872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 xml:space="preserve">Check Specify authentication mode and choose </w:t>
      </w:r>
      <w:r w:rsidR="00044CE8">
        <w:t>User or computer authentication;</w:t>
      </w:r>
    </w:p>
    <w:p w14:paraId="654D0899" w14:textId="350A43E6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>Check Enable single sign on for this network and choose Perfor</w:t>
      </w:r>
      <w:r w:rsidR="00044CE8">
        <w:t>m immediately before user logon;</w:t>
      </w:r>
    </w:p>
    <w:p w14:paraId="574FC06E" w14:textId="13872839" w:rsidR="003B4FB9" w:rsidRPr="00E55D3B" w:rsidRDefault="00044CE8" w:rsidP="00B449B7">
      <w:pPr>
        <w:pStyle w:val="ListNumber"/>
        <w:numPr>
          <w:ilvl w:val="0"/>
          <w:numId w:val="88"/>
        </w:numPr>
      </w:pPr>
      <w:r>
        <w:t>Press Ok;</w:t>
      </w:r>
    </w:p>
    <w:p w14:paraId="2996168D" w14:textId="3BD6E698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>Click Settings. Check Validate server certificate and installed EPAM certificates in Trusted Root Certification</w:t>
      </w:r>
      <w:r w:rsidR="00044CE8">
        <w:t xml:space="preserve"> Authorities;</w:t>
      </w:r>
    </w:p>
    <w:p w14:paraId="7DEBE9D9" w14:textId="06CB048A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>Choose Secured password (EAP-MSCHAP v2) in the Select Authentication Method field</w:t>
      </w:r>
      <w:r w:rsidR="00044CE8">
        <w:t>;</w:t>
      </w:r>
    </w:p>
    <w:p w14:paraId="5E7726BC" w14:textId="7D9952C3" w:rsidR="003B4FB9" w:rsidRPr="00E55D3B" w:rsidRDefault="00044CE8" w:rsidP="00B449B7">
      <w:pPr>
        <w:pStyle w:val="ListNumber"/>
        <w:numPr>
          <w:ilvl w:val="0"/>
          <w:numId w:val="88"/>
        </w:numPr>
      </w:pPr>
      <w:r>
        <w:t>Check Enable Fast Reconnect;</w:t>
      </w:r>
    </w:p>
    <w:p w14:paraId="1C15F2B6" w14:textId="674FAE2E" w:rsidR="003B4FB9" w:rsidRPr="00E55D3B" w:rsidRDefault="00044CE8" w:rsidP="00B449B7">
      <w:pPr>
        <w:pStyle w:val="ListNumber"/>
        <w:numPr>
          <w:ilvl w:val="0"/>
          <w:numId w:val="88"/>
        </w:numPr>
      </w:pPr>
      <w:r>
        <w:t>Press twice Ok and Close;</w:t>
      </w:r>
    </w:p>
    <w:p w14:paraId="110CDFA0" w14:textId="72326C34" w:rsidR="003B4FB9" w:rsidRPr="00E55D3B" w:rsidRDefault="003B4FB9" w:rsidP="00B449B7">
      <w:pPr>
        <w:pStyle w:val="ListNumber"/>
        <w:numPr>
          <w:ilvl w:val="0"/>
          <w:numId w:val="88"/>
        </w:numPr>
      </w:pPr>
      <w:r w:rsidRPr="00E55D3B">
        <w:t xml:space="preserve">Connect to the network by clicking the Start button </w:t>
      </w:r>
      <w:r w:rsidRPr="00E55D3B">
        <w:sym w:font="Wingdings" w:char="F0E0"/>
      </w:r>
      <w:r w:rsidRPr="00E55D3B">
        <w:t xml:space="preserve"> Control Panel </w:t>
      </w:r>
      <w:r w:rsidRPr="00E55D3B">
        <w:sym w:font="Wingdings" w:char="F0E0"/>
      </w:r>
      <w:r w:rsidRPr="00E55D3B">
        <w:t xml:space="preserve"> Network and Internet </w:t>
      </w:r>
      <w:r w:rsidRPr="00E55D3B">
        <w:sym w:font="Wingdings" w:char="F0E0"/>
      </w:r>
      <w:r w:rsidRPr="00E55D3B">
        <w:t xml:space="preserve"> Network and Sharing Center </w:t>
      </w:r>
      <w:r w:rsidRPr="00E55D3B">
        <w:sym w:font="Wingdings" w:char="F0E0"/>
      </w:r>
      <w:r w:rsidRPr="00E55D3B">
        <w:t xml:space="preserve"> Connect to a network, cl</w:t>
      </w:r>
      <w:r w:rsidR="00044CE8">
        <w:t>ick EPAM8021x and press Connect</w:t>
      </w:r>
      <w:r w:rsidR="001D66C5">
        <w:t>.</w:t>
      </w:r>
    </w:p>
    <w:p w14:paraId="3F8966E5" w14:textId="56CE5F62" w:rsidR="003B4FB9" w:rsidRPr="0071540A" w:rsidRDefault="00C939D7" w:rsidP="000344C1">
      <w:pPr>
        <w:pStyle w:val="Heading4"/>
        <w:keepNext w:val="0"/>
      </w:pPr>
      <w:bookmarkStart w:id="1668" w:name="_Toc347478606"/>
      <w:bookmarkStart w:id="1669" w:name="_Toc29484482"/>
      <w:bookmarkStart w:id="1670" w:name="_Toc29565221"/>
      <w:bookmarkStart w:id="1671" w:name="_Toc29484483"/>
      <w:bookmarkStart w:id="1672" w:name="_Toc29565222"/>
      <w:bookmarkStart w:id="1673" w:name="_Toc29484484"/>
      <w:bookmarkStart w:id="1674" w:name="_Toc29565223"/>
      <w:bookmarkStart w:id="1675" w:name="_Toc29484485"/>
      <w:bookmarkStart w:id="1676" w:name="_Toc29565224"/>
      <w:bookmarkStart w:id="1677" w:name="_Toc29484486"/>
      <w:bookmarkStart w:id="1678" w:name="_Toc29565225"/>
      <w:bookmarkStart w:id="1679" w:name="_Toc29484488"/>
      <w:bookmarkStart w:id="1680" w:name="_Toc29565227"/>
      <w:bookmarkStart w:id="1681" w:name="_Toc29484489"/>
      <w:bookmarkStart w:id="1682" w:name="_Toc29565228"/>
      <w:bookmarkStart w:id="1683" w:name="_Toc29484490"/>
      <w:bookmarkStart w:id="1684" w:name="_Toc29565229"/>
      <w:bookmarkStart w:id="1685" w:name="_Toc29484491"/>
      <w:bookmarkStart w:id="1686" w:name="_Toc29565230"/>
      <w:bookmarkStart w:id="1687" w:name="_Toc29484492"/>
      <w:bookmarkStart w:id="1688" w:name="_Toc29565231"/>
      <w:bookmarkStart w:id="1689" w:name="_Toc29484493"/>
      <w:bookmarkStart w:id="1690" w:name="_Toc29565232"/>
      <w:bookmarkStart w:id="1691" w:name="_Toc29484494"/>
      <w:bookmarkStart w:id="1692" w:name="_Toc29565233"/>
      <w:bookmarkStart w:id="1693" w:name="_Toc29484495"/>
      <w:bookmarkStart w:id="1694" w:name="_Toc29565234"/>
      <w:bookmarkStart w:id="1695" w:name="_Toc29484496"/>
      <w:bookmarkStart w:id="1696" w:name="_Toc29565235"/>
      <w:bookmarkStart w:id="1697" w:name="_Toc30109582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r>
        <w:t>macOS</w:t>
      </w:r>
      <w:bookmarkEnd w:id="1697"/>
    </w:p>
    <w:p w14:paraId="153D36EF" w14:textId="78CEC634" w:rsidR="003B4FB9" w:rsidRPr="00E55D3B" w:rsidRDefault="003B4FB9" w:rsidP="000344C1">
      <w:pPr>
        <w:pStyle w:val="ListNumber"/>
        <w:keepNext w:val="0"/>
        <w:numPr>
          <w:ilvl w:val="0"/>
          <w:numId w:val="89"/>
        </w:numPr>
      </w:pPr>
      <w:r w:rsidRPr="00E55D3B">
        <w:t xml:space="preserve">Please connect to “EPAMGuest” SSID and install both EPAM root certificates from the page </w:t>
      </w:r>
      <w:hyperlink r:id="rId76" w:history="1">
        <w:r w:rsidRPr="00E55D3B">
          <w:rPr>
            <w:rStyle w:val="Hyperlink"/>
          </w:rPr>
          <w:t>http://cert.epam.com</w:t>
        </w:r>
      </w:hyperlink>
      <w:r w:rsidRPr="00E55D3B">
        <w:t xml:space="preserve"> if it is not installed yet (download </w:t>
      </w:r>
      <w:hyperlink r:id="rId77" w:history="1">
        <w:r w:rsidRPr="00E55D3B">
          <w:rPr>
            <w:rStyle w:val="Hyperlink"/>
          </w:rPr>
          <w:t>rootca</w:t>
        </w:r>
      </w:hyperlink>
      <w:r w:rsidR="00E55D3B">
        <w:t xml:space="preserve"> </w:t>
      </w:r>
      <w:r w:rsidRPr="00E55D3B">
        <w:t>certificate from the web page. Twice click the certificate and press Always Trust, type your pass</w:t>
      </w:r>
      <w:r w:rsidR="00104252">
        <w:t>word and click Update Settings);</w:t>
      </w:r>
    </w:p>
    <w:p w14:paraId="68713D32" w14:textId="196C027E" w:rsidR="003B4FB9" w:rsidRPr="00E55D3B" w:rsidRDefault="003B4FB9" w:rsidP="000344C1">
      <w:pPr>
        <w:pStyle w:val="ListNumber"/>
        <w:keepNext w:val="0"/>
        <w:numPr>
          <w:ilvl w:val="0"/>
          <w:numId w:val="89"/>
        </w:numPr>
      </w:pPr>
      <w:r w:rsidRPr="00E55D3B">
        <w:t>Choose Apple menu &gt; System Preferences, and then click Net</w:t>
      </w:r>
      <w:r w:rsidR="00104252">
        <w:t>work;</w:t>
      </w:r>
    </w:p>
    <w:p w14:paraId="5B45A737" w14:textId="207D550D" w:rsidR="003B4FB9" w:rsidRPr="00E55D3B" w:rsidRDefault="003B4FB9" w:rsidP="000344C1">
      <w:pPr>
        <w:pStyle w:val="ListNumber"/>
        <w:keepNext w:val="0"/>
        <w:numPr>
          <w:ilvl w:val="0"/>
          <w:numId w:val="89"/>
        </w:numPr>
      </w:pPr>
      <w:r w:rsidRPr="00E55D3B">
        <w:t>In the Wi-Fi main menu, if it’s necessary, click Turn WiFi On</w:t>
      </w:r>
      <w:r w:rsidR="00104252">
        <w:t>;</w:t>
      </w:r>
    </w:p>
    <w:p w14:paraId="1A2CD315" w14:textId="092406EA" w:rsidR="003B4FB9" w:rsidRPr="00E55D3B" w:rsidRDefault="003B4FB9" w:rsidP="000344C1">
      <w:pPr>
        <w:pStyle w:val="ListNumber"/>
        <w:keepNext w:val="0"/>
        <w:numPr>
          <w:ilvl w:val="0"/>
          <w:numId w:val="89"/>
        </w:numPr>
      </w:pPr>
      <w:r w:rsidRPr="00E55D3B">
        <w:t>Select WiFi SSID EPAM8021x from the Network Name list at right</w:t>
      </w:r>
      <w:r w:rsidR="00104252">
        <w:t>;</w:t>
      </w:r>
    </w:p>
    <w:p w14:paraId="44AA87E6" w14:textId="03C1AD19" w:rsidR="003B4FB9" w:rsidRPr="00E55D3B" w:rsidRDefault="003B4FB9" w:rsidP="000344C1">
      <w:pPr>
        <w:pStyle w:val="ListNumber"/>
        <w:keepNext w:val="0"/>
        <w:numPr>
          <w:ilvl w:val="0"/>
          <w:numId w:val="89"/>
        </w:numPr>
      </w:pPr>
      <w:r w:rsidRPr="00E55D3B">
        <w:t>Use Username: &lt;your EPAM</w:t>
      </w:r>
      <w:r w:rsidR="007B6DBD">
        <w:t xml:space="preserve"> </w:t>
      </w:r>
      <w:r w:rsidR="007B6DBD" w:rsidRPr="00657DBD">
        <w:t>First</w:t>
      </w:r>
      <w:r w:rsidR="007B6DBD">
        <w:t>N</w:t>
      </w:r>
      <w:r w:rsidR="007B6DBD" w:rsidRPr="00657DBD">
        <w:t>ame_Last</w:t>
      </w:r>
      <w:r w:rsidR="007B6DBD">
        <w:t>N</w:t>
      </w:r>
      <w:r w:rsidR="007B6DBD" w:rsidRPr="00657DBD">
        <w:t>ame@epam.com</w:t>
      </w:r>
      <w:r w:rsidRPr="00E55D3B">
        <w:t xml:space="preserve"> and EPAM MS Windows password for wireless authentication.</w:t>
      </w:r>
    </w:p>
    <w:p w14:paraId="5D2C5007" w14:textId="19BBFC7D" w:rsidR="003B4FB9" w:rsidRDefault="003B4FB9" w:rsidP="000344C1">
      <w:pPr>
        <w:pStyle w:val="BodyText"/>
        <w:keepLines w:val="0"/>
      </w:pPr>
      <w:r w:rsidRPr="00764DFF">
        <w:t>If you had access to this SSID before but then your Windows password was changed</w:t>
      </w:r>
      <w:r>
        <w:t>,</w:t>
      </w:r>
      <w:r w:rsidRPr="00764DFF">
        <w:t xml:space="preserve"> you may get the error "Could not </w:t>
      </w:r>
      <w:r>
        <w:t>j</w:t>
      </w:r>
      <w:r w:rsidRPr="00764DFF">
        <w:t>oin "</w:t>
      </w:r>
      <w:r w:rsidR="0023449B">
        <w:t>EPAM8021x</w:t>
      </w:r>
      <w:r w:rsidRPr="00764DFF">
        <w:t xml:space="preserve">. A connection timeout occurred." You can fix the problem if you remove </w:t>
      </w:r>
      <w:r>
        <w:t>EPAM8021x</w:t>
      </w:r>
      <w:r w:rsidRPr="00764DFF">
        <w:t xml:space="preserve"> (your stored password) from Launchpad</w:t>
      </w:r>
      <w:r>
        <w:t xml:space="preserve"> </w:t>
      </w:r>
      <w:r>
        <w:sym w:font="Wingdings" w:char="F0E0"/>
      </w:r>
      <w:r>
        <w:t xml:space="preserve"> </w:t>
      </w:r>
      <w:r w:rsidRPr="00764DFF">
        <w:t>Utilities</w:t>
      </w:r>
      <w:r>
        <w:t xml:space="preserve"> </w:t>
      </w:r>
      <w:r>
        <w:sym w:font="Wingdings" w:char="F0E0"/>
      </w:r>
      <w:r>
        <w:t xml:space="preserve"> </w:t>
      </w:r>
      <w:r w:rsidRPr="00764DFF">
        <w:t>Keychain Access</w:t>
      </w:r>
      <w:r>
        <w:t xml:space="preserve"> </w:t>
      </w:r>
      <w:r>
        <w:sym w:font="Wingdings" w:char="F0E0"/>
      </w:r>
      <w:r>
        <w:t xml:space="preserve"> </w:t>
      </w:r>
      <w:r w:rsidRPr="00764DFF">
        <w:t>Keychains login.</w:t>
      </w:r>
    </w:p>
    <w:p w14:paraId="507C4F0A" w14:textId="77777777" w:rsidR="003B4FB9" w:rsidRDefault="003B4FB9" w:rsidP="000344C1">
      <w:pPr>
        <w:pStyle w:val="Heading4"/>
        <w:keepNext w:val="0"/>
      </w:pPr>
      <w:bookmarkStart w:id="1698" w:name="_Toc29484498"/>
      <w:bookmarkStart w:id="1699" w:name="_Toc29565237"/>
      <w:bookmarkStart w:id="1700" w:name="_Toc29484499"/>
      <w:bookmarkStart w:id="1701" w:name="_Toc29565238"/>
      <w:bookmarkStart w:id="1702" w:name="_Toc29484500"/>
      <w:bookmarkStart w:id="1703" w:name="_Toc29565239"/>
      <w:bookmarkStart w:id="1704" w:name="_Toc29484501"/>
      <w:bookmarkStart w:id="1705" w:name="_Toc29565240"/>
      <w:bookmarkStart w:id="1706" w:name="_Toc29484502"/>
      <w:bookmarkStart w:id="1707" w:name="_Toc29565241"/>
      <w:bookmarkStart w:id="1708" w:name="_Toc29484503"/>
      <w:bookmarkStart w:id="1709" w:name="_Toc29565242"/>
      <w:bookmarkStart w:id="1710" w:name="_Toc29484504"/>
      <w:bookmarkStart w:id="1711" w:name="_Toc29565243"/>
      <w:bookmarkStart w:id="1712" w:name="_Toc29484505"/>
      <w:bookmarkStart w:id="1713" w:name="_Toc29565244"/>
      <w:bookmarkStart w:id="1714" w:name="_Toc29484506"/>
      <w:bookmarkStart w:id="1715" w:name="_Toc29565245"/>
      <w:bookmarkStart w:id="1716" w:name="_Toc29484507"/>
      <w:bookmarkStart w:id="1717" w:name="_Toc29565246"/>
      <w:bookmarkStart w:id="1718" w:name="_Toc29484508"/>
      <w:bookmarkStart w:id="1719" w:name="_Toc29565247"/>
      <w:bookmarkStart w:id="1720" w:name="_Toc362281742"/>
      <w:bookmarkStart w:id="1721" w:name="_Toc444777078"/>
      <w:bookmarkStart w:id="1722" w:name="_Toc30109583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r w:rsidRPr="008720F2">
        <w:t>Android</w:t>
      </w:r>
      <w:bookmarkEnd w:id="1720"/>
      <w:bookmarkEnd w:id="1721"/>
      <w:bookmarkEnd w:id="1722"/>
      <w:r>
        <w:t xml:space="preserve"> </w:t>
      </w:r>
    </w:p>
    <w:p w14:paraId="1E2F2DA4" w14:textId="4AA61A4F" w:rsid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 xml:space="preserve">Please connect to “EPAMGuest” SSID and install both EPAM certificates Rootca and Intermediate certificate from the page </w:t>
      </w:r>
      <w:hyperlink r:id="rId78" w:history="1">
        <w:r w:rsidRPr="00E55D3B">
          <w:rPr>
            <w:rStyle w:val="Hyperlink"/>
          </w:rPr>
          <w:t>http://cert.epam.com</w:t>
        </w:r>
      </w:hyperlink>
      <w:r w:rsidRPr="00E55D3B">
        <w:t xml:space="preserve"> if it’s not been installed yet (You can verify whether the certificates were installed at the page </w:t>
      </w:r>
      <w:hyperlink r:id="rId79" w:history="1">
        <w:r w:rsidRPr="007B6DBD">
          <w:rPr>
            <w:rStyle w:val="Hyperlink"/>
          </w:rPr>
          <w:t>htt</w:t>
        </w:r>
        <w:r w:rsidR="007B6DBD" w:rsidRPr="007B6DBD">
          <w:rPr>
            <w:rStyle w:val="Hyperlink"/>
          </w:rPr>
          <w:t>s</w:t>
        </w:r>
        <w:r w:rsidRPr="007B6DBD">
          <w:rPr>
            <w:rStyle w:val="Hyperlink"/>
          </w:rPr>
          <w:t>://radius.epam.com</w:t>
        </w:r>
      </w:hyperlink>
      <w:r w:rsidRPr="00E55D3B">
        <w:t xml:space="preserve">. If certificates are installed </w:t>
      </w:r>
      <w:r w:rsidR="00E55D3B" w:rsidRPr="00E55D3B">
        <w:t>correctly,</w:t>
      </w:r>
      <w:r w:rsidRPr="00E55D3B">
        <w:t xml:space="preserve"> then you don’t get any</w:t>
      </w:r>
      <w:r w:rsidR="00D421E0">
        <w:t xml:space="preserve"> security alert on the page:</w:t>
      </w:r>
    </w:p>
    <w:p w14:paraId="207D923B" w14:textId="75ADB219" w:rsidR="00E55D3B" w:rsidRDefault="007B6DBD" w:rsidP="00E94358">
      <w:pPr>
        <w:pStyle w:val="NoteStyle"/>
      </w:pPr>
      <w:r>
        <w:rPr>
          <w:b/>
        </w:rPr>
        <w:t>1. </w:t>
      </w:r>
      <w:r w:rsidR="003B4FB9" w:rsidRPr="00E55D3B">
        <w:t xml:space="preserve">Use standard Android Internet browser for installing certificates from web page. </w:t>
      </w:r>
    </w:p>
    <w:p w14:paraId="4A0A0154" w14:textId="78A50341" w:rsidR="00E55D3B" w:rsidRDefault="007B6DBD" w:rsidP="00E94358">
      <w:pPr>
        <w:pStyle w:val="NoteStyle"/>
      </w:pPr>
      <w:r>
        <w:rPr>
          <w:b/>
        </w:rPr>
        <w:t>2. </w:t>
      </w:r>
      <w:r w:rsidR="003B4FB9" w:rsidRPr="00E55D3B">
        <w:t xml:space="preserve">On some Android you can install certificates correctly only from SD card. Copy certificates in root folder SD card and go to Settings </w:t>
      </w:r>
      <w:r w:rsidR="003B4FB9" w:rsidRPr="00E55D3B">
        <w:sym w:font="Wingdings" w:char="F0E0"/>
      </w:r>
      <w:r w:rsidR="003B4FB9" w:rsidRPr="00E55D3B">
        <w:t xml:space="preserve"> Security </w:t>
      </w:r>
      <w:r w:rsidR="003B4FB9" w:rsidRPr="00E55D3B">
        <w:sym w:font="Wingdings" w:char="F0E0"/>
      </w:r>
      <w:r w:rsidR="003B4FB9" w:rsidRPr="00E55D3B">
        <w:t xml:space="preserve"> Credential storage </w:t>
      </w:r>
      <w:r w:rsidR="003B4FB9" w:rsidRPr="00E55D3B">
        <w:sym w:font="Wingdings" w:char="F0E0"/>
      </w:r>
      <w:r w:rsidR="003B4FB9" w:rsidRPr="00E55D3B">
        <w:t xml:space="preserve"> Install from storage</w:t>
      </w:r>
      <w:r w:rsidR="00E55D3B">
        <w:t>.</w:t>
      </w:r>
    </w:p>
    <w:p w14:paraId="4BF11430" w14:textId="512A1B70" w:rsidR="003B4FB9" w:rsidRPr="00E55D3B" w:rsidRDefault="007B6DBD" w:rsidP="00E94358">
      <w:pPr>
        <w:pStyle w:val="NoteStyle"/>
      </w:pPr>
      <w:r>
        <w:rPr>
          <w:b/>
        </w:rPr>
        <w:t>3. </w:t>
      </w:r>
      <w:r w:rsidR="003B4FB9" w:rsidRPr="00E55D3B">
        <w:t>Some devices support only .crt extension of certificates files. Change extension from .cer to .crt before installing)</w:t>
      </w:r>
      <w:r w:rsidR="009D38AA">
        <w:t>.</w:t>
      </w:r>
    </w:p>
    <w:p w14:paraId="7AA0624E" w14:textId="71229102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From the Android Home scr</w:t>
      </w:r>
      <w:r w:rsidR="00D421E0">
        <w:t>een, tap Menu then tap Settings;</w:t>
      </w:r>
    </w:p>
    <w:p w14:paraId="75E8479D" w14:textId="22DCA20F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Tap Wireless and netw</w:t>
      </w:r>
      <w:r w:rsidR="00D421E0">
        <w:t>ork and then tap Wi-Fi settings;</w:t>
      </w:r>
    </w:p>
    <w:p w14:paraId="6B1046D9" w14:textId="2B6EDCEF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Tap Wi-Fi to turn-</w:t>
      </w:r>
      <w:r w:rsidR="00D421E0">
        <w:t>on wireless (if not already on);</w:t>
      </w:r>
    </w:p>
    <w:p w14:paraId="6A7AD390" w14:textId="7545E191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From the list of Wi-Fi networks,</w:t>
      </w:r>
      <w:r w:rsidR="00D421E0">
        <w:t xml:space="preserve"> tap EPAM8021x;</w:t>
      </w:r>
    </w:p>
    <w:p w14:paraId="05132856" w14:textId="1158B4D7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Select PEAP</w:t>
      </w:r>
      <w:r w:rsidR="00D421E0">
        <w:t xml:space="preserve"> from EAP method drop-down menu;</w:t>
      </w:r>
    </w:p>
    <w:p w14:paraId="4AFF29BB" w14:textId="1AEE85E9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 xml:space="preserve">Select MSCHAPV2 from Phase </w:t>
      </w:r>
      <w:r w:rsidR="00D421E0">
        <w:t>2 authentication drop-down menu;</w:t>
      </w:r>
    </w:p>
    <w:p w14:paraId="39F0D781" w14:textId="21AB2543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 xml:space="preserve">Select installed root </w:t>
      </w:r>
      <w:r w:rsidR="00D421E0">
        <w:t>certificate from CA certificate;</w:t>
      </w:r>
    </w:p>
    <w:p w14:paraId="67885145" w14:textId="6B81CBFE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Type your EPAM MS Windows Username in Identity field (correct format is &lt;your EPAMusername&gt;@epam.com)</w:t>
      </w:r>
      <w:r w:rsidR="00D421E0">
        <w:t>;</w:t>
      </w:r>
    </w:p>
    <w:p w14:paraId="73A2A2FF" w14:textId="577844ED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Client certificate and Ano</w:t>
      </w:r>
      <w:r w:rsidR="00D421E0">
        <w:t>nymous identity has to be blank;</w:t>
      </w:r>
    </w:p>
    <w:p w14:paraId="41541629" w14:textId="6744109F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Type your EPAM Windows password in Wireless pas</w:t>
      </w:r>
      <w:r w:rsidR="00D421E0">
        <w:t>sword field;</w:t>
      </w:r>
    </w:p>
    <w:p w14:paraId="51E2F0BF" w14:textId="77777777" w:rsidR="003B4FB9" w:rsidRPr="00E55D3B" w:rsidRDefault="003B4FB9" w:rsidP="000344C1">
      <w:pPr>
        <w:pStyle w:val="ListNumber"/>
        <w:keepNext w:val="0"/>
        <w:numPr>
          <w:ilvl w:val="0"/>
          <w:numId w:val="91"/>
        </w:numPr>
      </w:pPr>
      <w:r w:rsidRPr="00E55D3B">
        <w:t>Click Connect.</w:t>
      </w:r>
    </w:p>
    <w:p w14:paraId="0A3A9EAA" w14:textId="21DAE9AB" w:rsidR="003B4FB9" w:rsidRPr="00911D15" w:rsidRDefault="003B4FB9" w:rsidP="000344C1">
      <w:pPr>
        <w:pStyle w:val="Heading4"/>
        <w:keepNext w:val="0"/>
      </w:pPr>
      <w:bookmarkStart w:id="1723" w:name="_Toc347478611"/>
      <w:bookmarkStart w:id="1724" w:name="_Toc347478612"/>
      <w:bookmarkStart w:id="1725" w:name="_Toc347478613"/>
      <w:bookmarkStart w:id="1726" w:name="_Toc347478614"/>
      <w:bookmarkStart w:id="1727" w:name="_Toc347478615"/>
      <w:bookmarkStart w:id="1728" w:name="_Toc347478616"/>
      <w:bookmarkStart w:id="1729" w:name="_Toc347478617"/>
      <w:bookmarkStart w:id="1730" w:name="_Toc347478618"/>
      <w:bookmarkStart w:id="1731" w:name="_Toc347478619"/>
      <w:bookmarkStart w:id="1732" w:name="_Toc347478620"/>
      <w:bookmarkStart w:id="1733" w:name="_Toc347478621"/>
      <w:bookmarkStart w:id="1734" w:name="_Toc347478622"/>
      <w:bookmarkStart w:id="1735" w:name="_Toc347478623"/>
      <w:bookmarkStart w:id="1736" w:name="_Toc362281743"/>
      <w:bookmarkStart w:id="1737" w:name="_Toc444777079"/>
      <w:bookmarkStart w:id="1738" w:name="_Toc30109584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r>
        <w:t>iOS</w:t>
      </w:r>
      <w:bookmarkEnd w:id="1736"/>
      <w:bookmarkEnd w:id="1737"/>
      <w:bookmarkEnd w:id="1738"/>
    </w:p>
    <w:p w14:paraId="68DCB77D" w14:textId="0237716E" w:rsidR="00A34F6E" w:rsidRDefault="00A34F6E" w:rsidP="00EB0E15">
      <w:pPr>
        <w:pStyle w:val="ListNumber"/>
        <w:keepNext w:val="0"/>
        <w:numPr>
          <w:ilvl w:val="0"/>
          <w:numId w:val="179"/>
        </w:numPr>
        <w:spacing w:after="120"/>
      </w:pPr>
      <w:r w:rsidRPr="00A87878">
        <w:t>Go to your home screen and tap on “Settings”</w:t>
      </w:r>
      <w:r w:rsidR="00A943A7">
        <w:t>:</w:t>
      </w:r>
    </w:p>
    <w:p w14:paraId="796CFDE4" w14:textId="79085F08" w:rsidR="00A34F6E" w:rsidRDefault="0070433B" w:rsidP="009D38AA">
      <w:pPr>
        <w:jc w:val="center"/>
      </w:pPr>
      <w:r>
        <w:rPr>
          <w:noProof/>
        </w:rPr>
        <w:drawing>
          <wp:inline distT="0" distB="0" distL="0" distR="0" wp14:anchorId="2BC57FAF" wp14:editId="0E092D6F">
            <wp:extent cx="2581102" cy="2443942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82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102" cy="24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0D5" w14:textId="0248D2F3" w:rsidR="00A34F6E" w:rsidRDefault="00A34F6E" w:rsidP="00EB0E15">
      <w:pPr>
        <w:pStyle w:val="ListNumber"/>
        <w:keepNext w:val="0"/>
        <w:numPr>
          <w:ilvl w:val="0"/>
          <w:numId w:val="179"/>
        </w:numPr>
        <w:spacing w:after="120"/>
      </w:pPr>
      <w:r>
        <w:t>Connect to EPAMGuests5 network</w:t>
      </w:r>
      <w:r w:rsidR="00AA3D9F">
        <w:t>:</w:t>
      </w:r>
    </w:p>
    <w:p w14:paraId="41DEA659" w14:textId="52A6EFE5" w:rsidR="00A34F6E" w:rsidRDefault="00516D3B" w:rsidP="009D38AA">
      <w:pPr>
        <w:jc w:val="center"/>
      </w:pPr>
      <w:r>
        <w:rPr>
          <w:noProof/>
        </w:rPr>
        <w:drawing>
          <wp:inline distT="0" distB="0" distL="0" distR="0" wp14:anchorId="50CBA1EC" wp14:editId="4AAEC528">
            <wp:extent cx="2689167" cy="1853738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83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167" cy="18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533" w14:textId="6BBEC3C9" w:rsidR="00097F72" w:rsidRDefault="00A34F6E" w:rsidP="009B2C2C">
      <w:pPr>
        <w:pStyle w:val="BodyText"/>
      </w:pPr>
      <w:r>
        <w:t>You will see the web-authentication page. Press Cancel and Use Without Internet</w:t>
      </w:r>
      <w:r w:rsidR="00AA3D9F">
        <w:t>:</w:t>
      </w:r>
    </w:p>
    <w:p w14:paraId="35A6F218" w14:textId="211CE2E6" w:rsidR="00A34F6E" w:rsidRDefault="00516D3B" w:rsidP="00EB0E15">
      <w:pPr>
        <w:pStyle w:val="BodyText"/>
        <w:jc w:val="center"/>
      </w:pPr>
      <w:r>
        <w:rPr>
          <w:noProof/>
        </w:rPr>
        <w:drawing>
          <wp:inline distT="0" distB="0" distL="0" distR="0" wp14:anchorId="59716BBF" wp14:editId="291DAF32">
            <wp:extent cx="3437890" cy="149225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84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D925" w14:textId="6B121383" w:rsidR="00A34F6E" w:rsidRDefault="00A34F6E" w:rsidP="009B2C2C">
      <w:pPr>
        <w:pStyle w:val="ListNumber"/>
        <w:keepNext w:val="0"/>
        <w:numPr>
          <w:ilvl w:val="0"/>
          <w:numId w:val="179"/>
        </w:numPr>
      </w:pPr>
      <w:r>
        <w:t xml:space="preserve">Install Configuration profile for EPAM8021x5 wireless network on </w:t>
      </w:r>
      <w:r w:rsidR="00C939D7">
        <w:t>mac</w:t>
      </w:r>
      <w:r>
        <w:t xml:space="preserve">OS or IOS from </w:t>
      </w:r>
      <w:hyperlink r:id="rId83" w:history="1">
        <w:r w:rsidR="00C939D7" w:rsidRPr="00FD4983">
          <w:rPr>
            <w:rStyle w:val="Hyperlink"/>
          </w:rPr>
          <w:t>http://cert.epam.com</w:t>
        </w:r>
      </w:hyperlink>
      <w:r>
        <w:t xml:space="preserve">. Open Safari browser and go to </w:t>
      </w:r>
      <w:hyperlink r:id="rId84" w:history="1">
        <w:r w:rsidR="00C939D7" w:rsidRPr="00FD4983">
          <w:rPr>
            <w:rStyle w:val="Hyperlink"/>
          </w:rPr>
          <w:t>http://cert.epam.com</w:t>
        </w:r>
      </w:hyperlink>
      <w:r w:rsidR="00BF0A4C">
        <w:t>:</w:t>
      </w:r>
    </w:p>
    <w:p w14:paraId="4C8432A3" w14:textId="490F2F2E" w:rsidR="00A34F6E" w:rsidRDefault="00D02EFF" w:rsidP="009D38AA">
      <w:pPr>
        <w:jc w:val="center"/>
      </w:pPr>
      <w:r>
        <w:rPr>
          <w:noProof/>
        </w:rPr>
        <w:drawing>
          <wp:inline distT="0" distB="0" distL="0" distR="0" wp14:anchorId="06453976" wp14:editId="4454D93F">
            <wp:extent cx="3211195" cy="3835400"/>
            <wp:effectExtent l="0" t="0" r="825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85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BDDF" w14:textId="153F56EC" w:rsidR="00334EE5" w:rsidRPr="00334EE5" w:rsidRDefault="00A34F6E" w:rsidP="009B2C2C">
      <w:pPr>
        <w:pStyle w:val="NoteStyle"/>
      </w:pPr>
      <w:r>
        <w:t xml:space="preserve">In </w:t>
      </w:r>
      <w:r w:rsidRPr="00334EE5">
        <w:t>case</w:t>
      </w:r>
      <w:r>
        <w:t xml:space="preserve"> of any troubles with connection to EPAMGuests5 and accessing </w:t>
      </w:r>
      <w:hyperlink r:id="rId86" w:history="1">
        <w:r w:rsidRPr="00FD4983">
          <w:rPr>
            <w:rStyle w:val="Hyperlink"/>
          </w:rPr>
          <w:t>http://cert.epam.com</w:t>
        </w:r>
      </w:hyperlink>
      <w:r>
        <w:t xml:space="preserve"> switch off Auto-Login in WiFi settings:</w:t>
      </w:r>
    </w:p>
    <w:p w14:paraId="7C57468E" w14:textId="591675F2" w:rsidR="00A34F6E" w:rsidRDefault="00A34F6E" w:rsidP="00EB0E15">
      <w:pPr>
        <w:pStyle w:val="NoteStyle"/>
        <w:numPr>
          <w:ilvl w:val="0"/>
          <w:numId w:val="0"/>
        </w:numPr>
        <w:ind w:left="567" w:hanging="567"/>
      </w:pPr>
      <w:r>
        <w:t xml:space="preserve">Click Settings </w:t>
      </w:r>
      <w:r w:rsidR="00C939D7">
        <w:sym w:font="Wingdings" w:char="F0E0"/>
      </w:r>
      <w:r>
        <w:t xml:space="preserve"> Wi-Fi </w:t>
      </w:r>
      <w:r w:rsidR="00C939D7">
        <w:sym w:font="Wingdings" w:char="F0E0"/>
      </w:r>
      <w:r w:rsidR="00C939D7">
        <w:t xml:space="preserve"> </w:t>
      </w:r>
      <w:r>
        <w:t xml:space="preserve">EPAMGuests5 </w:t>
      </w:r>
      <w:r w:rsidR="00C939D7">
        <w:sym w:font="Wingdings" w:char="F0E0"/>
      </w:r>
      <w:r>
        <w:t xml:space="preserve"> switch off Auto-Login</w:t>
      </w:r>
    </w:p>
    <w:p w14:paraId="3B3AAA53" w14:textId="5AA7AD52" w:rsidR="00A34F6E" w:rsidRDefault="001D3B96" w:rsidP="00A34F6E">
      <w:r>
        <w:rPr>
          <w:noProof/>
        </w:rPr>
        <w:drawing>
          <wp:inline distT="0" distB="0" distL="0" distR="0" wp14:anchorId="3FFEE668" wp14:editId="0E6BDEB7">
            <wp:extent cx="2804160" cy="2037080"/>
            <wp:effectExtent l="0" t="0" r="0" b="127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86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F6E">
        <w:t xml:space="preserve">   </w:t>
      </w:r>
      <w:r>
        <w:rPr>
          <w:noProof/>
        </w:rPr>
        <w:drawing>
          <wp:inline distT="0" distB="0" distL="0" distR="0" wp14:anchorId="73BDA1C1" wp14:editId="38049B7E">
            <wp:extent cx="2763520" cy="2051050"/>
            <wp:effectExtent l="0" t="0" r="0" b="635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87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0BFE" w14:textId="3AAEF87B" w:rsidR="00A34F6E" w:rsidRDefault="00A34F6E" w:rsidP="009B2C2C">
      <w:pPr>
        <w:pStyle w:val="ListNumber"/>
        <w:keepNext w:val="0"/>
        <w:numPr>
          <w:ilvl w:val="0"/>
          <w:numId w:val="179"/>
        </w:numPr>
      </w:pPr>
      <w:r>
        <w:t>Click Allow and Install three times when Install Profile page appear</w:t>
      </w:r>
      <w:r w:rsidR="00C04E8A">
        <w:t>:</w:t>
      </w:r>
    </w:p>
    <w:p w14:paraId="0DC77D4F" w14:textId="5EDE562F" w:rsidR="00A34F6E" w:rsidRDefault="001D3B96" w:rsidP="009D38AA">
      <w:pPr>
        <w:pStyle w:val="ListParagraph"/>
        <w:jc w:val="center"/>
      </w:pPr>
      <w:r>
        <w:rPr>
          <w:noProof/>
        </w:rPr>
        <w:drawing>
          <wp:inline distT="0" distB="0" distL="0" distR="0" wp14:anchorId="0806004D" wp14:editId="5043366E">
            <wp:extent cx="2382520" cy="69088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88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9728" w14:textId="40519466" w:rsidR="00A34F6E" w:rsidRDefault="00BD66F3" w:rsidP="009B2C2C">
      <w:pPr>
        <w:pStyle w:val="ListParagraph"/>
      </w:pPr>
      <w:r>
        <w:rPr>
          <w:noProof/>
        </w:rPr>
        <w:drawing>
          <wp:inline distT="0" distB="0" distL="0" distR="0" wp14:anchorId="2E85C975" wp14:editId="09C52CA9">
            <wp:extent cx="2697480" cy="3282315"/>
            <wp:effectExtent l="0" t="0" r="762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89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F6E">
        <w:t xml:space="preserve">   </w:t>
      </w:r>
      <w:r>
        <w:rPr>
          <w:noProof/>
        </w:rPr>
        <w:drawing>
          <wp:inline distT="0" distB="0" distL="0" distR="0" wp14:anchorId="4A30224A" wp14:editId="244BC3C0">
            <wp:extent cx="2936240" cy="3267075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90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4AFB" w14:textId="650B208B" w:rsidR="00A34F6E" w:rsidRDefault="00A34F6E" w:rsidP="009B2C2C">
      <w:pPr>
        <w:pStyle w:val="ListNumber"/>
        <w:keepNext w:val="0"/>
        <w:numPr>
          <w:ilvl w:val="0"/>
          <w:numId w:val="179"/>
        </w:numPr>
      </w:pPr>
      <w:r>
        <w:t>Use your Username (</w:t>
      </w:r>
      <w:r w:rsidR="007B6DBD" w:rsidRPr="00657DBD">
        <w:t>First</w:t>
      </w:r>
      <w:r w:rsidR="007B6DBD">
        <w:t>N</w:t>
      </w:r>
      <w:r w:rsidR="007B6DBD" w:rsidRPr="00657DBD">
        <w:t>ame_Last</w:t>
      </w:r>
      <w:r w:rsidR="007B6DBD">
        <w:t>N</w:t>
      </w:r>
      <w:r w:rsidR="007B6DBD" w:rsidRPr="00657DBD">
        <w:t>ame@epam.com</w:t>
      </w:r>
      <w:r>
        <w:t xml:space="preserve">) </w:t>
      </w:r>
      <w:r w:rsidR="00C939D7">
        <w:sym w:font="Wingdings" w:char="F0E0"/>
      </w:r>
      <w:r>
        <w:t xml:space="preserve"> Next </w:t>
      </w:r>
      <w:r w:rsidR="00C939D7">
        <w:sym w:font="Wingdings" w:char="F0E0"/>
      </w:r>
      <w:r>
        <w:t xml:space="preserve"> EPAM MS Windows password </w:t>
      </w:r>
      <w:r w:rsidR="00C939D7">
        <w:sym w:font="Wingdings" w:char="F0E0"/>
      </w:r>
      <w:r>
        <w:t xml:space="preserve"> Done</w:t>
      </w:r>
      <w:r w:rsidR="00CA75FA">
        <w:t>:</w:t>
      </w:r>
    </w:p>
    <w:p w14:paraId="35D072F3" w14:textId="55511B8A" w:rsidR="00A34F6E" w:rsidRDefault="007A218C" w:rsidP="00241F64">
      <w:pPr>
        <w:pStyle w:val="ListParagraph"/>
        <w:jc w:val="center"/>
      </w:pPr>
      <w:r>
        <w:rPr>
          <w:noProof/>
        </w:rPr>
        <w:drawing>
          <wp:inline distT="0" distB="0" distL="0" distR="0" wp14:anchorId="09538BC2" wp14:editId="4DE1F361">
            <wp:extent cx="2600960" cy="1173480"/>
            <wp:effectExtent l="0" t="0" r="8890" b="762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91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BE6A5" wp14:editId="1F96568C">
            <wp:extent cx="2571750" cy="118364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92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FEC0" w14:textId="6EBF46C7" w:rsidR="00A34F6E" w:rsidRDefault="00B24260" w:rsidP="00241F64">
      <w:pPr>
        <w:pStyle w:val="ListParagraph"/>
        <w:jc w:val="center"/>
      </w:pPr>
      <w:r>
        <w:rPr>
          <w:noProof/>
        </w:rPr>
        <w:drawing>
          <wp:inline distT="0" distB="0" distL="0" distR="0" wp14:anchorId="35D05276" wp14:editId="06B541E6">
            <wp:extent cx="3162300" cy="181864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93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0EE0" w14:textId="45DA2A38" w:rsidR="00A34F6E" w:rsidRDefault="00A34F6E" w:rsidP="00EB0E15">
      <w:pPr>
        <w:pStyle w:val="ListNumber"/>
        <w:keepNext w:val="0"/>
        <w:numPr>
          <w:ilvl w:val="0"/>
          <w:numId w:val="179"/>
        </w:numPr>
        <w:spacing w:after="120"/>
      </w:pPr>
      <w:r>
        <w:t xml:space="preserve">Press Settings </w:t>
      </w:r>
      <w:r w:rsidR="00C939D7">
        <w:sym w:font="Wingdings" w:char="F0E0"/>
      </w:r>
      <w:r>
        <w:t xml:space="preserve"> Wi-Fi </w:t>
      </w:r>
      <w:r w:rsidR="00C939D7">
        <w:sym w:font="Wingdings" w:char="F0E0"/>
      </w:r>
      <w:r>
        <w:t xml:space="preserve"> Choose EPAM8021x5 network</w:t>
      </w:r>
      <w:r w:rsidR="000907BB">
        <w:t>:</w:t>
      </w:r>
    </w:p>
    <w:p w14:paraId="35A6E8D6" w14:textId="7F4F3EAE" w:rsidR="00F55245" w:rsidRDefault="00F55245" w:rsidP="009D38AA">
      <w:pPr>
        <w:jc w:val="center"/>
      </w:pPr>
      <w:r>
        <w:rPr>
          <w:noProof/>
        </w:rPr>
        <w:drawing>
          <wp:inline distT="0" distB="0" distL="0" distR="0" wp14:anchorId="265DD2C5" wp14:editId="16AEA1E2">
            <wp:extent cx="2599055" cy="200152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95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1B9F" w14:textId="77777777" w:rsidR="00F55245" w:rsidRDefault="00F55245" w:rsidP="009D38AA">
      <w:pPr>
        <w:jc w:val="center"/>
      </w:pPr>
    </w:p>
    <w:p w14:paraId="12EEF4EF" w14:textId="0DDFB8C1" w:rsidR="00A34F6E" w:rsidRDefault="00A34F6E" w:rsidP="009B2C2C">
      <w:pPr>
        <w:pStyle w:val="NoteStyle"/>
      </w:pPr>
      <w:r w:rsidRPr="00095817">
        <w:t>To remove EPAMWiFi profile, press Settings </w:t>
      </w:r>
      <w:r w:rsidR="00C939D7">
        <w:t></w:t>
      </w:r>
      <w:r w:rsidRPr="00095817">
        <w:t> General </w:t>
      </w:r>
      <w:r w:rsidR="00C939D7">
        <w:t></w:t>
      </w:r>
      <w:r w:rsidRPr="00095817">
        <w:t xml:space="preserve"> Choose Profile EPAMWiFi </w:t>
      </w:r>
      <w:r w:rsidR="00C939D7">
        <w:sym w:font="Wingdings" w:char="F0E0"/>
      </w:r>
      <w:r w:rsidRPr="00095817">
        <w:t> </w:t>
      </w:r>
      <w:r w:rsidR="00C939D7">
        <w:sym w:font="Wingdings" w:char="F0E0"/>
      </w:r>
      <w:r w:rsidRPr="00095817">
        <w:t> Delete Profile on the bottom</w:t>
      </w:r>
      <w:r w:rsidR="0078359E">
        <w:t>.</w:t>
      </w:r>
    </w:p>
    <w:p w14:paraId="7437230D" w14:textId="74FA0C7C" w:rsidR="00A34F6E" w:rsidRDefault="00F55245" w:rsidP="00A34F6E">
      <w:r>
        <w:rPr>
          <w:noProof/>
        </w:rPr>
        <w:drawing>
          <wp:inline distT="0" distB="0" distL="0" distR="0" wp14:anchorId="09A14C94" wp14:editId="5617C43E">
            <wp:extent cx="2585720" cy="3759200"/>
            <wp:effectExtent l="0" t="0" r="508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96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F6E">
        <w:t xml:space="preserve">   </w:t>
      </w:r>
      <w:r>
        <w:rPr>
          <w:noProof/>
        </w:rPr>
        <w:drawing>
          <wp:inline distT="0" distB="0" distL="0" distR="0" wp14:anchorId="4AFF7C06" wp14:editId="410BB5E7">
            <wp:extent cx="2847109" cy="3798916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97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09" cy="37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C158" w14:textId="77777777" w:rsidR="00334EE5" w:rsidRDefault="00334EE5" w:rsidP="00A34F6E"/>
    <w:p w14:paraId="5A56B701" w14:textId="6FFFA100" w:rsidR="003B4FB9" w:rsidRDefault="00F55245" w:rsidP="00241F64">
      <w:pPr>
        <w:jc w:val="center"/>
      </w:pPr>
      <w:r>
        <w:rPr>
          <w:noProof/>
        </w:rPr>
        <w:drawing>
          <wp:inline distT="0" distB="0" distL="0" distR="0" wp14:anchorId="61D38E06" wp14:editId="36477715">
            <wp:extent cx="2838796" cy="1803862"/>
            <wp:effectExtent l="0" t="0" r="0" b="63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98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96" cy="18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9068" w14:textId="77777777" w:rsidR="003B4FB9" w:rsidRPr="001F44FE" w:rsidRDefault="003B4FB9" w:rsidP="00281DD1">
      <w:pPr>
        <w:pStyle w:val="AppendixLevel1"/>
      </w:pPr>
      <w:bookmarkStart w:id="1739" w:name="_Toc30109585"/>
      <w:r w:rsidRPr="001F44FE">
        <w:t>GATES</w:t>
      </w:r>
      <w:bookmarkEnd w:id="1739"/>
    </w:p>
    <w:p w14:paraId="5C2BC6F6" w14:textId="1CFC86F5" w:rsidR="003B4FB9" w:rsidRDefault="004E5804" w:rsidP="004F5F63">
      <w:pPr>
        <w:pStyle w:val="AppendixLevel2"/>
      </w:pPr>
      <w:bookmarkStart w:id="1740" w:name="_Toc30109586"/>
      <w:bookmarkStart w:id="1741" w:name="_Toc306620794"/>
      <w:bookmarkStart w:id="1742" w:name="_Toc362281744"/>
      <w:bookmarkStart w:id="1743" w:name="_Toc444777080"/>
      <w:bookmarkStart w:id="1744" w:name="AppendixA1"/>
      <w:r>
        <w:t xml:space="preserve">Main </w:t>
      </w:r>
      <w:r w:rsidR="003B4FB9" w:rsidRPr="003A6C30">
        <w:t>VPN GATES</w:t>
      </w:r>
      <w:bookmarkEnd w:id="1740"/>
    </w:p>
    <w:p w14:paraId="1ED222E6" w14:textId="67C42DF9" w:rsidR="00453B32" w:rsidRPr="003F1082" w:rsidRDefault="00453B32" w:rsidP="00E94358">
      <w:pPr>
        <w:pStyle w:val="BodyText"/>
        <w:spacing w:after="120"/>
      </w:pPr>
      <w:r>
        <w:t xml:space="preserve">The following gateways are available from </w:t>
      </w:r>
      <w:r w:rsidRPr="00E94358">
        <w:rPr>
          <w:b/>
        </w:rPr>
        <w:t xml:space="preserve">vpn.epam.com </w:t>
      </w:r>
      <w:r>
        <w:t>portal:</w:t>
      </w:r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3104"/>
        <w:gridCol w:w="2211"/>
        <w:gridCol w:w="4032"/>
      </w:tblGrid>
      <w:tr w:rsidR="003B4FB9" w:rsidRPr="004F5F63" w14:paraId="2F172AAB" w14:textId="77777777" w:rsidTr="00FE42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bookmarkEnd w:id="1741"/>
          <w:bookmarkEnd w:id="1742"/>
          <w:bookmarkEnd w:id="1743"/>
          <w:bookmarkEnd w:id="1744"/>
          <w:p w14:paraId="167CBBC3" w14:textId="77777777" w:rsidR="003B4FB9" w:rsidRPr="004F5F63" w:rsidRDefault="003B4FB9" w:rsidP="00FE4273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>VPN Server Address</w:t>
            </w:r>
          </w:p>
        </w:tc>
        <w:tc>
          <w:tcPr>
            <w:tcW w:w="2211" w:type="dxa"/>
          </w:tcPr>
          <w:p w14:paraId="4A3BED00" w14:textId="77777777" w:rsidR="003B4FB9" w:rsidRPr="004F5F63" w:rsidRDefault="003B4FB9" w:rsidP="00FE427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VPN Server Location</w:t>
            </w:r>
          </w:p>
        </w:tc>
        <w:tc>
          <w:tcPr>
            <w:tcW w:w="4032" w:type="dxa"/>
          </w:tcPr>
          <w:p w14:paraId="77FFE593" w14:textId="77777777" w:rsidR="003B4FB9" w:rsidRPr="00E94358" w:rsidRDefault="003B4FB9" w:rsidP="00FE427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370E06">
              <w:rPr>
                <w:sz w:val="18"/>
                <w:lang w:val="en-US"/>
              </w:rPr>
              <w:t>Can be used for employees in Locations</w:t>
            </w:r>
          </w:p>
        </w:tc>
      </w:tr>
      <w:tr w:rsidR="000B44E4" w:rsidRPr="004F5F63" w14:paraId="19B032F0" w14:textId="77777777" w:rsidTr="00FE4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68343B93" w14:textId="622F884B" w:rsidR="000B44E4" w:rsidRDefault="000B44E4" w:rsidP="000B44E4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>vpn</w:t>
            </w:r>
            <w:r>
              <w:rPr>
                <w:sz w:val="18"/>
                <w:lang w:val="en-US"/>
              </w:rPr>
              <w:t>-by</w:t>
            </w:r>
            <w:r w:rsidRPr="004F5F63">
              <w:rPr>
                <w:sz w:val="18"/>
              </w:rPr>
              <w:t>.epam.com</w:t>
            </w:r>
          </w:p>
        </w:tc>
        <w:tc>
          <w:tcPr>
            <w:tcW w:w="2211" w:type="dxa"/>
          </w:tcPr>
          <w:p w14:paraId="36DE5BA2" w14:textId="20FA3397" w:rsidR="000B44E4" w:rsidRPr="004F5F63" w:rsidRDefault="000B44E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Minsk</w:t>
            </w:r>
          </w:p>
        </w:tc>
        <w:tc>
          <w:tcPr>
            <w:tcW w:w="4032" w:type="dxa"/>
          </w:tcPr>
          <w:p w14:paraId="0B6E188B" w14:textId="0524DA74" w:rsidR="000B44E4" w:rsidRPr="004F5F63" w:rsidRDefault="004E580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Worldwide, BY is preferred</w:t>
            </w:r>
          </w:p>
        </w:tc>
      </w:tr>
      <w:tr w:rsidR="000B44E4" w:rsidRPr="004F5F63" w14:paraId="5CB4959E" w14:textId="77777777" w:rsidTr="00FE427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79A991DA" w14:textId="59B7692D" w:rsidR="000B44E4" w:rsidRPr="00E94358" w:rsidRDefault="000B44E4" w:rsidP="000B44E4">
            <w:pPr>
              <w:pStyle w:val="BodyText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vpn-cn.epam.com</w:t>
            </w:r>
          </w:p>
        </w:tc>
        <w:tc>
          <w:tcPr>
            <w:tcW w:w="2211" w:type="dxa"/>
          </w:tcPr>
          <w:p w14:paraId="794D62F6" w14:textId="0D0872BB" w:rsidR="000B44E4" w:rsidRPr="00E94358" w:rsidRDefault="004E5804" w:rsidP="000B44E4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Hong Kong</w:t>
            </w:r>
          </w:p>
        </w:tc>
        <w:tc>
          <w:tcPr>
            <w:tcW w:w="4032" w:type="dxa"/>
          </w:tcPr>
          <w:p w14:paraId="28DA607E" w14:textId="4C908672" w:rsidR="000B44E4" w:rsidRPr="004F5F63" w:rsidRDefault="004E5804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 xml:space="preserve">Worldwide, </w:t>
            </w:r>
            <w:r>
              <w:rPr>
                <w:sz w:val="18"/>
                <w:lang w:val="en-US"/>
              </w:rPr>
              <w:t>CN</w:t>
            </w:r>
            <w:r w:rsidRPr="004F5F63">
              <w:rPr>
                <w:sz w:val="18"/>
              </w:rPr>
              <w:t xml:space="preserve"> is preferred</w:t>
            </w:r>
          </w:p>
        </w:tc>
      </w:tr>
      <w:tr w:rsidR="000B44E4" w:rsidRPr="004F5F63" w14:paraId="055FB7D0" w14:textId="77777777" w:rsidTr="00FE4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26CCBC1D" w14:textId="6A352FFE" w:rsidR="000B44E4" w:rsidRPr="004F5F63" w:rsidRDefault="000B44E4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>vpn</w:t>
            </w:r>
            <w:r>
              <w:rPr>
                <w:sz w:val="18"/>
                <w:lang w:val="en-US"/>
              </w:rPr>
              <w:t>-eu</w:t>
            </w:r>
            <w:r w:rsidRPr="004F5F63">
              <w:rPr>
                <w:sz w:val="18"/>
              </w:rPr>
              <w:t>.epam.com</w:t>
            </w:r>
          </w:p>
        </w:tc>
        <w:tc>
          <w:tcPr>
            <w:tcW w:w="2211" w:type="dxa"/>
          </w:tcPr>
          <w:p w14:paraId="17595DC8" w14:textId="77777777" w:rsidR="000B44E4" w:rsidRPr="004F5F63" w:rsidRDefault="000B44E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Budapest</w:t>
            </w:r>
          </w:p>
        </w:tc>
        <w:tc>
          <w:tcPr>
            <w:tcW w:w="4032" w:type="dxa"/>
          </w:tcPr>
          <w:p w14:paraId="5A6F92CD" w14:textId="77777777" w:rsidR="000B44E4" w:rsidRPr="004F5F63" w:rsidRDefault="000B44E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Worldwide, EU is preferred</w:t>
            </w:r>
          </w:p>
        </w:tc>
      </w:tr>
      <w:tr w:rsidR="00453B32" w:rsidRPr="004F5F63" w14:paraId="62CC17DC" w14:textId="77777777" w:rsidTr="00FE427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048C7443" w14:textId="3012239B" w:rsidR="00453B32" w:rsidRPr="00E94358" w:rsidRDefault="00453B32" w:rsidP="000B44E4">
            <w:pPr>
              <w:pStyle w:val="BodyText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vpn-in.epam.com</w:t>
            </w:r>
          </w:p>
        </w:tc>
        <w:tc>
          <w:tcPr>
            <w:tcW w:w="2211" w:type="dxa"/>
          </w:tcPr>
          <w:p w14:paraId="1B54DD19" w14:textId="6C542056" w:rsidR="00453B32" w:rsidRPr="00E94358" w:rsidRDefault="00453B32" w:rsidP="000B44E4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Hyderabad</w:t>
            </w:r>
          </w:p>
        </w:tc>
        <w:tc>
          <w:tcPr>
            <w:tcW w:w="4032" w:type="dxa"/>
          </w:tcPr>
          <w:p w14:paraId="21B2C8BF" w14:textId="5BDE5CF0" w:rsidR="00453B32" w:rsidRPr="004F5F63" w:rsidRDefault="00453B3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 xml:space="preserve">Worldwide, </w:t>
            </w:r>
            <w:r>
              <w:rPr>
                <w:sz w:val="18"/>
                <w:lang w:val="en-US"/>
              </w:rPr>
              <w:t>IN</w:t>
            </w:r>
            <w:r w:rsidRPr="004F5F63">
              <w:rPr>
                <w:sz w:val="18"/>
              </w:rPr>
              <w:t xml:space="preserve"> is preferred</w:t>
            </w:r>
          </w:p>
        </w:tc>
      </w:tr>
      <w:tr w:rsidR="000B44E4" w:rsidRPr="004F5F63" w14:paraId="01348062" w14:textId="77777777" w:rsidTr="00FE4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0D2E647E" w14:textId="1E0CBCB0" w:rsidR="000B44E4" w:rsidRPr="004F5F63" w:rsidRDefault="000B44E4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>vpn</w:t>
            </w:r>
            <w:r>
              <w:rPr>
                <w:sz w:val="18"/>
                <w:lang w:val="en-US"/>
              </w:rPr>
              <w:t>-ru</w:t>
            </w:r>
            <w:r w:rsidRPr="004F5F63">
              <w:rPr>
                <w:sz w:val="18"/>
              </w:rPr>
              <w:t>.epam.com</w:t>
            </w:r>
          </w:p>
        </w:tc>
        <w:tc>
          <w:tcPr>
            <w:tcW w:w="2211" w:type="dxa"/>
          </w:tcPr>
          <w:p w14:paraId="47D1F40A" w14:textId="47EF3402" w:rsidR="000B44E4" w:rsidRPr="00E94358" w:rsidRDefault="004E580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Saint-Petersburg</w:t>
            </w:r>
          </w:p>
        </w:tc>
        <w:tc>
          <w:tcPr>
            <w:tcW w:w="4032" w:type="dxa"/>
          </w:tcPr>
          <w:p w14:paraId="5C8BFB4C" w14:textId="77777777" w:rsidR="000B44E4" w:rsidRPr="004F5F63" w:rsidRDefault="000B44E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Worldwide, RU is preferred</w:t>
            </w:r>
          </w:p>
        </w:tc>
      </w:tr>
      <w:tr w:rsidR="00453B32" w:rsidRPr="004F5F63" w14:paraId="3A5CF6CC" w14:textId="77777777" w:rsidTr="00FE427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7C297BAF" w14:textId="4827B0E5" w:rsidR="00453B32" w:rsidRDefault="00453B32" w:rsidP="00453B32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>vpn</w:t>
            </w:r>
            <w:r>
              <w:rPr>
                <w:sz w:val="18"/>
                <w:lang w:val="en-US"/>
              </w:rPr>
              <w:t>-ua</w:t>
            </w:r>
            <w:r w:rsidRPr="004F5F63">
              <w:rPr>
                <w:sz w:val="18"/>
              </w:rPr>
              <w:t>.epam.com</w:t>
            </w:r>
          </w:p>
        </w:tc>
        <w:tc>
          <w:tcPr>
            <w:tcW w:w="2211" w:type="dxa"/>
          </w:tcPr>
          <w:p w14:paraId="5E7ADBE3" w14:textId="04585DF8" w:rsidR="00453B32" w:rsidRDefault="00453B32" w:rsidP="00453B3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Kyiv</w:t>
            </w:r>
          </w:p>
        </w:tc>
        <w:tc>
          <w:tcPr>
            <w:tcW w:w="4032" w:type="dxa"/>
          </w:tcPr>
          <w:p w14:paraId="2A528249" w14:textId="4D19A24C" w:rsidR="00453B32" w:rsidRPr="004F5F63" w:rsidRDefault="00453B32" w:rsidP="00453B3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Worldwide, UA is preferred</w:t>
            </w:r>
          </w:p>
        </w:tc>
      </w:tr>
      <w:tr w:rsidR="000B44E4" w:rsidRPr="004F5F63" w14:paraId="287AB1F4" w14:textId="77777777" w:rsidTr="00FE4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562DE70C" w14:textId="099500EF" w:rsidR="000B44E4" w:rsidRPr="004F5F63" w:rsidRDefault="000B44E4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>vpn</w:t>
            </w:r>
            <w:r>
              <w:rPr>
                <w:sz w:val="18"/>
                <w:lang w:val="en-US"/>
              </w:rPr>
              <w:t>-us</w:t>
            </w:r>
            <w:r w:rsidRPr="004F5F63">
              <w:rPr>
                <w:sz w:val="18"/>
              </w:rPr>
              <w:t>.epam.com</w:t>
            </w:r>
          </w:p>
        </w:tc>
        <w:tc>
          <w:tcPr>
            <w:tcW w:w="2211" w:type="dxa"/>
          </w:tcPr>
          <w:p w14:paraId="3A05A116" w14:textId="77777777" w:rsidR="000B44E4" w:rsidRPr="004F5F63" w:rsidRDefault="000B44E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US</w:t>
            </w:r>
          </w:p>
        </w:tc>
        <w:tc>
          <w:tcPr>
            <w:tcW w:w="4032" w:type="dxa"/>
          </w:tcPr>
          <w:p w14:paraId="05019340" w14:textId="77777777" w:rsidR="000B44E4" w:rsidRPr="004F5F63" w:rsidRDefault="000B44E4" w:rsidP="000B44E4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Worldwide, US is preferred</w:t>
            </w:r>
          </w:p>
        </w:tc>
      </w:tr>
    </w:tbl>
    <w:p w14:paraId="3F22ADF2" w14:textId="592D987F" w:rsidR="00453B32" w:rsidRPr="00453B32" w:rsidRDefault="004E5804">
      <w:pPr>
        <w:pStyle w:val="AppendixLevel2"/>
      </w:pPr>
      <w:bookmarkStart w:id="1745" w:name="_Appendix_2._TSG"/>
      <w:bookmarkStart w:id="1746" w:name="AppendixA2"/>
      <w:bookmarkStart w:id="1747" w:name="_Toc30109587"/>
      <w:bookmarkStart w:id="1748" w:name="_Toc306620795"/>
      <w:bookmarkStart w:id="1749" w:name="_Toc362281745"/>
      <w:bookmarkStart w:id="1750" w:name="_Toc444777081"/>
      <w:bookmarkStart w:id="1751" w:name="wp1046155"/>
      <w:bookmarkEnd w:id="1745"/>
      <w:r>
        <w:t>Regional VPN portals</w:t>
      </w:r>
      <w:bookmarkEnd w:id="1746"/>
      <w:bookmarkEnd w:id="1747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3104"/>
        <w:gridCol w:w="2211"/>
        <w:gridCol w:w="4032"/>
      </w:tblGrid>
      <w:tr w:rsidR="00453B32" w:rsidRPr="00AD0091" w14:paraId="098A5EC7" w14:textId="77777777" w:rsidTr="00234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306CB02F" w14:textId="6A5AA3F1" w:rsidR="00453B32" w:rsidRPr="004F5F63" w:rsidRDefault="00453B32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 xml:space="preserve">VPN </w:t>
            </w:r>
            <w:r>
              <w:rPr>
                <w:sz w:val="18"/>
                <w:lang w:val="en-US"/>
              </w:rPr>
              <w:t xml:space="preserve">Portal </w:t>
            </w:r>
            <w:r w:rsidRPr="004F5F63">
              <w:rPr>
                <w:sz w:val="18"/>
              </w:rPr>
              <w:t>Address</w:t>
            </w:r>
          </w:p>
        </w:tc>
        <w:tc>
          <w:tcPr>
            <w:tcW w:w="2211" w:type="dxa"/>
          </w:tcPr>
          <w:p w14:paraId="54AFB6A4" w14:textId="77777777" w:rsidR="00453B32" w:rsidRPr="004F5F63" w:rsidRDefault="00453B32" w:rsidP="0023449B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VPN Server Location</w:t>
            </w:r>
          </w:p>
        </w:tc>
        <w:tc>
          <w:tcPr>
            <w:tcW w:w="4032" w:type="dxa"/>
          </w:tcPr>
          <w:p w14:paraId="73FE9AED" w14:textId="77777777" w:rsidR="00453B32" w:rsidRPr="00AD0091" w:rsidRDefault="00453B32" w:rsidP="0023449B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AD0091">
              <w:rPr>
                <w:sz w:val="18"/>
                <w:lang w:val="en-US"/>
              </w:rPr>
              <w:t>Can be used for employees in Locations</w:t>
            </w:r>
          </w:p>
        </w:tc>
      </w:tr>
      <w:tr w:rsidR="00453B32" w:rsidRPr="004F5F63" w14:paraId="42007CC7" w14:textId="77777777" w:rsidTr="00234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6912F05E" w14:textId="77777777" w:rsidR="00453B32" w:rsidRPr="004F5F63" w:rsidRDefault="00453B32" w:rsidP="0023449B">
            <w:pPr>
              <w:pStyle w:val="BodyText"/>
              <w:rPr>
                <w:sz w:val="18"/>
              </w:rPr>
            </w:pPr>
            <w:r w:rsidRPr="004F5F63">
              <w:rPr>
                <w:sz w:val="18"/>
              </w:rPr>
              <w:t>vpnkar.epam.com</w:t>
            </w:r>
          </w:p>
        </w:tc>
        <w:tc>
          <w:tcPr>
            <w:tcW w:w="2211" w:type="dxa"/>
          </w:tcPr>
          <w:p w14:paraId="169C2F93" w14:textId="77777777" w:rsidR="00453B32" w:rsidRPr="004F5F63" w:rsidRDefault="00453B32" w:rsidP="0023449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Karaganda</w:t>
            </w:r>
          </w:p>
        </w:tc>
        <w:tc>
          <w:tcPr>
            <w:tcW w:w="4032" w:type="dxa"/>
          </w:tcPr>
          <w:p w14:paraId="00D9E3B0" w14:textId="08023EBD" w:rsidR="00453B32" w:rsidRPr="004F5F63" w:rsidRDefault="00453B32" w:rsidP="0023449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F5F63">
              <w:rPr>
                <w:sz w:val="18"/>
              </w:rPr>
              <w:t>Worldwide, KZ is preferred</w:t>
            </w:r>
          </w:p>
        </w:tc>
      </w:tr>
      <w:tr w:rsidR="004133A8" w:rsidRPr="004F5F63" w14:paraId="26F6E26A" w14:textId="77777777" w:rsidTr="002344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4A286EA0" w14:textId="1844916F" w:rsidR="004133A8" w:rsidRPr="00E94358" w:rsidRDefault="004133A8">
            <w:pPr>
              <w:pStyle w:val="BodyText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vpnsslgda.epam.com</w:t>
            </w:r>
          </w:p>
        </w:tc>
        <w:tc>
          <w:tcPr>
            <w:tcW w:w="2211" w:type="dxa"/>
          </w:tcPr>
          <w:p w14:paraId="0C28BDE7" w14:textId="272A1CCD" w:rsidR="004133A8" w:rsidRPr="00E94358" w:rsidRDefault="004133A8" w:rsidP="004133A8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Gdansk</w:t>
            </w:r>
          </w:p>
        </w:tc>
        <w:tc>
          <w:tcPr>
            <w:tcW w:w="4032" w:type="dxa"/>
          </w:tcPr>
          <w:p w14:paraId="120A0F3A" w14:textId="02552A4E" w:rsidR="004133A8" w:rsidRPr="004F5F63" w:rsidRDefault="004133A8" w:rsidP="004133A8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  <w:lang w:val="en-US"/>
              </w:rPr>
              <w:t>Gdansk</w:t>
            </w:r>
          </w:p>
        </w:tc>
      </w:tr>
      <w:tr w:rsidR="004133A8" w:rsidRPr="004F5F63" w14:paraId="78E37E47" w14:textId="77777777" w:rsidTr="00234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05B937CC" w14:textId="5BAC76C4" w:rsidR="004133A8" w:rsidRPr="00E94358" w:rsidRDefault="004133A8">
            <w:pPr>
              <w:pStyle w:val="BodyText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vpnssllvi.epam.com</w:t>
            </w:r>
          </w:p>
        </w:tc>
        <w:tc>
          <w:tcPr>
            <w:tcW w:w="2211" w:type="dxa"/>
          </w:tcPr>
          <w:p w14:paraId="2D9E4D2D" w14:textId="56648345" w:rsidR="004133A8" w:rsidRPr="00E94358" w:rsidRDefault="004133A8" w:rsidP="004133A8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Lviv</w:t>
            </w:r>
          </w:p>
        </w:tc>
        <w:tc>
          <w:tcPr>
            <w:tcW w:w="4032" w:type="dxa"/>
          </w:tcPr>
          <w:p w14:paraId="2D037670" w14:textId="2C7D3D7C" w:rsidR="004133A8" w:rsidRDefault="004133A8" w:rsidP="004133A8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  <w:lang w:val="en-US"/>
              </w:rPr>
              <w:t>Lviv</w:t>
            </w:r>
          </w:p>
        </w:tc>
      </w:tr>
      <w:tr w:rsidR="004133A8" w:rsidRPr="004F5F63" w14:paraId="238C21B2" w14:textId="77777777" w:rsidTr="002344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5CFF6B1B" w14:textId="0C0B670E" w:rsidR="004133A8" w:rsidRPr="00E94358" w:rsidRDefault="004133A8" w:rsidP="004133A8">
            <w:pPr>
              <w:pStyle w:val="BodyText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vpnsslsuz.epam.com</w:t>
            </w:r>
          </w:p>
        </w:tc>
        <w:tc>
          <w:tcPr>
            <w:tcW w:w="2211" w:type="dxa"/>
          </w:tcPr>
          <w:p w14:paraId="4DBCE278" w14:textId="2B4FB525" w:rsidR="004133A8" w:rsidRPr="00E94358" w:rsidRDefault="004133A8" w:rsidP="004133A8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Suzhou</w:t>
            </w:r>
          </w:p>
        </w:tc>
        <w:tc>
          <w:tcPr>
            <w:tcW w:w="4032" w:type="dxa"/>
          </w:tcPr>
          <w:p w14:paraId="6248F281" w14:textId="54C7B22E" w:rsidR="004133A8" w:rsidRDefault="004133A8" w:rsidP="004133A8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  <w:lang w:val="en-US"/>
              </w:rPr>
              <w:t>Suzhou</w:t>
            </w:r>
          </w:p>
        </w:tc>
      </w:tr>
      <w:tr w:rsidR="004133A8" w:rsidRPr="004F5F63" w14:paraId="0C0047E0" w14:textId="77777777" w:rsidTr="00234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4" w:type="dxa"/>
          </w:tcPr>
          <w:p w14:paraId="65ED97CD" w14:textId="7C75F868" w:rsidR="004133A8" w:rsidRPr="00E94358" w:rsidRDefault="004133A8" w:rsidP="004133A8">
            <w:pPr>
              <w:pStyle w:val="BodyText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vpnsslszx.epam.com</w:t>
            </w:r>
          </w:p>
        </w:tc>
        <w:tc>
          <w:tcPr>
            <w:tcW w:w="2211" w:type="dxa"/>
          </w:tcPr>
          <w:p w14:paraId="66E587E9" w14:textId="4157EC6A" w:rsidR="004133A8" w:rsidRPr="00E94358" w:rsidRDefault="004133A8" w:rsidP="004133A8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Shenzhen</w:t>
            </w:r>
          </w:p>
        </w:tc>
        <w:tc>
          <w:tcPr>
            <w:tcW w:w="4032" w:type="dxa"/>
          </w:tcPr>
          <w:p w14:paraId="0E9BD9D4" w14:textId="575895C1" w:rsidR="004133A8" w:rsidRDefault="004133A8" w:rsidP="004133A8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  <w:lang w:val="en-US"/>
              </w:rPr>
              <w:t>Shenzhen</w:t>
            </w:r>
          </w:p>
        </w:tc>
      </w:tr>
    </w:tbl>
    <w:p w14:paraId="5115DEEB" w14:textId="17D8894F" w:rsidR="003B4FB9" w:rsidRDefault="003B4FB9" w:rsidP="00B449B7">
      <w:pPr>
        <w:pStyle w:val="AppendixLevel2"/>
      </w:pPr>
      <w:bookmarkStart w:id="1752" w:name="AppendixA3"/>
      <w:bookmarkStart w:id="1753" w:name="_Toc30109588"/>
      <w:r>
        <w:t>TSG Gates</w:t>
      </w:r>
      <w:bookmarkEnd w:id="1748"/>
      <w:bookmarkEnd w:id="1749"/>
      <w:bookmarkEnd w:id="1750"/>
      <w:bookmarkEnd w:id="1751"/>
      <w:bookmarkEnd w:id="1752"/>
      <w:bookmarkEnd w:id="1753"/>
    </w:p>
    <w:tbl>
      <w:tblPr>
        <w:tblStyle w:val="TableEPAM"/>
        <w:tblW w:w="9346" w:type="dxa"/>
        <w:tblLook w:val="04A0" w:firstRow="1" w:lastRow="0" w:firstColumn="1" w:lastColumn="0" w:noHBand="0" w:noVBand="1"/>
      </w:tblPr>
      <w:tblGrid>
        <w:gridCol w:w="3138"/>
        <w:gridCol w:w="2175"/>
        <w:gridCol w:w="4033"/>
      </w:tblGrid>
      <w:tr w:rsidR="004F5F63" w:rsidRPr="004F5F63" w14:paraId="4BE19012" w14:textId="77777777" w:rsidTr="00B81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hideMark/>
          </w:tcPr>
          <w:p w14:paraId="4D72E4A7" w14:textId="77777777" w:rsidR="004F5F63" w:rsidRPr="004F5F63" w:rsidRDefault="004F5F63">
            <w:pPr>
              <w:pStyle w:val="BodyText"/>
              <w:rPr>
                <w:b w:val="0"/>
                <w:bCs/>
                <w:sz w:val="18"/>
                <w:szCs w:val="18"/>
              </w:rPr>
            </w:pPr>
            <w:r w:rsidRPr="004F5F63">
              <w:rPr>
                <w:bCs/>
                <w:sz w:val="18"/>
                <w:szCs w:val="18"/>
              </w:rPr>
              <w:t>TSG Server name</w:t>
            </w:r>
          </w:p>
        </w:tc>
        <w:tc>
          <w:tcPr>
            <w:tcW w:w="2175" w:type="dxa"/>
            <w:hideMark/>
          </w:tcPr>
          <w:p w14:paraId="4BBAB51B" w14:textId="77777777" w:rsidR="004F5F63" w:rsidRPr="004F5F63" w:rsidRDefault="004F5F6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18"/>
                <w:szCs w:val="18"/>
              </w:rPr>
            </w:pPr>
            <w:r w:rsidRPr="004F5F63">
              <w:rPr>
                <w:bCs/>
                <w:sz w:val="18"/>
                <w:szCs w:val="18"/>
              </w:rPr>
              <w:t>TSG Server Location</w:t>
            </w:r>
          </w:p>
        </w:tc>
        <w:tc>
          <w:tcPr>
            <w:tcW w:w="4033" w:type="dxa"/>
            <w:hideMark/>
          </w:tcPr>
          <w:p w14:paraId="54C2AFDD" w14:textId="77777777" w:rsidR="004F5F63" w:rsidRPr="00E94358" w:rsidRDefault="004F5F63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18"/>
                <w:szCs w:val="18"/>
                <w:lang w:val="en-US"/>
              </w:rPr>
            </w:pPr>
            <w:r w:rsidRPr="00370E06">
              <w:rPr>
                <w:bCs/>
                <w:sz w:val="18"/>
                <w:szCs w:val="18"/>
                <w:lang w:val="en-US"/>
              </w:rPr>
              <w:t>Can be used as PRIMARY in Country</w:t>
            </w:r>
          </w:p>
        </w:tc>
      </w:tr>
      <w:tr w:rsidR="004F5F63" w:rsidRPr="004F5F63" w14:paraId="7BE84A2C" w14:textId="77777777" w:rsidTr="00B81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hideMark/>
          </w:tcPr>
          <w:p w14:paraId="2760D3C3" w14:textId="77777777" w:rsidR="004F5F63" w:rsidRPr="004F5F63" w:rsidRDefault="004F5F63">
            <w:pPr>
              <w:pStyle w:val="BodyText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TSGMSQ.epam.com</w:t>
            </w:r>
          </w:p>
        </w:tc>
        <w:tc>
          <w:tcPr>
            <w:tcW w:w="2175" w:type="dxa"/>
            <w:hideMark/>
          </w:tcPr>
          <w:p w14:paraId="48A8B5C8" w14:textId="77777777" w:rsidR="004F5F63" w:rsidRPr="004F5F63" w:rsidRDefault="004F5F6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Belarus</w:t>
            </w:r>
          </w:p>
        </w:tc>
        <w:tc>
          <w:tcPr>
            <w:tcW w:w="4033" w:type="dxa"/>
            <w:hideMark/>
          </w:tcPr>
          <w:p w14:paraId="0B52A09C" w14:textId="77777777" w:rsidR="004F5F63" w:rsidRPr="004F5F63" w:rsidRDefault="004F5F6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Belarus</w:t>
            </w:r>
          </w:p>
        </w:tc>
      </w:tr>
      <w:tr w:rsidR="004F5F63" w:rsidRPr="004F5F63" w14:paraId="7A598234" w14:textId="77777777" w:rsidTr="00B814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hideMark/>
          </w:tcPr>
          <w:p w14:paraId="19728175" w14:textId="77777777" w:rsidR="004F5F63" w:rsidRPr="004F5F63" w:rsidRDefault="004F5F63">
            <w:pPr>
              <w:pStyle w:val="BodyText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TSGUA.epam.com</w:t>
            </w:r>
          </w:p>
        </w:tc>
        <w:tc>
          <w:tcPr>
            <w:tcW w:w="2175" w:type="dxa"/>
            <w:hideMark/>
          </w:tcPr>
          <w:p w14:paraId="58DD2890" w14:textId="77777777" w:rsidR="004F5F63" w:rsidRPr="004F5F63" w:rsidRDefault="004F5F6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Ukraine</w:t>
            </w:r>
          </w:p>
        </w:tc>
        <w:tc>
          <w:tcPr>
            <w:tcW w:w="4033" w:type="dxa"/>
            <w:hideMark/>
          </w:tcPr>
          <w:p w14:paraId="376A0BF5" w14:textId="77777777" w:rsidR="004F5F63" w:rsidRPr="004F5F63" w:rsidRDefault="004F5F6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Ukraine</w:t>
            </w:r>
          </w:p>
        </w:tc>
      </w:tr>
      <w:tr w:rsidR="004F5F63" w:rsidRPr="004F5F63" w14:paraId="7CF988E2" w14:textId="77777777" w:rsidTr="00B81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hideMark/>
          </w:tcPr>
          <w:p w14:paraId="56E4FAAD" w14:textId="77777777" w:rsidR="004F5F63" w:rsidRPr="004F5F63" w:rsidRDefault="004F5F63">
            <w:pPr>
              <w:pStyle w:val="BodyText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TSGEU.epam.com</w:t>
            </w:r>
          </w:p>
        </w:tc>
        <w:tc>
          <w:tcPr>
            <w:tcW w:w="2175" w:type="dxa"/>
            <w:hideMark/>
          </w:tcPr>
          <w:p w14:paraId="2971AD5E" w14:textId="77777777" w:rsidR="004F5F63" w:rsidRPr="004F5F63" w:rsidRDefault="004F5F6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Europe</w:t>
            </w:r>
          </w:p>
        </w:tc>
        <w:tc>
          <w:tcPr>
            <w:tcW w:w="4033" w:type="dxa"/>
            <w:hideMark/>
          </w:tcPr>
          <w:p w14:paraId="0914C5EB" w14:textId="77777777" w:rsidR="004F5F63" w:rsidRPr="00E94358" w:rsidRDefault="004F5F6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370E06">
              <w:rPr>
                <w:sz w:val="18"/>
                <w:szCs w:val="18"/>
                <w:lang w:val="en-US"/>
              </w:rPr>
              <w:t>Europe, other countries not listed</w:t>
            </w:r>
          </w:p>
        </w:tc>
      </w:tr>
      <w:tr w:rsidR="004F5F63" w:rsidRPr="004F5F63" w14:paraId="49C91C10" w14:textId="77777777" w:rsidTr="00B814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hideMark/>
          </w:tcPr>
          <w:p w14:paraId="0C052F01" w14:textId="77777777" w:rsidR="004F5F63" w:rsidRPr="004F5F63" w:rsidRDefault="004F5F63">
            <w:pPr>
              <w:pStyle w:val="BodyText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TSGRU.epam.com</w:t>
            </w:r>
          </w:p>
        </w:tc>
        <w:tc>
          <w:tcPr>
            <w:tcW w:w="2175" w:type="dxa"/>
            <w:hideMark/>
          </w:tcPr>
          <w:p w14:paraId="3DE8F83B" w14:textId="77777777" w:rsidR="004F5F63" w:rsidRPr="004F5F63" w:rsidRDefault="004F5F6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Russia</w:t>
            </w:r>
          </w:p>
        </w:tc>
        <w:tc>
          <w:tcPr>
            <w:tcW w:w="4033" w:type="dxa"/>
            <w:hideMark/>
          </w:tcPr>
          <w:p w14:paraId="2D87B21F" w14:textId="77777777" w:rsidR="004F5F63" w:rsidRPr="004F5F63" w:rsidRDefault="004F5F6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Russia, Kazakhstan</w:t>
            </w:r>
          </w:p>
        </w:tc>
      </w:tr>
      <w:tr w:rsidR="004F5F63" w:rsidRPr="004F5F63" w14:paraId="6C05F0B8" w14:textId="77777777" w:rsidTr="00B81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hideMark/>
          </w:tcPr>
          <w:p w14:paraId="4346729F" w14:textId="77777777" w:rsidR="004F5F63" w:rsidRPr="004F5F63" w:rsidRDefault="004F5F63">
            <w:pPr>
              <w:pStyle w:val="BodyText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TSGUS.epam.com</w:t>
            </w:r>
          </w:p>
        </w:tc>
        <w:tc>
          <w:tcPr>
            <w:tcW w:w="2175" w:type="dxa"/>
            <w:hideMark/>
          </w:tcPr>
          <w:p w14:paraId="00A80B51" w14:textId="77777777" w:rsidR="004F5F63" w:rsidRPr="004F5F63" w:rsidRDefault="004F5F6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US</w:t>
            </w:r>
          </w:p>
        </w:tc>
        <w:tc>
          <w:tcPr>
            <w:tcW w:w="4033" w:type="dxa"/>
            <w:hideMark/>
          </w:tcPr>
          <w:p w14:paraId="49C6D5D4" w14:textId="77777777" w:rsidR="004F5F63" w:rsidRPr="004F5F63" w:rsidRDefault="004F5F63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US, Canada, Mexico</w:t>
            </w:r>
          </w:p>
        </w:tc>
      </w:tr>
      <w:tr w:rsidR="004F5F63" w:rsidRPr="004F5F63" w14:paraId="5803B5DE" w14:textId="77777777" w:rsidTr="00B814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hideMark/>
          </w:tcPr>
          <w:p w14:paraId="3AF0ABD2" w14:textId="77777777" w:rsidR="004F5F63" w:rsidRPr="004F5F63" w:rsidRDefault="004F5F63">
            <w:pPr>
              <w:pStyle w:val="BodyText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TSGIN.epam.com</w:t>
            </w:r>
          </w:p>
        </w:tc>
        <w:tc>
          <w:tcPr>
            <w:tcW w:w="2175" w:type="dxa"/>
            <w:hideMark/>
          </w:tcPr>
          <w:p w14:paraId="3DFC5D33" w14:textId="77777777" w:rsidR="004F5F63" w:rsidRPr="004F5F63" w:rsidRDefault="004F5F6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rFonts w:cs="Arial"/>
                <w:sz w:val="18"/>
                <w:szCs w:val="18"/>
              </w:rPr>
              <w:t>India</w:t>
            </w:r>
          </w:p>
        </w:tc>
        <w:tc>
          <w:tcPr>
            <w:tcW w:w="4033" w:type="dxa"/>
            <w:hideMark/>
          </w:tcPr>
          <w:p w14:paraId="15903310" w14:textId="77777777" w:rsidR="004F5F63" w:rsidRPr="004F5F63" w:rsidRDefault="004F5F63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4F5F63">
              <w:rPr>
                <w:sz w:val="18"/>
                <w:szCs w:val="18"/>
              </w:rPr>
              <w:t>China, India</w:t>
            </w:r>
          </w:p>
        </w:tc>
      </w:tr>
      <w:tr w:rsidR="004F5F63" w:rsidRPr="004F5F63" w14:paraId="3671297D" w14:textId="77777777" w:rsidTr="00B81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6" w:type="dxa"/>
            <w:gridSpan w:val="3"/>
            <w:hideMark/>
          </w:tcPr>
          <w:p w14:paraId="2164E350" w14:textId="1626EBBE" w:rsidR="004F5F63" w:rsidRPr="00E94358" w:rsidRDefault="004F5F63">
            <w:pPr>
              <w:pStyle w:val="BodyText"/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370E06">
              <w:rPr>
                <w:b/>
                <w:bCs/>
                <w:sz w:val="18"/>
                <w:szCs w:val="18"/>
                <w:lang w:val="en-US"/>
              </w:rPr>
              <w:t>In case of troubles you can use any gateway with some degradation in performance</w:t>
            </w:r>
          </w:p>
        </w:tc>
      </w:tr>
    </w:tbl>
    <w:p w14:paraId="57C08681" w14:textId="77777777" w:rsidR="003B4FB9" w:rsidRDefault="003B4FB9" w:rsidP="003B4FB9">
      <w:pPr>
        <w:pStyle w:val="BodyText"/>
      </w:pPr>
    </w:p>
    <w:p w14:paraId="2D845889" w14:textId="77777777" w:rsidR="003B4FB9" w:rsidRDefault="003B4FB9" w:rsidP="003B4FB9">
      <w:pPr>
        <w:widowControl/>
        <w:spacing w:line="240" w:lineRule="auto"/>
        <w:rPr>
          <w:rFonts w:ascii="Trebuchet MS" w:hAnsi="Trebuchet MS"/>
          <w:color w:val="464547"/>
        </w:rPr>
      </w:pPr>
      <w:bookmarkStart w:id="1754" w:name="_Toc3555225"/>
      <w:bookmarkStart w:id="1755" w:name="_Toc3555226"/>
      <w:bookmarkEnd w:id="1754"/>
      <w:bookmarkEnd w:id="1755"/>
      <w:r>
        <w:br w:type="page"/>
      </w:r>
    </w:p>
    <w:tbl>
      <w:tblPr>
        <w:tblStyle w:val="TableEPAM"/>
        <w:tblW w:w="4887" w:type="pct"/>
        <w:tblInd w:w="108" w:type="dxa"/>
        <w:tblLook w:val="04A0" w:firstRow="1" w:lastRow="0" w:firstColumn="1" w:lastColumn="0" w:noHBand="0" w:noVBand="1"/>
      </w:tblPr>
      <w:tblGrid>
        <w:gridCol w:w="632"/>
        <w:gridCol w:w="2404"/>
        <w:gridCol w:w="1800"/>
        <w:gridCol w:w="1261"/>
        <w:gridCol w:w="1619"/>
        <w:gridCol w:w="1420"/>
      </w:tblGrid>
      <w:tr w:rsidR="003B4FB9" w:rsidRPr="00DA6CF4" w14:paraId="04F302B1" w14:textId="77777777" w:rsidTr="002A7D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14:paraId="49455C4E" w14:textId="77777777" w:rsidR="003B4FB9" w:rsidRPr="00E55D3B" w:rsidRDefault="003B4FB9" w:rsidP="00FE4273">
            <w:pPr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REVISION HISTORY</w:t>
            </w:r>
          </w:p>
        </w:tc>
      </w:tr>
      <w:tr w:rsidR="003B4FB9" w:rsidRPr="00DA6CF4" w14:paraId="1B7BFC70" w14:textId="77777777" w:rsidTr="002A7D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Merge w:val="restart"/>
          </w:tcPr>
          <w:p w14:paraId="79BAF86B" w14:textId="77777777" w:rsidR="003B4FB9" w:rsidRPr="00E55D3B" w:rsidRDefault="003B4FB9" w:rsidP="00FE4273">
            <w:pPr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Ver.</w:t>
            </w:r>
          </w:p>
        </w:tc>
        <w:tc>
          <w:tcPr>
            <w:tcW w:w="1316" w:type="pct"/>
            <w:vMerge w:val="restart"/>
          </w:tcPr>
          <w:p w14:paraId="14D922F3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Description of Change</w:t>
            </w:r>
          </w:p>
        </w:tc>
        <w:tc>
          <w:tcPr>
            <w:tcW w:w="985" w:type="pct"/>
            <w:vMerge w:val="restart"/>
          </w:tcPr>
          <w:p w14:paraId="691E8457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Author</w:t>
            </w:r>
          </w:p>
        </w:tc>
        <w:tc>
          <w:tcPr>
            <w:tcW w:w="690" w:type="pct"/>
            <w:vMerge w:val="restart"/>
          </w:tcPr>
          <w:p w14:paraId="52C7E30F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Date</w:t>
            </w:r>
          </w:p>
        </w:tc>
        <w:tc>
          <w:tcPr>
            <w:tcW w:w="1663" w:type="pct"/>
            <w:gridSpan w:val="2"/>
          </w:tcPr>
          <w:p w14:paraId="595E8E0A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Approved</w:t>
            </w:r>
          </w:p>
        </w:tc>
      </w:tr>
      <w:tr w:rsidR="00FC73DA" w:rsidRPr="00DA6CF4" w14:paraId="2FF04DBB" w14:textId="77777777" w:rsidTr="002A7D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Merge/>
          </w:tcPr>
          <w:p w14:paraId="7E901041" w14:textId="77777777" w:rsidR="003B4FB9" w:rsidRPr="00E55D3B" w:rsidRDefault="003B4FB9" w:rsidP="00FE4273">
            <w:pPr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1316" w:type="pct"/>
            <w:vMerge/>
          </w:tcPr>
          <w:p w14:paraId="77CC76F6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985" w:type="pct"/>
            <w:vMerge/>
          </w:tcPr>
          <w:p w14:paraId="79FCA430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690" w:type="pct"/>
            <w:vMerge/>
          </w:tcPr>
          <w:p w14:paraId="6C33CA22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886" w:type="pct"/>
          </w:tcPr>
          <w:p w14:paraId="19DE6E91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Name</w:t>
            </w:r>
          </w:p>
        </w:tc>
        <w:tc>
          <w:tcPr>
            <w:tcW w:w="777" w:type="pct"/>
          </w:tcPr>
          <w:p w14:paraId="05448007" w14:textId="77777777" w:rsidR="003B4FB9" w:rsidRPr="00E55D3B" w:rsidRDefault="003B4FB9" w:rsidP="00FE42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Effective Date</w:t>
            </w:r>
          </w:p>
        </w:tc>
      </w:tr>
      <w:tr w:rsidR="00FC73DA" w:rsidRPr="00DA6CF4" w14:paraId="641B95BE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0E2D9D3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0.1</w:t>
            </w:r>
          </w:p>
        </w:tc>
        <w:tc>
          <w:tcPr>
            <w:tcW w:w="1316" w:type="pct"/>
            <w:vAlign w:val="top"/>
          </w:tcPr>
          <w:p w14:paraId="09CB33CB" w14:textId="77777777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Transferred into the new template</w:t>
            </w:r>
          </w:p>
        </w:tc>
        <w:tc>
          <w:tcPr>
            <w:tcW w:w="985" w:type="pct"/>
            <w:vAlign w:val="top"/>
          </w:tcPr>
          <w:p w14:paraId="538EB8CE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Zoya Bialiankina</w:t>
            </w:r>
          </w:p>
        </w:tc>
        <w:tc>
          <w:tcPr>
            <w:tcW w:w="690" w:type="pct"/>
            <w:vAlign w:val="top"/>
          </w:tcPr>
          <w:p w14:paraId="25548A4F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31-Oct-2005</w:t>
            </w:r>
          </w:p>
        </w:tc>
        <w:tc>
          <w:tcPr>
            <w:tcW w:w="886" w:type="pct"/>
            <w:vAlign w:val="top"/>
          </w:tcPr>
          <w:p w14:paraId="374AB983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48BBB500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DA6CF4" w14:paraId="7F524B45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14C8493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0.2</w:t>
            </w:r>
          </w:p>
        </w:tc>
        <w:tc>
          <w:tcPr>
            <w:tcW w:w="1316" w:type="pct"/>
            <w:vAlign w:val="top"/>
          </w:tcPr>
          <w:p w14:paraId="3F86BA1E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Reviewed and updated</w:t>
            </w:r>
          </w:p>
        </w:tc>
        <w:tc>
          <w:tcPr>
            <w:tcW w:w="985" w:type="pct"/>
            <w:vAlign w:val="top"/>
          </w:tcPr>
          <w:p w14:paraId="2E9EEC0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Vasili Hronski</w:t>
            </w:r>
          </w:p>
        </w:tc>
        <w:tc>
          <w:tcPr>
            <w:tcW w:w="690" w:type="pct"/>
            <w:vAlign w:val="top"/>
          </w:tcPr>
          <w:p w14:paraId="21D1042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14-Nov-2005</w:t>
            </w:r>
          </w:p>
        </w:tc>
        <w:tc>
          <w:tcPr>
            <w:tcW w:w="886" w:type="pct"/>
            <w:vAlign w:val="top"/>
          </w:tcPr>
          <w:p w14:paraId="6A986C68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483CCBC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DA6CF4" w14:paraId="11B9E10C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31E8364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0.3</w:t>
            </w:r>
          </w:p>
        </w:tc>
        <w:tc>
          <w:tcPr>
            <w:tcW w:w="1316" w:type="pct"/>
            <w:vAlign w:val="top"/>
          </w:tcPr>
          <w:p w14:paraId="14A34768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Reviewed</w:t>
            </w:r>
          </w:p>
        </w:tc>
        <w:tc>
          <w:tcPr>
            <w:tcW w:w="985" w:type="pct"/>
            <w:vAlign w:val="top"/>
          </w:tcPr>
          <w:p w14:paraId="56F71D79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Tamas Kohegyi</w:t>
            </w:r>
          </w:p>
        </w:tc>
        <w:tc>
          <w:tcPr>
            <w:tcW w:w="690" w:type="pct"/>
            <w:vAlign w:val="top"/>
          </w:tcPr>
          <w:p w14:paraId="613289BD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27-Jan-2006</w:t>
            </w:r>
          </w:p>
        </w:tc>
        <w:tc>
          <w:tcPr>
            <w:tcW w:w="886" w:type="pct"/>
            <w:vAlign w:val="top"/>
          </w:tcPr>
          <w:p w14:paraId="6ADB0F3E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0E4B9D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DA6CF4" w14:paraId="3CEAC5FE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2FB338C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0.4</w:t>
            </w:r>
          </w:p>
        </w:tc>
        <w:tc>
          <w:tcPr>
            <w:tcW w:w="1316" w:type="pct"/>
            <w:vAlign w:val="top"/>
          </w:tcPr>
          <w:p w14:paraId="19F53F74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Reviewed, updated with Valery Maliutsin’s correction.</w:t>
            </w:r>
          </w:p>
        </w:tc>
        <w:tc>
          <w:tcPr>
            <w:tcW w:w="985" w:type="pct"/>
            <w:vAlign w:val="top"/>
          </w:tcPr>
          <w:p w14:paraId="70900474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Tamas Kohegyi</w:t>
            </w:r>
          </w:p>
        </w:tc>
        <w:tc>
          <w:tcPr>
            <w:tcW w:w="690" w:type="pct"/>
            <w:vAlign w:val="top"/>
          </w:tcPr>
          <w:p w14:paraId="6007C2A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10-Apr-2006</w:t>
            </w:r>
          </w:p>
        </w:tc>
        <w:tc>
          <w:tcPr>
            <w:tcW w:w="886" w:type="pct"/>
            <w:vAlign w:val="top"/>
          </w:tcPr>
          <w:p w14:paraId="24C2C1A8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5E8C06B9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DA6CF4" w14:paraId="0515B636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5BA7280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1.0</w:t>
            </w:r>
          </w:p>
        </w:tc>
        <w:tc>
          <w:tcPr>
            <w:tcW w:w="1316" w:type="pct"/>
            <w:vAlign w:val="top"/>
          </w:tcPr>
          <w:p w14:paraId="2CC7481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Updated and Reviewed</w:t>
            </w:r>
          </w:p>
        </w:tc>
        <w:tc>
          <w:tcPr>
            <w:tcW w:w="985" w:type="pct"/>
            <w:vAlign w:val="top"/>
          </w:tcPr>
          <w:p w14:paraId="74250E3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Balazs Fejes1</w:t>
            </w:r>
          </w:p>
        </w:tc>
        <w:tc>
          <w:tcPr>
            <w:tcW w:w="690" w:type="pct"/>
            <w:vAlign w:val="top"/>
          </w:tcPr>
          <w:p w14:paraId="4C9F43D9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10-Apr-2006</w:t>
            </w:r>
          </w:p>
        </w:tc>
        <w:tc>
          <w:tcPr>
            <w:tcW w:w="886" w:type="pct"/>
            <w:vAlign w:val="top"/>
          </w:tcPr>
          <w:p w14:paraId="14FABD0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Balazs Fejes1</w:t>
            </w:r>
          </w:p>
        </w:tc>
        <w:tc>
          <w:tcPr>
            <w:tcW w:w="777" w:type="pct"/>
            <w:vAlign w:val="top"/>
          </w:tcPr>
          <w:p w14:paraId="72320C7B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10-Apr-2006</w:t>
            </w:r>
          </w:p>
        </w:tc>
      </w:tr>
      <w:tr w:rsidR="003B4FB9" w:rsidRPr="00DA6CF4" w14:paraId="59071046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CFBDBE8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</w:t>
            </w:r>
          </w:p>
        </w:tc>
        <w:tc>
          <w:tcPr>
            <w:tcW w:w="1316" w:type="pct"/>
            <w:vAlign w:val="top"/>
          </w:tcPr>
          <w:p w14:paraId="55302627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VPN setting for Kyiv and St. Petersburg offices were added</w:t>
            </w:r>
          </w:p>
        </w:tc>
        <w:tc>
          <w:tcPr>
            <w:tcW w:w="985" w:type="pct"/>
            <w:vAlign w:val="top"/>
          </w:tcPr>
          <w:p w14:paraId="33347BF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Zoya Bialiankina</w:t>
            </w:r>
          </w:p>
        </w:tc>
        <w:tc>
          <w:tcPr>
            <w:tcW w:w="690" w:type="pct"/>
            <w:vAlign w:val="top"/>
          </w:tcPr>
          <w:p w14:paraId="7F846561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17-Jul-2006</w:t>
            </w:r>
          </w:p>
        </w:tc>
        <w:tc>
          <w:tcPr>
            <w:tcW w:w="886" w:type="pct"/>
            <w:vAlign w:val="top"/>
          </w:tcPr>
          <w:p w14:paraId="1532325A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Tamas Kohegyi</w:t>
            </w:r>
          </w:p>
        </w:tc>
        <w:tc>
          <w:tcPr>
            <w:tcW w:w="777" w:type="pct"/>
            <w:vAlign w:val="top"/>
          </w:tcPr>
          <w:p w14:paraId="41C260C4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26-Jul-2006</w:t>
            </w:r>
          </w:p>
        </w:tc>
      </w:tr>
      <w:tr w:rsidR="00FC73DA" w:rsidRPr="00DA6CF4" w14:paraId="55E1E882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7F083BCC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1.2</w:t>
            </w:r>
          </w:p>
        </w:tc>
        <w:tc>
          <w:tcPr>
            <w:tcW w:w="1316" w:type="pct"/>
            <w:vAlign w:val="top"/>
          </w:tcPr>
          <w:p w14:paraId="79EAF04D" w14:textId="77777777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Updated Minsk office technical info</w:t>
            </w:r>
          </w:p>
        </w:tc>
        <w:tc>
          <w:tcPr>
            <w:tcW w:w="985" w:type="pct"/>
            <w:vAlign w:val="top"/>
          </w:tcPr>
          <w:p w14:paraId="4511A91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Siarhei Maltsau</w:t>
            </w:r>
          </w:p>
        </w:tc>
        <w:tc>
          <w:tcPr>
            <w:tcW w:w="690" w:type="pct"/>
            <w:vAlign w:val="top"/>
          </w:tcPr>
          <w:p w14:paraId="5190BF9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26-Mar-2007</w:t>
            </w:r>
          </w:p>
        </w:tc>
        <w:tc>
          <w:tcPr>
            <w:tcW w:w="886" w:type="pct"/>
            <w:vAlign w:val="top"/>
          </w:tcPr>
          <w:p w14:paraId="3912840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165F022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03612F87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56A19D5D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</w:t>
            </w:r>
          </w:p>
        </w:tc>
        <w:tc>
          <w:tcPr>
            <w:tcW w:w="1316" w:type="pct"/>
            <w:vAlign w:val="top"/>
          </w:tcPr>
          <w:p w14:paraId="111EE655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St. Petersburg VPN is removed.</w:t>
            </w:r>
          </w:p>
        </w:tc>
        <w:tc>
          <w:tcPr>
            <w:tcW w:w="985" w:type="pct"/>
            <w:vAlign w:val="top"/>
          </w:tcPr>
          <w:p w14:paraId="697713C8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Tamas Kohegyi</w:t>
            </w:r>
          </w:p>
        </w:tc>
        <w:tc>
          <w:tcPr>
            <w:tcW w:w="690" w:type="pct"/>
            <w:vAlign w:val="top"/>
          </w:tcPr>
          <w:p w14:paraId="183ED5BF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10-Apr-2007</w:t>
            </w:r>
          </w:p>
        </w:tc>
        <w:tc>
          <w:tcPr>
            <w:tcW w:w="886" w:type="pct"/>
            <w:vAlign w:val="top"/>
          </w:tcPr>
          <w:p w14:paraId="3D9ABE0E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479E55E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7A8BC065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2690291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1.4</w:t>
            </w:r>
          </w:p>
        </w:tc>
        <w:tc>
          <w:tcPr>
            <w:tcW w:w="1316" w:type="pct"/>
            <w:vAlign w:val="top"/>
          </w:tcPr>
          <w:p w14:paraId="51945B2D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Reviewed</w:t>
            </w:r>
          </w:p>
        </w:tc>
        <w:tc>
          <w:tcPr>
            <w:tcW w:w="985" w:type="pct"/>
            <w:vAlign w:val="top"/>
          </w:tcPr>
          <w:p w14:paraId="437AB9C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Siarhei Maltsau</w:t>
            </w:r>
          </w:p>
        </w:tc>
        <w:tc>
          <w:tcPr>
            <w:tcW w:w="690" w:type="pct"/>
            <w:vAlign w:val="top"/>
          </w:tcPr>
          <w:p w14:paraId="56358E09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28-Sep-2007</w:t>
            </w:r>
          </w:p>
        </w:tc>
        <w:tc>
          <w:tcPr>
            <w:tcW w:w="886" w:type="pct"/>
            <w:vAlign w:val="top"/>
          </w:tcPr>
          <w:p w14:paraId="5F96D67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8ADB1D3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16FBD9DD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5E60CD3D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1.5</w:t>
            </w:r>
          </w:p>
        </w:tc>
        <w:tc>
          <w:tcPr>
            <w:tcW w:w="1316" w:type="pct"/>
            <w:vAlign w:val="top"/>
          </w:tcPr>
          <w:p w14:paraId="42AE826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Editorial review</w:t>
            </w:r>
          </w:p>
        </w:tc>
        <w:tc>
          <w:tcPr>
            <w:tcW w:w="985" w:type="pct"/>
            <w:vAlign w:val="top"/>
          </w:tcPr>
          <w:p w14:paraId="3BCCF904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Richard Bötös</w:t>
            </w:r>
          </w:p>
        </w:tc>
        <w:tc>
          <w:tcPr>
            <w:tcW w:w="690" w:type="pct"/>
            <w:vAlign w:val="top"/>
          </w:tcPr>
          <w:p w14:paraId="4179DB41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23-Nov-2007</w:t>
            </w:r>
          </w:p>
        </w:tc>
        <w:tc>
          <w:tcPr>
            <w:tcW w:w="886" w:type="pct"/>
            <w:vAlign w:val="top"/>
          </w:tcPr>
          <w:p w14:paraId="7ADD2D6B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Balazs Fejes1</w:t>
            </w:r>
          </w:p>
        </w:tc>
        <w:tc>
          <w:tcPr>
            <w:tcW w:w="777" w:type="pct"/>
            <w:vAlign w:val="top"/>
          </w:tcPr>
          <w:p w14:paraId="122455CA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13-Dec-2007</w:t>
            </w:r>
          </w:p>
        </w:tc>
      </w:tr>
      <w:tr w:rsidR="00FC73DA" w:rsidRPr="003534EA" w14:paraId="4A7AD44D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56E19E98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1.6</w:t>
            </w:r>
          </w:p>
        </w:tc>
        <w:tc>
          <w:tcPr>
            <w:tcW w:w="1316" w:type="pct"/>
            <w:vAlign w:val="top"/>
          </w:tcPr>
          <w:p w14:paraId="288E069C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SSL Network extender updates</w:t>
            </w:r>
          </w:p>
        </w:tc>
        <w:tc>
          <w:tcPr>
            <w:tcW w:w="985" w:type="pct"/>
            <w:vAlign w:val="top"/>
          </w:tcPr>
          <w:p w14:paraId="6BA05CE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Vasili Hronski</w:t>
            </w:r>
          </w:p>
          <w:p w14:paraId="0218AF50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Valery Maliutsin</w:t>
            </w:r>
          </w:p>
        </w:tc>
        <w:tc>
          <w:tcPr>
            <w:tcW w:w="690" w:type="pct"/>
            <w:vAlign w:val="top"/>
          </w:tcPr>
          <w:p w14:paraId="080A35C1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24-Sep-2008</w:t>
            </w:r>
          </w:p>
        </w:tc>
        <w:tc>
          <w:tcPr>
            <w:tcW w:w="886" w:type="pct"/>
            <w:vAlign w:val="top"/>
          </w:tcPr>
          <w:p w14:paraId="0ABCEE9B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0D1A715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6FBF7535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52F5BA9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1.7</w:t>
            </w:r>
          </w:p>
        </w:tc>
        <w:tc>
          <w:tcPr>
            <w:tcW w:w="1316" w:type="pct"/>
            <w:vAlign w:val="top"/>
          </w:tcPr>
          <w:p w14:paraId="64DC612C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Editorial review of changes.</w:t>
            </w:r>
          </w:p>
        </w:tc>
        <w:tc>
          <w:tcPr>
            <w:tcW w:w="985" w:type="pct"/>
            <w:vAlign w:val="top"/>
          </w:tcPr>
          <w:p w14:paraId="7588BBB5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Richard Bötös</w:t>
            </w:r>
          </w:p>
        </w:tc>
        <w:tc>
          <w:tcPr>
            <w:tcW w:w="690" w:type="pct"/>
            <w:vAlign w:val="top"/>
          </w:tcPr>
          <w:p w14:paraId="19961015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30-Sep-2008</w:t>
            </w:r>
          </w:p>
        </w:tc>
        <w:tc>
          <w:tcPr>
            <w:tcW w:w="886" w:type="pct"/>
            <w:vAlign w:val="top"/>
          </w:tcPr>
          <w:p w14:paraId="2CF3BCE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Balazs Fejes1</w:t>
            </w:r>
          </w:p>
        </w:tc>
        <w:tc>
          <w:tcPr>
            <w:tcW w:w="777" w:type="pct"/>
            <w:vAlign w:val="top"/>
          </w:tcPr>
          <w:p w14:paraId="1DA22057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28-Nov-2008</w:t>
            </w:r>
          </w:p>
        </w:tc>
      </w:tr>
      <w:tr w:rsidR="00FC73DA" w:rsidRPr="003534EA" w14:paraId="4555C045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F0056A9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1.8</w:t>
            </w:r>
          </w:p>
        </w:tc>
        <w:tc>
          <w:tcPr>
            <w:tcW w:w="1316" w:type="pct"/>
            <w:vAlign w:val="top"/>
          </w:tcPr>
          <w:p w14:paraId="6B095427" w14:textId="77777777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Added SSTP Connection from Customer Network</w:t>
            </w:r>
          </w:p>
        </w:tc>
        <w:tc>
          <w:tcPr>
            <w:tcW w:w="985" w:type="pct"/>
            <w:vAlign w:val="top"/>
          </w:tcPr>
          <w:p w14:paraId="5FEE564D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Siarhei Maltsau,</w:t>
            </w:r>
          </w:p>
          <w:p w14:paraId="5571A4CF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Tamas Kohegyi</w:t>
            </w:r>
          </w:p>
        </w:tc>
        <w:tc>
          <w:tcPr>
            <w:tcW w:w="690" w:type="pct"/>
            <w:vAlign w:val="top"/>
          </w:tcPr>
          <w:p w14:paraId="03CC7511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07-Sep-2009</w:t>
            </w:r>
          </w:p>
        </w:tc>
        <w:tc>
          <w:tcPr>
            <w:tcW w:w="886" w:type="pct"/>
            <w:vAlign w:val="top"/>
          </w:tcPr>
          <w:p w14:paraId="55B3B4D0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6A2C6CC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130B5B1B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05BDF6D4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1.9</w:t>
            </w:r>
          </w:p>
        </w:tc>
        <w:tc>
          <w:tcPr>
            <w:tcW w:w="1316" w:type="pct"/>
            <w:vAlign w:val="top"/>
          </w:tcPr>
          <w:p w14:paraId="63B2DBBC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Editorial review of changes</w:t>
            </w:r>
          </w:p>
        </w:tc>
        <w:tc>
          <w:tcPr>
            <w:tcW w:w="985" w:type="pct"/>
            <w:vAlign w:val="top"/>
          </w:tcPr>
          <w:p w14:paraId="5FA4A864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Mihaly Beviz</w:t>
            </w:r>
          </w:p>
        </w:tc>
        <w:tc>
          <w:tcPr>
            <w:tcW w:w="690" w:type="pct"/>
            <w:vAlign w:val="top"/>
          </w:tcPr>
          <w:p w14:paraId="4ADCF02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10-Sep-2009</w:t>
            </w:r>
          </w:p>
        </w:tc>
        <w:tc>
          <w:tcPr>
            <w:tcW w:w="886" w:type="pct"/>
            <w:vAlign w:val="top"/>
          </w:tcPr>
          <w:p w14:paraId="18F5CA42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Balazs Fejes1</w:t>
            </w:r>
          </w:p>
        </w:tc>
        <w:tc>
          <w:tcPr>
            <w:tcW w:w="777" w:type="pct"/>
            <w:vAlign w:val="top"/>
          </w:tcPr>
          <w:p w14:paraId="285D0165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29-Oct-2009</w:t>
            </w:r>
          </w:p>
        </w:tc>
      </w:tr>
      <w:tr w:rsidR="00FC73DA" w:rsidRPr="003534EA" w14:paraId="01E6169B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5B2E55D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1.10</w:t>
            </w:r>
          </w:p>
        </w:tc>
        <w:tc>
          <w:tcPr>
            <w:tcW w:w="1316" w:type="pct"/>
            <w:vAlign w:val="top"/>
          </w:tcPr>
          <w:p w14:paraId="2B15F05C" w14:textId="77777777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Guest connection has been added</w:t>
            </w:r>
          </w:p>
          <w:p w14:paraId="03B2CF85" w14:textId="5453AD3C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Dial-in has been removed</w:t>
            </w:r>
          </w:p>
        </w:tc>
        <w:tc>
          <w:tcPr>
            <w:tcW w:w="985" w:type="pct"/>
            <w:vAlign w:val="top"/>
          </w:tcPr>
          <w:p w14:paraId="7DCFC979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Valery Maliutsin</w:t>
            </w:r>
          </w:p>
        </w:tc>
        <w:tc>
          <w:tcPr>
            <w:tcW w:w="690" w:type="pct"/>
            <w:vAlign w:val="top"/>
          </w:tcPr>
          <w:p w14:paraId="277134F3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22-Sep-2010</w:t>
            </w:r>
          </w:p>
        </w:tc>
        <w:tc>
          <w:tcPr>
            <w:tcW w:w="886" w:type="pct"/>
            <w:vAlign w:val="top"/>
          </w:tcPr>
          <w:p w14:paraId="3D0909D9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1ECB8CD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4536518A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72FDE244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1.11</w:t>
            </w:r>
          </w:p>
        </w:tc>
        <w:tc>
          <w:tcPr>
            <w:tcW w:w="1316" w:type="pct"/>
            <w:vAlign w:val="top"/>
          </w:tcPr>
          <w:p w14:paraId="10DE401F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 is performed</w:t>
            </w:r>
          </w:p>
        </w:tc>
        <w:tc>
          <w:tcPr>
            <w:tcW w:w="985" w:type="pct"/>
            <w:vAlign w:val="top"/>
          </w:tcPr>
          <w:p w14:paraId="394EA194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Zemliakou</w:t>
            </w:r>
          </w:p>
        </w:tc>
        <w:tc>
          <w:tcPr>
            <w:tcW w:w="690" w:type="pct"/>
            <w:vAlign w:val="top"/>
          </w:tcPr>
          <w:p w14:paraId="18998D1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5-Nov-2010</w:t>
            </w:r>
          </w:p>
        </w:tc>
        <w:tc>
          <w:tcPr>
            <w:tcW w:w="886" w:type="pct"/>
            <w:vAlign w:val="top"/>
          </w:tcPr>
          <w:p w14:paraId="55C5D15E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Balazs Fejes1</w:t>
            </w:r>
          </w:p>
        </w:tc>
        <w:tc>
          <w:tcPr>
            <w:tcW w:w="777" w:type="pct"/>
            <w:vAlign w:val="top"/>
          </w:tcPr>
          <w:p w14:paraId="20FDD738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5-Dec-2010</w:t>
            </w:r>
          </w:p>
        </w:tc>
      </w:tr>
      <w:tr w:rsidR="00FC73DA" w:rsidRPr="003534EA" w14:paraId="032C249C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FE2FEF0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1.12</w:t>
            </w:r>
          </w:p>
        </w:tc>
        <w:tc>
          <w:tcPr>
            <w:tcW w:w="1316" w:type="pct"/>
            <w:vAlign w:val="top"/>
          </w:tcPr>
          <w:p w14:paraId="525B14EE" w14:textId="77777777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Updated Karaganda and Kyiv offices technical info, TSG access details</w:t>
            </w:r>
          </w:p>
        </w:tc>
        <w:tc>
          <w:tcPr>
            <w:tcW w:w="985" w:type="pct"/>
            <w:vAlign w:val="top"/>
          </w:tcPr>
          <w:p w14:paraId="0B3EBCD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Siarhei Maltsau</w:t>
            </w:r>
          </w:p>
        </w:tc>
        <w:tc>
          <w:tcPr>
            <w:tcW w:w="690" w:type="pct"/>
            <w:vAlign w:val="top"/>
          </w:tcPr>
          <w:p w14:paraId="00DF376F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 xml:space="preserve">06-Jul-2011, </w:t>
            </w:r>
            <w:r w:rsidRPr="00E55D3B">
              <w:rPr>
                <w:rFonts w:ascii="Trebuchet MS" w:hAnsi="Trebuchet MS"/>
                <w:sz w:val="18"/>
                <w:szCs w:val="18"/>
              </w:rPr>
              <w:br/>
              <w:t>17-Oct-2011</w:t>
            </w:r>
          </w:p>
        </w:tc>
        <w:tc>
          <w:tcPr>
            <w:tcW w:w="886" w:type="pct"/>
            <w:vAlign w:val="top"/>
          </w:tcPr>
          <w:p w14:paraId="0E5E6110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55BE5E1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1011A809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F852FB7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1.13</w:t>
            </w:r>
          </w:p>
        </w:tc>
        <w:tc>
          <w:tcPr>
            <w:tcW w:w="1316" w:type="pct"/>
            <w:vAlign w:val="top"/>
          </w:tcPr>
          <w:p w14:paraId="43845E6B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Added setting up VPN under Windows 7 and MAC OS instructions. Updated Wi-Fi Access instructions.</w:t>
            </w:r>
          </w:p>
        </w:tc>
        <w:tc>
          <w:tcPr>
            <w:tcW w:w="985" w:type="pct"/>
            <w:vAlign w:val="top"/>
          </w:tcPr>
          <w:p w14:paraId="4826FEAB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Vasili Gronski</w:t>
            </w:r>
          </w:p>
          <w:p w14:paraId="1B04D11F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Sviatlana Salauyova</w:t>
            </w:r>
          </w:p>
        </w:tc>
        <w:tc>
          <w:tcPr>
            <w:tcW w:w="690" w:type="pct"/>
            <w:vAlign w:val="top"/>
          </w:tcPr>
          <w:p w14:paraId="22D7546D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23-Nov-2011</w:t>
            </w:r>
          </w:p>
        </w:tc>
        <w:tc>
          <w:tcPr>
            <w:tcW w:w="886" w:type="pct"/>
            <w:vAlign w:val="top"/>
          </w:tcPr>
          <w:p w14:paraId="39CE9BFC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4642E9D7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04A97190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0682D53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1.14</w:t>
            </w:r>
          </w:p>
        </w:tc>
        <w:tc>
          <w:tcPr>
            <w:tcW w:w="1316" w:type="pct"/>
            <w:vAlign w:val="top"/>
          </w:tcPr>
          <w:p w14:paraId="079F8AA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0E9685FB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Zemliakou</w:t>
            </w:r>
          </w:p>
        </w:tc>
        <w:tc>
          <w:tcPr>
            <w:tcW w:w="690" w:type="pct"/>
            <w:vAlign w:val="top"/>
          </w:tcPr>
          <w:p w14:paraId="3F9E9DD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24-Nov-2011</w:t>
            </w:r>
          </w:p>
        </w:tc>
        <w:tc>
          <w:tcPr>
            <w:tcW w:w="886" w:type="pct"/>
            <w:vAlign w:val="top"/>
          </w:tcPr>
          <w:p w14:paraId="431A08AA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Kureichyk</w:t>
            </w:r>
          </w:p>
        </w:tc>
        <w:tc>
          <w:tcPr>
            <w:tcW w:w="777" w:type="pct"/>
            <w:vAlign w:val="top"/>
          </w:tcPr>
          <w:p w14:paraId="58CB272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19-Dec-2011</w:t>
            </w:r>
          </w:p>
        </w:tc>
      </w:tr>
      <w:tr w:rsidR="003B4FB9" w:rsidRPr="003534EA" w14:paraId="0AE80015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737660D9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1.15</w:t>
            </w:r>
          </w:p>
        </w:tc>
        <w:tc>
          <w:tcPr>
            <w:tcW w:w="1316" w:type="pct"/>
            <w:vAlign w:val="top"/>
          </w:tcPr>
          <w:p w14:paraId="1F6E663C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URL for certificates was updated</w:t>
            </w:r>
          </w:p>
        </w:tc>
        <w:tc>
          <w:tcPr>
            <w:tcW w:w="985" w:type="pct"/>
            <w:vAlign w:val="top"/>
          </w:tcPr>
          <w:p w14:paraId="6954D9F2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Siarhei Maltsau</w:t>
            </w:r>
          </w:p>
        </w:tc>
        <w:tc>
          <w:tcPr>
            <w:tcW w:w="690" w:type="pct"/>
            <w:vAlign w:val="top"/>
          </w:tcPr>
          <w:p w14:paraId="773A040F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04-Jul-2012</w:t>
            </w:r>
          </w:p>
        </w:tc>
        <w:tc>
          <w:tcPr>
            <w:tcW w:w="886" w:type="pct"/>
            <w:vAlign w:val="top"/>
          </w:tcPr>
          <w:p w14:paraId="07BAA9EA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1F15303B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593E2764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0157E566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1.16</w:t>
            </w:r>
          </w:p>
        </w:tc>
        <w:tc>
          <w:tcPr>
            <w:tcW w:w="1316" w:type="pct"/>
            <w:vAlign w:val="top"/>
          </w:tcPr>
          <w:p w14:paraId="24081D46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6657C82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Zemliakou</w:t>
            </w:r>
          </w:p>
        </w:tc>
        <w:tc>
          <w:tcPr>
            <w:tcW w:w="690" w:type="pct"/>
            <w:vAlign w:val="top"/>
          </w:tcPr>
          <w:p w14:paraId="50A5FDE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05-Jul-2012</w:t>
            </w:r>
          </w:p>
        </w:tc>
        <w:tc>
          <w:tcPr>
            <w:tcW w:w="886" w:type="pct"/>
            <w:vAlign w:val="top"/>
          </w:tcPr>
          <w:p w14:paraId="0B099F5F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Kureichyk</w:t>
            </w:r>
          </w:p>
        </w:tc>
        <w:tc>
          <w:tcPr>
            <w:tcW w:w="777" w:type="pct"/>
            <w:vAlign w:val="top"/>
          </w:tcPr>
          <w:p w14:paraId="0B33B1F1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05-Jul-2012</w:t>
            </w:r>
          </w:p>
        </w:tc>
      </w:tr>
      <w:tr w:rsidR="003B4FB9" w:rsidRPr="003534EA" w14:paraId="20743C5F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07A140D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1.17</w:t>
            </w:r>
          </w:p>
        </w:tc>
        <w:tc>
          <w:tcPr>
            <w:tcW w:w="1316" w:type="pct"/>
            <w:vAlign w:val="top"/>
          </w:tcPr>
          <w:p w14:paraId="265FFFB4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Added setting up VPN under Ubuntu 12.04</w:t>
            </w:r>
          </w:p>
        </w:tc>
        <w:tc>
          <w:tcPr>
            <w:tcW w:w="985" w:type="pct"/>
            <w:vAlign w:val="top"/>
          </w:tcPr>
          <w:p w14:paraId="4BE17315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Maksim Liauchuk</w:t>
            </w:r>
            <w:r w:rsidRPr="00E55D3B">
              <w:rPr>
                <w:rFonts w:ascii="Trebuchet MS" w:hAnsi="Trebuchet MS"/>
                <w:sz w:val="18"/>
                <w:szCs w:val="18"/>
              </w:rPr>
              <w:br/>
              <w:t>Aliaksandr Arlou1</w:t>
            </w:r>
          </w:p>
        </w:tc>
        <w:tc>
          <w:tcPr>
            <w:tcW w:w="690" w:type="pct"/>
            <w:vAlign w:val="top"/>
          </w:tcPr>
          <w:p w14:paraId="2308CC8A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09-Jul-2012</w:t>
            </w:r>
          </w:p>
        </w:tc>
        <w:tc>
          <w:tcPr>
            <w:tcW w:w="886" w:type="pct"/>
            <w:vAlign w:val="top"/>
          </w:tcPr>
          <w:p w14:paraId="239B90CB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220E7A3D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161FC38E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63CC38F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1.18</w:t>
            </w:r>
          </w:p>
        </w:tc>
        <w:tc>
          <w:tcPr>
            <w:tcW w:w="1316" w:type="pct"/>
            <w:vAlign w:val="top"/>
          </w:tcPr>
          <w:p w14:paraId="0426FD86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66D8B679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Yury Rybkin</w:t>
            </w:r>
          </w:p>
        </w:tc>
        <w:tc>
          <w:tcPr>
            <w:tcW w:w="690" w:type="pct"/>
            <w:vAlign w:val="top"/>
          </w:tcPr>
          <w:p w14:paraId="22DD3406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10-Jul-2012</w:t>
            </w:r>
          </w:p>
        </w:tc>
        <w:tc>
          <w:tcPr>
            <w:tcW w:w="886" w:type="pct"/>
            <w:vAlign w:val="top"/>
          </w:tcPr>
          <w:p w14:paraId="1B218B8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Kureichyk</w:t>
            </w:r>
          </w:p>
        </w:tc>
        <w:tc>
          <w:tcPr>
            <w:tcW w:w="777" w:type="pct"/>
            <w:vAlign w:val="top"/>
          </w:tcPr>
          <w:p w14:paraId="70F22FC6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31-Jul-2012</w:t>
            </w:r>
          </w:p>
        </w:tc>
      </w:tr>
      <w:tr w:rsidR="003B4FB9" w:rsidRPr="003534EA" w14:paraId="65A6B88A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5B9DE58B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1.19</w:t>
            </w:r>
          </w:p>
        </w:tc>
        <w:tc>
          <w:tcPr>
            <w:tcW w:w="1316" w:type="pct"/>
            <w:vAlign w:val="top"/>
          </w:tcPr>
          <w:p w14:paraId="537BDFDC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 xml:space="preserve">p. “5. Connecting to EPAM Network via SSL Network Extender” was removed; Wi-Fi instruction was updated – p. 5. </w:t>
            </w:r>
            <w:r w:rsidRPr="00E55D3B">
              <w:rPr>
                <w:rFonts w:ascii="Trebuchet MS" w:hAnsi="Trebuchet MS"/>
                <w:sz w:val="18"/>
                <w:szCs w:val="18"/>
              </w:rPr>
              <w:t>Wi-Fi Access</w:t>
            </w:r>
          </w:p>
        </w:tc>
        <w:tc>
          <w:tcPr>
            <w:tcW w:w="985" w:type="pct"/>
            <w:vAlign w:val="top"/>
          </w:tcPr>
          <w:p w14:paraId="5247D702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Vasili Gronski</w:t>
            </w:r>
          </w:p>
          <w:p w14:paraId="29104AA2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Olga Sidorova</w:t>
            </w:r>
          </w:p>
        </w:tc>
        <w:tc>
          <w:tcPr>
            <w:tcW w:w="690" w:type="pct"/>
            <w:vAlign w:val="top"/>
          </w:tcPr>
          <w:p w14:paraId="710BF9B2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31-Jul-2012</w:t>
            </w:r>
          </w:p>
        </w:tc>
        <w:tc>
          <w:tcPr>
            <w:tcW w:w="886" w:type="pct"/>
            <w:vAlign w:val="top"/>
          </w:tcPr>
          <w:p w14:paraId="7377217D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C4CB41E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5CF3E7F5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8027793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1.20</w:t>
            </w:r>
          </w:p>
        </w:tc>
        <w:tc>
          <w:tcPr>
            <w:tcW w:w="1316" w:type="pct"/>
            <w:vAlign w:val="top"/>
          </w:tcPr>
          <w:p w14:paraId="21B21C6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48F807F0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Yury Rybkin</w:t>
            </w:r>
          </w:p>
        </w:tc>
        <w:tc>
          <w:tcPr>
            <w:tcW w:w="690" w:type="pct"/>
            <w:vAlign w:val="top"/>
          </w:tcPr>
          <w:p w14:paraId="6E55535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06-Aug-2012</w:t>
            </w:r>
          </w:p>
        </w:tc>
        <w:tc>
          <w:tcPr>
            <w:tcW w:w="886" w:type="pct"/>
            <w:vAlign w:val="top"/>
          </w:tcPr>
          <w:p w14:paraId="5A6AD93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501BFE3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132DD93F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4167E65" w14:textId="2929ACE4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1.21</w:t>
            </w:r>
          </w:p>
        </w:tc>
        <w:tc>
          <w:tcPr>
            <w:tcW w:w="1316" w:type="pct"/>
            <w:vAlign w:val="top"/>
          </w:tcPr>
          <w:p w14:paraId="3DFB9ABE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Editorial review</w:t>
            </w:r>
          </w:p>
        </w:tc>
        <w:tc>
          <w:tcPr>
            <w:tcW w:w="985" w:type="pct"/>
            <w:vAlign w:val="top"/>
          </w:tcPr>
          <w:p w14:paraId="786C51BF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Hanna Khaletskaya</w:t>
            </w:r>
          </w:p>
        </w:tc>
        <w:tc>
          <w:tcPr>
            <w:tcW w:w="690" w:type="pct"/>
            <w:vAlign w:val="top"/>
          </w:tcPr>
          <w:p w14:paraId="6E890DB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08-Aug-2012</w:t>
            </w:r>
          </w:p>
        </w:tc>
        <w:tc>
          <w:tcPr>
            <w:tcW w:w="886" w:type="pct"/>
            <w:vAlign w:val="top"/>
          </w:tcPr>
          <w:p w14:paraId="1ADFECBD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1B89DE9C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3D185365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0F3FFCE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1.22</w:t>
            </w:r>
          </w:p>
        </w:tc>
        <w:tc>
          <w:tcPr>
            <w:tcW w:w="1316" w:type="pct"/>
            <w:vAlign w:val="top"/>
          </w:tcPr>
          <w:p w14:paraId="0BA96B5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Ready for approval</w:t>
            </w:r>
          </w:p>
        </w:tc>
        <w:tc>
          <w:tcPr>
            <w:tcW w:w="985" w:type="pct"/>
            <w:vAlign w:val="top"/>
          </w:tcPr>
          <w:p w14:paraId="7D87927D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Zemliakou</w:t>
            </w:r>
          </w:p>
        </w:tc>
        <w:tc>
          <w:tcPr>
            <w:tcW w:w="690" w:type="pct"/>
            <w:vAlign w:val="top"/>
          </w:tcPr>
          <w:p w14:paraId="550BB3DA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09-Aug-2012</w:t>
            </w:r>
          </w:p>
        </w:tc>
        <w:tc>
          <w:tcPr>
            <w:tcW w:w="886" w:type="pct"/>
            <w:vAlign w:val="top"/>
          </w:tcPr>
          <w:p w14:paraId="3CFFA88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Kureichyk</w:t>
            </w:r>
          </w:p>
        </w:tc>
        <w:tc>
          <w:tcPr>
            <w:tcW w:w="777" w:type="pct"/>
            <w:vAlign w:val="top"/>
          </w:tcPr>
          <w:p w14:paraId="36F055CC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09-Aug-2012</w:t>
            </w:r>
          </w:p>
        </w:tc>
      </w:tr>
      <w:tr w:rsidR="003B4FB9" w:rsidRPr="003534EA" w14:paraId="6D509C05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9440CD3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1.23</w:t>
            </w:r>
          </w:p>
        </w:tc>
        <w:tc>
          <w:tcPr>
            <w:tcW w:w="1316" w:type="pct"/>
            <w:vAlign w:val="top"/>
          </w:tcPr>
          <w:p w14:paraId="72ACF14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VPN for Windows 8 added</w:t>
            </w:r>
          </w:p>
        </w:tc>
        <w:tc>
          <w:tcPr>
            <w:tcW w:w="985" w:type="pct"/>
            <w:vAlign w:val="top"/>
          </w:tcPr>
          <w:p w14:paraId="6FB085C8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Siarhei Maltsau</w:t>
            </w:r>
          </w:p>
        </w:tc>
        <w:tc>
          <w:tcPr>
            <w:tcW w:w="690" w:type="pct"/>
            <w:vAlign w:val="top"/>
          </w:tcPr>
          <w:p w14:paraId="62093FF7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18-Nov-2012</w:t>
            </w:r>
          </w:p>
        </w:tc>
        <w:tc>
          <w:tcPr>
            <w:tcW w:w="886" w:type="pct"/>
            <w:vAlign w:val="top"/>
          </w:tcPr>
          <w:p w14:paraId="17E7DFBE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57F3CEA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6F9051CF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87E62CD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1.24</w:t>
            </w:r>
          </w:p>
        </w:tc>
        <w:tc>
          <w:tcPr>
            <w:tcW w:w="1316" w:type="pct"/>
            <w:vAlign w:val="top"/>
          </w:tcPr>
          <w:p w14:paraId="33A13D6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4BBD2D3F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Sviatlana Pushkina</w:t>
            </w:r>
          </w:p>
        </w:tc>
        <w:tc>
          <w:tcPr>
            <w:tcW w:w="690" w:type="pct"/>
            <w:vAlign w:val="top"/>
          </w:tcPr>
          <w:p w14:paraId="337DB6C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20-Nov-2012</w:t>
            </w:r>
          </w:p>
        </w:tc>
        <w:tc>
          <w:tcPr>
            <w:tcW w:w="886" w:type="pct"/>
            <w:vAlign w:val="top"/>
          </w:tcPr>
          <w:p w14:paraId="78D9076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Kureichyk</w:t>
            </w:r>
          </w:p>
        </w:tc>
        <w:tc>
          <w:tcPr>
            <w:tcW w:w="777" w:type="pct"/>
            <w:vAlign w:val="top"/>
          </w:tcPr>
          <w:p w14:paraId="38FD7C2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27-Nov-2012</w:t>
            </w:r>
          </w:p>
        </w:tc>
      </w:tr>
      <w:tr w:rsidR="003B4FB9" w:rsidRPr="003534EA" w14:paraId="2AD3826C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0E9F5F26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</w:t>
            </w:r>
          </w:p>
        </w:tc>
        <w:tc>
          <w:tcPr>
            <w:tcW w:w="1316" w:type="pct"/>
            <w:vAlign w:val="top"/>
          </w:tcPr>
          <w:p w14:paraId="1311EC7B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Wi-Fi instruction was updated – p. 5. Wi-Fi Access. P. 3.2.2.screenshot updated</w:t>
            </w:r>
          </w:p>
        </w:tc>
        <w:tc>
          <w:tcPr>
            <w:tcW w:w="985" w:type="pct"/>
            <w:vAlign w:val="top"/>
          </w:tcPr>
          <w:p w14:paraId="31A9DC9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Vasili Gronski</w:t>
            </w:r>
          </w:p>
        </w:tc>
        <w:tc>
          <w:tcPr>
            <w:tcW w:w="690" w:type="pct"/>
            <w:vAlign w:val="top"/>
          </w:tcPr>
          <w:p w14:paraId="5C803F48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31-January-2013</w:t>
            </w:r>
          </w:p>
        </w:tc>
        <w:tc>
          <w:tcPr>
            <w:tcW w:w="886" w:type="pct"/>
            <w:vAlign w:val="top"/>
          </w:tcPr>
          <w:p w14:paraId="3F08905D" w14:textId="3EDA755A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Kureichyk</w:t>
            </w:r>
          </w:p>
        </w:tc>
        <w:tc>
          <w:tcPr>
            <w:tcW w:w="777" w:type="pct"/>
            <w:vAlign w:val="top"/>
          </w:tcPr>
          <w:p w14:paraId="46970625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18-Feb-2013</w:t>
            </w:r>
          </w:p>
        </w:tc>
      </w:tr>
      <w:tr w:rsidR="00FC73DA" w:rsidRPr="003534EA" w14:paraId="5AF77E9D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0F3F3FEE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1.3.1</w:t>
            </w:r>
          </w:p>
        </w:tc>
        <w:tc>
          <w:tcPr>
            <w:tcW w:w="1316" w:type="pct"/>
            <w:vAlign w:val="top"/>
          </w:tcPr>
          <w:p w14:paraId="08844702" w14:textId="77777777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p. 5, 2. Rules of Use was updated; p. 5, 3.1. Processing the Request for Access was updated</w:t>
            </w:r>
          </w:p>
        </w:tc>
        <w:tc>
          <w:tcPr>
            <w:tcW w:w="985" w:type="pct"/>
            <w:vAlign w:val="top"/>
          </w:tcPr>
          <w:p w14:paraId="55A4DE6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Liudmila Dzikevich</w:t>
            </w:r>
          </w:p>
        </w:tc>
        <w:tc>
          <w:tcPr>
            <w:tcW w:w="690" w:type="pct"/>
            <w:vAlign w:val="top"/>
          </w:tcPr>
          <w:p w14:paraId="30F43A7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17-April-2013</w:t>
            </w:r>
          </w:p>
        </w:tc>
        <w:tc>
          <w:tcPr>
            <w:tcW w:w="886" w:type="pct"/>
            <w:vAlign w:val="top"/>
          </w:tcPr>
          <w:p w14:paraId="247360B7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Kureichyk</w:t>
            </w:r>
          </w:p>
        </w:tc>
        <w:tc>
          <w:tcPr>
            <w:tcW w:w="777" w:type="pct"/>
            <w:vAlign w:val="top"/>
          </w:tcPr>
          <w:p w14:paraId="7952078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15-May-2013</w:t>
            </w:r>
          </w:p>
        </w:tc>
      </w:tr>
      <w:tr w:rsidR="003B4FB9" w:rsidRPr="003534EA" w14:paraId="297BDF65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3C12C44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1.3.2</w:t>
            </w:r>
          </w:p>
        </w:tc>
        <w:tc>
          <w:tcPr>
            <w:tcW w:w="1316" w:type="pct"/>
            <w:vAlign w:val="top"/>
          </w:tcPr>
          <w:p w14:paraId="04CC27BD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p. 5 Wi-Fi Access was updated</w:t>
            </w:r>
          </w:p>
        </w:tc>
        <w:tc>
          <w:tcPr>
            <w:tcW w:w="985" w:type="pct"/>
            <w:vAlign w:val="top"/>
          </w:tcPr>
          <w:p w14:paraId="271D3AE1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Alexey Frolov</w:t>
            </w:r>
          </w:p>
        </w:tc>
        <w:tc>
          <w:tcPr>
            <w:tcW w:w="690" w:type="pct"/>
            <w:vAlign w:val="top"/>
          </w:tcPr>
          <w:p w14:paraId="27688C9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22-July-2013</w:t>
            </w:r>
          </w:p>
        </w:tc>
        <w:tc>
          <w:tcPr>
            <w:tcW w:w="886" w:type="pct"/>
            <w:vAlign w:val="top"/>
          </w:tcPr>
          <w:p w14:paraId="70E5BE23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8BC43A5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593F7B80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035DFFD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1.3.3</w:t>
            </w:r>
          </w:p>
        </w:tc>
        <w:tc>
          <w:tcPr>
            <w:tcW w:w="1316" w:type="pct"/>
            <w:vAlign w:val="top"/>
          </w:tcPr>
          <w:p w14:paraId="7DDEAC85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628D72AF" w14:textId="5DD4E552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Hanna Khaletskaya</w:t>
            </w:r>
          </w:p>
        </w:tc>
        <w:tc>
          <w:tcPr>
            <w:tcW w:w="690" w:type="pct"/>
            <w:vAlign w:val="top"/>
          </w:tcPr>
          <w:p w14:paraId="677593E4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22-July-2013</w:t>
            </w:r>
          </w:p>
        </w:tc>
        <w:tc>
          <w:tcPr>
            <w:tcW w:w="886" w:type="pct"/>
            <w:vAlign w:val="top"/>
          </w:tcPr>
          <w:p w14:paraId="24B77662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2D455E4D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B4FB9" w:rsidRPr="003534EA" w14:paraId="0F89A62D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7371BAEF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1.3.4</w:t>
            </w:r>
          </w:p>
        </w:tc>
        <w:tc>
          <w:tcPr>
            <w:tcW w:w="1316" w:type="pct"/>
            <w:vAlign w:val="top"/>
          </w:tcPr>
          <w:p w14:paraId="6D1D5011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p.3.1 Processing the Request for Access</w:t>
            </w:r>
          </w:p>
        </w:tc>
        <w:tc>
          <w:tcPr>
            <w:tcW w:w="985" w:type="pct"/>
            <w:vAlign w:val="top"/>
          </w:tcPr>
          <w:p w14:paraId="1895961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Olga Kauta</w:t>
            </w:r>
          </w:p>
        </w:tc>
        <w:tc>
          <w:tcPr>
            <w:tcW w:w="690" w:type="pct"/>
            <w:vAlign w:val="top"/>
          </w:tcPr>
          <w:p w14:paraId="3DAB91D9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19-June-2014</w:t>
            </w:r>
          </w:p>
        </w:tc>
        <w:tc>
          <w:tcPr>
            <w:tcW w:w="886" w:type="pct"/>
            <w:vAlign w:val="top"/>
          </w:tcPr>
          <w:p w14:paraId="7A07131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C742A59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3534EA" w14:paraId="2751F802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EB8B9FB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1.3.5</w:t>
            </w:r>
          </w:p>
        </w:tc>
        <w:tc>
          <w:tcPr>
            <w:tcW w:w="1316" w:type="pct"/>
            <w:vAlign w:val="top"/>
          </w:tcPr>
          <w:p w14:paraId="7FC39D68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0E7AAD13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Anastasia Yatchenko</w:t>
            </w:r>
          </w:p>
        </w:tc>
        <w:tc>
          <w:tcPr>
            <w:tcW w:w="690" w:type="pct"/>
            <w:vAlign w:val="top"/>
          </w:tcPr>
          <w:p w14:paraId="134E62FC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19-June-2014</w:t>
            </w:r>
          </w:p>
        </w:tc>
        <w:tc>
          <w:tcPr>
            <w:tcW w:w="886" w:type="pct"/>
            <w:vAlign w:val="top"/>
          </w:tcPr>
          <w:p w14:paraId="4138100C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Andrei Zemliakou</w:t>
            </w:r>
          </w:p>
        </w:tc>
        <w:tc>
          <w:tcPr>
            <w:tcW w:w="777" w:type="pct"/>
            <w:vAlign w:val="top"/>
          </w:tcPr>
          <w:p w14:paraId="1ECC8689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02-Dec-2015</w:t>
            </w:r>
          </w:p>
        </w:tc>
      </w:tr>
      <w:tr w:rsidR="003B4FB9" w:rsidRPr="00DA6CF4" w14:paraId="5435B24C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0EA42E16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1.3.6</w:t>
            </w:r>
          </w:p>
        </w:tc>
        <w:tc>
          <w:tcPr>
            <w:tcW w:w="1316" w:type="pct"/>
            <w:vAlign w:val="top"/>
          </w:tcPr>
          <w:p w14:paraId="4B88AECD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p. 3.3.3 Setting your VPN under Windows 10 was added</w:t>
            </w:r>
          </w:p>
        </w:tc>
        <w:tc>
          <w:tcPr>
            <w:tcW w:w="985" w:type="pct"/>
            <w:vAlign w:val="top"/>
          </w:tcPr>
          <w:p w14:paraId="55A6B9C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Ekaterina Polezhaeva</w:t>
            </w:r>
          </w:p>
        </w:tc>
        <w:tc>
          <w:tcPr>
            <w:tcW w:w="690" w:type="pct"/>
            <w:vAlign w:val="top"/>
          </w:tcPr>
          <w:p w14:paraId="7831CFD2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03-Mar-2016</w:t>
            </w:r>
          </w:p>
        </w:tc>
        <w:tc>
          <w:tcPr>
            <w:tcW w:w="886" w:type="pct"/>
            <w:vAlign w:val="top"/>
          </w:tcPr>
          <w:p w14:paraId="29FEA4E6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Mikhail Kazouski</w:t>
            </w:r>
          </w:p>
        </w:tc>
        <w:tc>
          <w:tcPr>
            <w:tcW w:w="777" w:type="pct"/>
            <w:vAlign w:val="top"/>
          </w:tcPr>
          <w:p w14:paraId="2908DDE7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09-Mar-2016</w:t>
            </w:r>
          </w:p>
        </w:tc>
      </w:tr>
      <w:tr w:rsidR="00FC73DA" w:rsidRPr="00DA6CF4" w14:paraId="11905118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B05DD1C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1.4</w:t>
            </w:r>
          </w:p>
        </w:tc>
        <w:tc>
          <w:tcPr>
            <w:tcW w:w="1316" w:type="pct"/>
            <w:vAlign w:val="top"/>
          </w:tcPr>
          <w:p w14:paraId="1B004A4C" w14:textId="77777777" w:rsidR="003B4FB9" w:rsidRPr="00E94358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Updated with new EPAM template, QA review</w:t>
            </w:r>
          </w:p>
        </w:tc>
        <w:tc>
          <w:tcPr>
            <w:tcW w:w="985" w:type="pct"/>
            <w:vAlign w:val="top"/>
          </w:tcPr>
          <w:p w14:paraId="752F1841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Oleksandr Dmytriyev</w:t>
            </w:r>
          </w:p>
        </w:tc>
        <w:tc>
          <w:tcPr>
            <w:tcW w:w="690" w:type="pct"/>
            <w:vAlign w:val="top"/>
          </w:tcPr>
          <w:p w14:paraId="2AC25CDE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10-Mar-2016</w:t>
            </w:r>
          </w:p>
        </w:tc>
        <w:tc>
          <w:tcPr>
            <w:tcW w:w="886" w:type="pct"/>
            <w:vAlign w:val="top"/>
          </w:tcPr>
          <w:p w14:paraId="7D716FCF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Mikhail Kazouski</w:t>
            </w:r>
          </w:p>
        </w:tc>
        <w:tc>
          <w:tcPr>
            <w:tcW w:w="777" w:type="pct"/>
            <w:vAlign w:val="top"/>
          </w:tcPr>
          <w:p w14:paraId="03DB5D20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10-Mar-2016</w:t>
            </w:r>
          </w:p>
        </w:tc>
      </w:tr>
      <w:tr w:rsidR="003B4FB9" w:rsidRPr="00DA6CF4" w14:paraId="3206D26C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883CF99" w14:textId="4B6E5CA5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1.5</w:t>
            </w:r>
          </w:p>
        </w:tc>
        <w:tc>
          <w:tcPr>
            <w:tcW w:w="1316" w:type="pct"/>
            <w:vAlign w:val="top"/>
          </w:tcPr>
          <w:p w14:paraId="23BFFE2B" w14:textId="77777777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p. 3.3.3 Setting up your VPN under Windows 8.1;</w:t>
            </w:r>
          </w:p>
          <w:p w14:paraId="1FC69635" w14:textId="0C5E2258" w:rsidR="003B4FB9" w:rsidRPr="00E94358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p. 3.3.7 Se</w:t>
            </w:r>
            <w:r w:rsidR="00E55D3B" w:rsidRPr="006676EC">
              <w:rPr>
                <w:rFonts w:ascii="Trebuchet MS" w:hAnsi="Trebuchet MS"/>
                <w:sz w:val="18"/>
                <w:szCs w:val="18"/>
                <w:lang w:val="en-US"/>
              </w:rPr>
              <w:t>tting up your VPN under Android</w:t>
            </w:r>
          </w:p>
        </w:tc>
        <w:tc>
          <w:tcPr>
            <w:tcW w:w="985" w:type="pct"/>
            <w:vAlign w:val="top"/>
          </w:tcPr>
          <w:p w14:paraId="207D29DA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Ekaterina Polezhaeva</w:t>
            </w:r>
          </w:p>
        </w:tc>
        <w:tc>
          <w:tcPr>
            <w:tcW w:w="690" w:type="pct"/>
            <w:vAlign w:val="top"/>
          </w:tcPr>
          <w:p w14:paraId="7CBB4551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21-Apr-2016</w:t>
            </w:r>
          </w:p>
        </w:tc>
        <w:tc>
          <w:tcPr>
            <w:tcW w:w="886" w:type="pct"/>
            <w:vAlign w:val="top"/>
          </w:tcPr>
          <w:p w14:paraId="375F2C50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5933C484" w14:textId="77777777" w:rsidR="003B4FB9" w:rsidRPr="00E55D3B" w:rsidRDefault="003B4FB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DA6CF4" w14:paraId="4737F685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AC3443D" w14:textId="77777777" w:rsidR="003B4FB9" w:rsidRPr="00E55D3B" w:rsidRDefault="003B4FB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1.6</w:t>
            </w:r>
          </w:p>
        </w:tc>
        <w:tc>
          <w:tcPr>
            <w:tcW w:w="1316" w:type="pct"/>
            <w:vAlign w:val="top"/>
          </w:tcPr>
          <w:p w14:paraId="401DAB2E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4D3CE771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3487AAD3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26-Apr-2016</w:t>
            </w:r>
          </w:p>
        </w:tc>
        <w:tc>
          <w:tcPr>
            <w:tcW w:w="886" w:type="pct"/>
            <w:vAlign w:val="top"/>
          </w:tcPr>
          <w:p w14:paraId="53B13326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5004121E" w14:textId="77777777" w:rsidR="003B4FB9" w:rsidRPr="00E55D3B" w:rsidRDefault="003B4FB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AF40AC" w:rsidRPr="00DA6CF4" w14:paraId="3CAD61D4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8D5F85B" w14:textId="3E92BE1B" w:rsidR="00AF40AC" w:rsidRPr="00E55D3B" w:rsidRDefault="00AF40AC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1.7</w:t>
            </w:r>
          </w:p>
        </w:tc>
        <w:tc>
          <w:tcPr>
            <w:tcW w:w="1316" w:type="pct"/>
            <w:vAlign w:val="top"/>
          </w:tcPr>
          <w:p w14:paraId="03A58624" w14:textId="19AEE929" w:rsidR="00AF40AC" w:rsidRPr="00E94358" w:rsidRDefault="006C05F4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Added the steps of checking “Allow other people to use this connection” option for Windows 7, 8 and 10</w:t>
            </w:r>
          </w:p>
        </w:tc>
        <w:tc>
          <w:tcPr>
            <w:tcW w:w="985" w:type="pct"/>
            <w:vAlign w:val="top"/>
          </w:tcPr>
          <w:p w14:paraId="0017C6B5" w14:textId="725AFA92" w:rsidR="00AF40AC" w:rsidRPr="00E55D3B" w:rsidRDefault="00AF40AC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Olga Martyshuk</w:t>
            </w:r>
          </w:p>
        </w:tc>
        <w:tc>
          <w:tcPr>
            <w:tcW w:w="690" w:type="pct"/>
            <w:vAlign w:val="top"/>
          </w:tcPr>
          <w:p w14:paraId="2B2EC700" w14:textId="2899F0AA" w:rsidR="00AF40AC" w:rsidRPr="00E55D3B" w:rsidRDefault="00AF40AC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55D3B">
              <w:rPr>
                <w:rFonts w:ascii="Trebuchet MS" w:hAnsi="Trebuchet MS"/>
                <w:sz w:val="18"/>
                <w:szCs w:val="18"/>
              </w:rPr>
              <w:t>30-May-2016</w:t>
            </w:r>
          </w:p>
        </w:tc>
        <w:tc>
          <w:tcPr>
            <w:tcW w:w="886" w:type="pct"/>
            <w:vAlign w:val="top"/>
          </w:tcPr>
          <w:p w14:paraId="3C951C26" w14:textId="77777777" w:rsidR="00AF40AC" w:rsidRPr="00E55D3B" w:rsidRDefault="00AF40AC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F65BA6B" w14:textId="77777777" w:rsidR="00AF40AC" w:rsidRPr="00E55D3B" w:rsidRDefault="00AF40AC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DA6CF4" w14:paraId="6607E88C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E2B2DDB" w14:textId="16A05A54" w:rsidR="00154E1D" w:rsidRPr="00E55D3B" w:rsidRDefault="00154E1D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1.8</w:t>
            </w:r>
          </w:p>
        </w:tc>
        <w:tc>
          <w:tcPr>
            <w:tcW w:w="1316" w:type="pct"/>
            <w:vAlign w:val="top"/>
          </w:tcPr>
          <w:p w14:paraId="198AED53" w14:textId="105547D3" w:rsidR="00154E1D" w:rsidRPr="00E55D3B" w:rsidRDefault="00154E1D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01BF3690" w14:textId="2843F2CE" w:rsidR="00154E1D" w:rsidRPr="00E55D3B" w:rsidRDefault="00154E1D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1F9CE8A3" w14:textId="31790389" w:rsidR="00154E1D" w:rsidRPr="00E55D3B" w:rsidRDefault="00154E1D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13-Jun-2016</w:t>
            </w:r>
          </w:p>
        </w:tc>
        <w:tc>
          <w:tcPr>
            <w:tcW w:w="886" w:type="pct"/>
            <w:vAlign w:val="top"/>
          </w:tcPr>
          <w:p w14:paraId="61958324" w14:textId="77777777" w:rsidR="00154E1D" w:rsidRPr="00E55D3B" w:rsidRDefault="00154E1D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FD4E953" w14:textId="77777777" w:rsidR="00154E1D" w:rsidRPr="00E55D3B" w:rsidRDefault="00154E1D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EA2454" w:rsidRPr="00DA6CF4" w14:paraId="1867F5E4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13087F7" w14:textId="6ECF0A77" w:rsidR="00EA2454" w:rsidRDefault="00EA2454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1.9</w:t>
            </w:r>
          </w:p>
        </w:tc>
        <w:tc>
          <w:tcPr>
            <w:tcW w:w="1316" w:type="pct"/>
            <w:vAlign w:val="top"/>
          </w:tcPr>
          <w:p w14:paraId="1DDCF59C" w14:textId="2F020AAB" w:rsidR="00EA2454" w:rsidRPr="00E94358" w:rsidRDefault="00EA2454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p.3.3.6 Setting up your VPN under Mac OS X 10.12 (Sierra) added</w:t>
            </w:r>
          </w:p>
        </w:tc>
        <w:tc>
          <w:tcPr>
            <w:tcW w:w="985" w:type="pct"/>
            <w:vAlign w:val="top"/>
          </w:tcPr>
          <w:p w14:paraId="40C72435" w14:textId="6F40CE6F" w:rsidR="00EA2454" w:rsidRDefault="00EA2454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Iuliia Myznikova</w:t>
            </w:r>
          </w:p>
        </w:tc>
        <w:tc>
          <w:tcPr>
            <w:tcW w:w="690" w:type="pct"/>
            <w:vAlign w:val="top"/>
          </w:tcPr>
          <w:p w14:paraId="32C4EA7C" w14:textId="349542BB" w:rsidR="00EA2454" w:rsidRDefault="00EA2454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20-Sep-2016</w:t>
            </w:r>
          </w:p>
        </w:tc>
        <w:tc>
          <w:tcPr>
            <w:tcW w:w="886" w:type="pct"/>
            <w:vAlign w:val="top"/>
          </w:tcPr>
          <w:p w14:paraId="476459BC" w14:textId="77777777" w:rsidR="00EA2454" w:rsidRPr="00E55D3B" w:rsidRDefault="00EA2454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6FD34E19" w14:textId="77777777" w:rsidR="00EA2454" w:rsidRPr="00E55D3B" w:rsidRDefault="00EA2454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DA6CF4" w14:paraId="05F2E5E0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1008DA6" w14:textId="5A49A9B1" w:rsidR="00EA2454" w:rsidRDefault="00EA2454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2.0</w:t>
            </w:r>
          </w:p>
        </w:tc>
        <w:tc>
          <w:tcPr>
            <w:tcW w:w="1316" w:type="pct"/>
            <w:vAlign w:val="top"/>
          </w:tcPr>
          <w:p w14:paraId="5D46DE16" w14:textId="461E856C" w:rsidR="00EA2454" w:rsidRPr="00E94358" w:rsidRDefault="00EA2454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p. 3.3.7 Setting up your VPN under iOS 10 added</w:t>
            </w:r>
          </w:p>
        </w:tc>
        <w:tc>
          <w:tcPr>
            <w:tcW w:w="985" w:type="pct"/>
            <w:vAlign w:val="top"/>
          </w:tcPr>
          <w:p w14:paraId="02C2E875" w14:textId="25107B67" w:rsidR="00EA2454" w:rsidRDefault="00EA2454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Iuliia Myznikova</w:t>
            </w:r>
          </w:p>
        </w:tc>
        <w:tc>
          <w:tcPr>
            <w:tcW w:w="690" w:type="pct"/>
            <w:vAlign w:val="top"/>
          </w:tcPr>
          <w:p w14:paraId="0A5C8AA7" w14:textId="586C8107" w:rsidR="00EA2454" w:rsidRDefault="00EA2454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20-Sep-2016</w:t>
            </w:r>
          </w:p>
        </w:tc>
        <w:tc>
          <w:tcPr>
            <w:tcW w:w="886" w:type="pct"/>
            <w:vAlign w:val="top"/>
          </w:tcPr>
          <w:p w14:paraId="1B3FDA5A" w14:textId="77777777" w:rsidR="00EA2454" w:rsidRPr="00E55D3B" w:rsidRDefault="00EA2454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BA86335" w14:textId="77777777" w:rsidR="00EA2454" w:rsidRPr="00E55D3B" w:rsidRDefault="00EA2454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A87878" w:rsidRPr="00DA6CF4" w14:paraId="3D41EA32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567AA78" w14:textId="72623051" w:rsidR="00A87878" w:rsidRDefault="00A87878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2.1</w:t>
            </w:r>
          </w:p>
        </w:tc>
        <w:tc>
          <w:tcPr>
            <w:tcW w:w="1316" w:type="pct"/>
            <w:vAlign w:val="top"/>
          </w:tcPr>
          <w:p w14:paraId="5503A2AC" w14:textId="0D364D2E" w:rsidR="00A87878" w:rsidRDefault="00A8787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07847B9A" w14:textId="773BA09E" w:rsidR="00A87878" w:rsidRDefault="00A8787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008671A1" w14:textId="45455976" w:rsidR="00A87878" w:rsidRDefault="00A8787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23-Sep-2016</w:t>
            </w:r>
          </w:p>
        </w:tc>
        <w:tc>
          <w:tcPr>
            <w:tcW w:w="886" w:type="pct"/>
            <w:vAlign w:val="top"/>
          </w:tcPr>
          <w:p w14:paraId="40C1E72F" w14:textId="5B513418" w:rsidR="00A87878" w:rsidRPr="00E55D3B" w:rsidRDefault="00BC39D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C39DB">
              <w:rPr>
                <w:rFonts w:ascii="Trebuchet MS" w:hAnsi="Trebuchet MS"/>
                <w:sz w:val="18"/>
                <w:szCs w:val="18"/>
              </w:rPr>
              <w:t>Mikhail Kazouski</w:t>
            </w:r>
          </w:p>
        </w:tc>
        <w:tc>
          <w:tcPr>
            <w:tcW w:w="777" w:type="pct"/>
            <w:vAlign w:val="top"/>
          </w:tcPr>
          <w:p w14:paraId="69CECAAB" w14:textId="2A278FD1" w:rsidR="00A87878" w:rsidRPr="00E55D3B" w:rsidRDefault="00BC39D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23-Sep-2016</w:t>
            </w:r>
          </w:p>
        </w:tc>
      </w:tr>
      <w:tr w:rsidR="00FC73DA" w:rsidRPr="00DA6CF4" w14:paraId="75C3FFC4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482B143" w14:textId="254C9F9D" w:rsidR="00FB104B" w:rsidRDefault="00FB104B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2.2</w:t>
            </w:r>
          </w:p>
        </w:tc>
        <w:tc>
          <w:tcPr>
            <w:tcW w:w="1316" w:type="pct"/>
            <w:vAlign w:val="top"/>
          </w:tcPr>
          <w:p w14:paraId="14D71502" w14:textId="5797B48F" w:rsidR="00FB104B" w:rsidRPr="00E94358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p. 3.3.6 Setting up your VPN (l2TP) under Mac OS X 10.12 (Sierra) was updated</w:t>
            </w:r>
          </w:p>
        </w:tc>
        <w:tc>
          <w:tcPr>
            <w:tcW w:w="985" w:type="pct"/>
            <w:vAlign w:val="top"/>
          </w:tcPr>
          <w:p w14:paraId="1A4DB403" w14:textId="20DBF3DA" w:rsidR="00FB104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Iuliia Myznikova</w:t>
            </w:r>
          </w:p>
        </w:tc>
        <w:tc>
          <w:tcPr>
            <w:tcW w:w="690" w:type="pct"/>
            <w:vAlign w:val="top"/>
          </w:tcPr>
          <w:p w14:paraId="31FF991A" w14:textId="562CCF34" w:rsidR="00FB104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17-Oct-2016</w:t>
            </w:r>
          </w:p>
        </w:tc>
        <w:tc>
          <w:tcPr>
            <w:tcW w:w="886" w:type="pct"/>
            <w:vAlign w:val="top"/>
          </w:tcPr>
          <w:p w14:paraId="35A15542" w14:textId="77777777" w:rsidR="00FB104B" w:rsidRPr="00BC39D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0950A484" w14:textId="77777777" w:rsidR="00FB104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B104B" w:rsidRPr="00DA6CF4" w14:paraId="402F54CA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4B58226" w14:textId="56193D6A" w:rsidR="00FB104B" w:rsidRDefault="00FB104B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2.3</w:t>
            </w:r>
          </w:p>
        </w:tc>
        <w:tc>
          <w:tcPr>
            <w:tcW w:w="1316" w:type="pct"/>
            <w:vAlign w:val="top"/>
          </w:tcPr>
          <w:p w14:paraId="224EC652" w14:textId="43633958" w:rsidR="00FB104B" w:rsidRPr="00E94358" w:rsidRDefault="00FB104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Appendix B. Keys was added</w:t>
            </w:r>
          </w:p>
        </w:tc>
        <w:tc>
          <w:tcPr>
            <w:tcW w:w="985" w:type="pct"/>
            <w:vAlign w:val="top"/>
          </w:tcPr>
          <w:p w14:paraId="431AFB73" w14:textId="00498A4C" w:rsidR="00FB104B" w:rsidRDefault="00FB104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Iuliia Myznikova</w:t>
            </w:r>
          </w:p>
        </w:tc>
        <w:tc>
          <w:tcPr>
            <w:tcW w:w="690" w:type="pct"/>
            <w:vAlign w:val="top"/>
          </w:tcPr>
          <w:p w14:paraId="7D2D4570" w14:textId="56460BEA" w:rsidR="00FB104B" w:rsidRDefault="00FB104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17-Oct-2016</w:t>
            </w:r>
          </w:p>
        </w:tc>
        <w:tc>
          <w:tcPr>
            <w:tcW w:w="886" w:type="pct"/>
            <w:vAlign w:val="top"/>
          </w:tcPr>
          <w:p w14:paraId="4CCDD1A6" w14:textId="77777777" w:rsidR="00FB104B" w:rsidRPr="00BC39DB" w:rsidRDefault="00FB104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0EF09FCE" w14:textId="77777777" w:rsidR="00FB104B" w:rsidRDefault="00FB104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DA6CF4" w14:paraId="5888ADBD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5752D6FD" w14:textId="46FEB127" w:rsidR="00FB104B" w:rsidRDefault="00FB104B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2.4</w:t>
            </w:r>
          </w:p>
        </w:tc>
        <w:tc>
          <w:tcPr>
            <w:tcW w:w="1316" w:type="pct"/>
            <w:vAlign w:val="top"/>
          </w:tcPr>
          <w:p w14:paraId="200E875F" w14:textId="25193230" w:rsidR="00FB104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Numeration corrected</w:t>
            </w:r>
          </w:p>
        </w:tc>
        <w:tc>
          <w:tcPr>
            <w:tcW w:w="985" w:type="pct"/>
            <w:vAlign w:val="top"/>
          </w:tcPr>
          <w:p w14:paraId="686C0AB8" w14:textId="65D7CCC1" w:rsidR="00FB104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Iuliia Myznikova</w:t>
            </w:r>
          </w:p>
        </w:tc>
        <w:tc>
          <w:tcPr>
            <w:tcW w:w="690" w:type="pct"/>
            <w:vAlign w:val="top"/>
          </w:tcPr>
          <w:p w14:paraId="13E4326D" w14:textId="7601E95E" w:rsidR="00FB104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17-Oct-2016</w:t>
            </w:r>
          </w:p>
        </w:tc>
        <w:tc>
          <w:tcPr>
            <w:tcW w:w="886" w:type="pct"/>
            <w:vAlign w:val="top"/>
          </w:tcPr>
          <w:p w14:paraId="346F438F" w14:textId="77777777" w:rsidR="00FB104B" w:rsidRPr="00BC39D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2B7F9520" w14:textId="77777777" w:rsidR="00FB104B" w:rsidRDefault="00FB104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0D1867" w:rsidRPr="00DA6CF4" w14:paraId="39338147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9D785BE" w14:textId="00BB69AB" w:rsidR="000D1867" w:rsidRDefault="000D1867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2.5</w:t>
            </w:r>
          </w:p>
        </w:tc>
        <w:tc>
          <w:tcPr>
            <w:tcW w:w="1316" w:type="pct"/>
            <w:vAlign w:val="top"/>
          </w:tcPr>
          <w:p w14:paraId="4C32867D" w14:textId="30D1753A" w:rsidR="000D1867" w:rsidRDefault="000D1867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495E59A7" w14:textId="6E8AFD12" w:rsidR="000D1867" w:rsidRDefault="000D1867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Roman Komlyk</w:t>
            </w:r>
          </w:p>
        </w:tc>
        <w:tc>
          <w:tcPr>
            <w:tcW w:w="690" w:type="pct"/>
            <w:vAlign w:val="top"/>
          </w:tcPr>
          <w:p w14:paraId="43A23941" w14:textId="651BA06C" w:rsidR="000D1867" w:rsidRDefault="000D1867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18-Oct-2016</w:t>
            </w:r>
          </w:p>
        </w:tc>
        <w:tc>
          <w:tcPr>
            <w:tcW w:w="886" w:type="pct"/>
            <w:vAlign w:val="top"/>
          </w:tcPr>
          <w:p w14:paraId="417B476F" w14:textId="1B716DB3" w:rsidR="000D1867" w:rsidRPr="00BC39DB" w:rsidRDefault="00B449B7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C39DB">
              <w:rPr>
                <w:rFonts w:ascii="Trebuchet MS" w:hAnsi="Trebuchet MS"/>
                <w:sz w:val="18"/>
                <w:szCs w:val="18"/>
              </w:rPr>
              <w:t>Mikhail Kazouski</w:t>
            </w:r>
          </w:p>
        </w:tc>
        <w:tc>
          <w:tcPr>
            <w:tcW w:w="777" w:type="pct"/>
            <w:vAlign w:val="top"/>
          </w:tcPr>
          <w:p w14:paraId="3170387A" w14:textId="4222701F" w:rsidR="000D1867" w:rsidRDefault="00B449B7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19-Oct-2016</w:t>
            </w:r>
          </w:p>
        </w:tc>
      </w:tr>
      <w:tr w:rsidR="00FC73DA" w:rsidRPr="00DA6CF4" w14:paraId="50FC9895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9E1C0D4" w14:textId="5F48D2AC" w:rsidR="00EF3329" w:rsidRDefault="00EF332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2.6</w:t>
            </w:r>
          </w:p>
        </w:tc>
        <w:tc>
          <w:tcPr>
            <w:tcW w:w="1316" w:type="pct"/>
            <w:vAlign w:val="top"/>
          </w:tcPr>
          <w:p w14:paraId="14AF7FD3" w14:textId="7CD74164" w:rsidR="00EF3329" w:rsidRDefault="00EF332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Appendix A.2 updated</w:t>
            </w:r>
          </w:p>
        </w:tc>
        <w:tc>
          <w:tcPr>
            <w:tcW w:w="985" w:type="pct"/>
            <w:vAlign w:val="top"/>
          </w:tcPr>
          <w:p w14:paraId="2BC79054" w14:textId="0AC66763" w:rsidR="00EF3329" w:rsidRDefault="00EF332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EF3329">
              <w:rPr>
                <w:rFonts w:ascii="Trebuchet MS" w:hAnsi="Trebuchet MS"/>
                <w:sz w:val="18"/>
                <w:szCs w:val="18"/>
              </w:rPr>
              <w:t>Uladzimir Fiasenka</w:t>
            </w:r>
          </w:p>
        </w:tc>
        <w:tc>
          <w:tcPr>
            <w:tcW w:w="690" w:type="pct"/>
            <w:vAlign w:val="top"/>
          </w:tcPr>
          <w:p w14:paraId="21F8B5B8" w14:textId="56FB871F" w:rsidR="00EF3329" w:rsidRDefault="00EF332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21-Jun-2017</w:t>
            </w:r>
          </w:p>
        </w:tc>
        <w:tc>
          <w:tcPr>
            <w:tcW w:w="886" w:type="pct"/>
            <w:vAlign w:val="top"/>
          </w:tcPr>
          <w:p w14:paraId="5D600718" w14:textId="77777777" w:rsidR="00EF3329" w:rsidRPr="00BC39DB" w:rsidRDefault="00EF332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47FD06D9" w14:textId="77777777" w:rsidR="00EF3329" w:rsidRDefault="00EF332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EF3329" w:rsidRPr="00DA6CF4" w14:paraId="580311F3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06239B4B" w14:textId="2FF3AF23" w:rsidR="00EF3329" w:rsidRDefault="00EF332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2.7</w:t>
            </w:r>
          </w:p>
        </w:tc>
        <w:tc>
          <w:tcPr>
            <w:tcW w:w="1316" w:type="pct"/>
            <w:vAlign w:val="top"/>
          </w:tcPr>
          <w:p w14:paraId="1F094665" w14:textId="27D8EEB6" w:rsidR="00EF3329" w:rsidRDefault="00EF332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41DE425E" w14:textId="1B73D7F9" w:rsidR="00EF3329" w:rsidRDefault="00EF332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06A4FA67" w14:textId="75C39698" w:rsidR="00EF3329" w:rsidRDefault="00EF332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22-Jun-2017</w:t>
            </w:r>
          </w:p>
        </w:tc>
        <w:tc>
          <w:tcPr>
            <w:tcW w:w="886" w:type="pct"/>
            <w:vAlign w:val="top"/>
          </w:tcPr>
          <w:p w14:paraId="0226E444" w14:textId="1EE6033A" w:rsidR="00EF3329" w:rsidRPr="00BC39DB" w:rsidRDefault="000344C1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290FA393" w14:textId="01EBC2F4" w:rsidR="00EF3329" w:rsidRDefault="000344C1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05-Jul-2017</w:t>
            </w:r>
          </w:p>
        </w:tc>
      </w:tr>
      <w:tr w:rsidR="00FC73DA" w:rsidRPr="00DA6CF4" w14:paraId="2C7FE559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7CA00194" w14:textId="6B1A8BDF" w:rsidR="00FF1132" w:rsidRDefault="00FF1132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2.8</w:t>
            </w:r>
          </w:p>
        </w:tc>
        <w:tc>
          <w:tcPr>
            <w:tcW w:w="1316" w:type="pct"/>
            <w:vAlign w:val="top"/>
          </w:tcPr>
          <w:p w14:paraId="21698D11" w14:textId="1E1F2CC7" w:rsidR="00FF1132" w:rsidRDefault="00FF113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Updated</w:t>
            </w:r>
          </w:p>
        </w:tc>
        <w:tc>
          <w:tcPr>
            <w:tcW w:w="985" w:type="pct"/>
            <w:vAlign w:val="top"/>
          </w:tcPr>
          <w:p w14:paraId="69559A38" w14:textId="71E8DFB7" w:rsidR="00FF1132" w:rsidRDefault="00FF113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FF1132">
              <w:rPr>
                <w:rFonts w:ascii="Trebuchet MS" w:hAnsi="Trebuchet MS"/>
                <w:sz w:val="18"/>
                <w:szCs w:val="18"/>
              </w:rPr>
              <w:t>Katsiaryna Zas</w:t>
            </w:r>
          </w:p>
        </w:tc>
        <w:tc>
          <w:tcPr>
            <w:tcW w:w="690" w:type="pct"/>
            <w:vAlign w:val="top"/>
          </w:tcPr>
          <w:p w14:paraId="140A3668" w14:textId="62EE62C2" w:rsidR="00FF1132" w:rsidRDefault="0056045B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18</w:t>
            </w:r>
            <w:r w:rsidR="00FF1132">
              <w:rPr>
                <w:rFonts w:ascii="Trebuchet MS" w:hAnsi="Trebuchet MS"/>
                <w:sz w:val="18"/>
                <w:szCs w:val="18"/>
              </w:rPr>
              <w:t>-Dec-2017</w:t>
            </w:r>
          </w:p>
        </w:tc>
        <w:tc>
          <w:tcPr>
            <w:tcW w:w="886" w:type="pct"/>
            <w:vAlign w:val="top"/>
          </w:tcPr>
          <w:p w14:paraId="66D5E203" w14:textId="77777777" w:rsidR="00FF1132" w:rsidRPr="000344C1" w:rsidRDefault="00FF113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64C69B4" w14:textId="77777777" w:rsidR="00FF1132" w:rsidRDefault="00FF113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F1132" w:rsidRPr="00DA6CF4" w14:paraId="0A2B4DEB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78E810B1" w14:textId="210834B9" w:rsidR="00FF1132" w:rsidRDefault="0056045B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2.9</w:t>
            </w:r>
          </w:p>
        </w:tc>
        <w:tc>
          <w:tcPr>
            <w:tcW w:w="1316" w:type="pct"/>
            <w:vAlign w:val="top"/>
          </w:tcPr>
          <w:p w14:paraId="79D55646" w14:textId="4AC4B7E7" w:rsidR="00FF1132" w:rsidRDefault="0056045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Confirmed</w:t>
            </w:r>
          </w:p>
        </w:tc>
        <w:tc>
          <w:tcPr>
            <w:tcW w:w="985" w:type="pct"/>
            <w:vAlign w:val="top"/>
          </w:tcPr>
          <w:p w14:paraId="085BC4ED" w14:textId="612AC2CE" w:rsidR="00FF1132" w:rsidRDefault="0056045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56045B">
              <w:rPr>
                <w:rFonts w:ascii="Trebuchet MS" w:hAnsi="Trebuchet MS"/>
                <w:sz w:val="18"/>
                <w:szCs w:val="18"/>
              </w:rPr>
              <w:t>Valery Maliutsin</w:t>
            </w:r>
          </w:p>
        </w:tc>
        <w:tc>
          <w:tcPr>
            <w:tcW w:w="690" w:type="pct"/>
            <w:vAlign w:val="top"/>
          </w:tcPr>
          <w:p w14:paraId="439E7790" w14:textId="6394169B" w:rsidR="00FF1132" w:rsidRDefault="0056045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18-Dec-2017</w:t>
            </w:r>
          </w:p>
        </w:tc>
        <w:tc>
          <w:tcPr>
            <w:tcW w:w="886" w:type="pct"/>
            <w:vAlign w:val="top"/>
          </w:tcPr>
          <w:p w14:paraId="315DA362" w14:textId="77777777" w:rsidR="00FF1132" w:rsidRPr="000344C1" w:rsidRDefault="00FF1132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051B8CC" w14:textId="77777777" w:rsidR="00FF1132" w:rsidRDefault="00FF1132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DA6CF4" w14:paraId="1A746382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CE5AB3E" w14:textId="39A1D099" w:rsidR="00FF5119" w:rsidRDefault="00FF511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2.10</w:t>
            </w:r>
          </w:p>
        </w:tc>
        <w:tc>
          <w:tcPr>
            <w:tcW w:w="1316" w:type="pct"/>
            <w:vAlign w:val="top"/>
          </w:tcPr>
          <w:p w14:paraId="21E74F0E" w14:textId="63E50852" w:rsidR="00FF5119" w:rsidRPr="00E94358" w:rsidRDefault="00FF511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Updated types of Wi-Fi accounts mentioned within p. 5.1.1</w:t>
            </w:r>
          </w:p>
        </w:tc>
        <w:tc>
          <w:tcPr>
            <w:tcW w:w="985" w:type="pct"/>
            <w:vAlign w:val="top"/>
          </w:tcPr>
          <w:p w14:paraId="41D08448" w14:textId="2080EFC5" w:rsidR="00FF5119" w:rsidRDefault="00FF511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FF1132">
              <w:rPr>
                <w:rFonts w:ascii="Trebuchet MS" w:hAnsi="Trebuchet MS"/>
                <w:sz w:val="18"/>
                <w:szCs w:val="18"/>
              </w:rPr>
              <w:t>Katsiaryna Zas</w:t>
            </w:r>
          </w:p>
        </w:tc>
        <w:tc>
          <w:tcPr>
            <w:tcW w:w="690" w:type="pct"/>
            <w:vAlign w:val="top"/>
          </w:tcPr>
          <w:p w14:paraId="776FA0D5" w14:textId="60AFF934" w:rsidR="00FF5119" w:rsidRDefault="00FF511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26-Dec-2017</w:t>
            </w:r>
          </w:p>
        </w:tc>
        <w:tc>
          <w:tcPr>
            <w:tcW w:w="886" w:type="pct"/>
            <w:vAlign w:val="top"/>
          </w:tcPr>
          <w:p w14:paraId="107A140D" w14:textId="77777777" w:rsidR="00FF5119" w:rsidRPr="000344C1" w:rsidRDefault="00FF511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65FF630" w14:textId="77777777" w:rsidR="00FF5119" w:rsidRDefault="00FF5119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F5119" w14:paraId="05B8558E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5B460F67" w14:textId="391A8449" w:rsidR="00FF5119" w:rsidRDefault="00FF5119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2.11</w:t>
            </w:r>
          </w:p>
        </w:tc>
        <w:tc>
          <w:tcPr>
            <w:tcW w:w="1316" w:type="pct"/>
            <w:vAlign w:val="top"/>
          </w:tcPr>
          <w:p w14:paraId="29C9CBEB" w14:textId="694715FF" w:rsidR="00FF5119" w:rsidRDefault="00FF511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3DA0C69F" w14:textId="056163CE" w:rsidR="00FF5119" w:rsidRPr="00FF1132" w:rsidRDefault="00FF511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5BF089D7" w14:textId="057B123A" w:rsidR="00FF5119" w:rsidRDefault="00FF5119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26-Dec-2017</w:t>
            </w:r>
          </w:p>
        </w:tc>
        <w:tc>
          <w:tcPr>
            <w:tcW w:w="886" w:type="pct"/>
            <w:vAlign w:val="top"/>
          </w:tcPr>
          <w:p w14:paraId="35E4F345" w14:textId="7549B013" w:rsidR="00FF5119" w:rsidRPr="000344C1" w:rsidRDefault="00FB0D6F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2B5562B4" w14:textId="6D3CF427" w:rsidR="00FF5119" w:rsidRDefault="00FB0D6F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26-Dec-2017</w:t>
            </w:r>
          </w:p>
        </w:tc>
      </w:tr>
      <w:tr w:rsidR="00FC73DA" w14:paraId="5ADD7EC6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B8E337A" w14:textId="2864D192" w:rsidR="00F24C48" w:rsidRDefault="008D4D4B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3</w:t>
            </w:r>
            <w:r w:rsidR="00F24C48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316" w:type="pct"/>
            <w:vAlign w:val="top"/>
          </w:tcPr>
          <w:p w14:paraId="2959A8CA" w14:textId="7DA27FC8" w:rsidR="00F24C48" w:rsidRDefault="00F24C4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Technical change (p.5.1.1)</w:t>
            </w:r>
          </w:p>
        </w:tc>
        <w:tc>
          <w:tcPr>
            <w:tcW w:w="985" w:type="pct"/>
            <w:vAlign w:val="top"/>
          </w:tcPr>
          <w:p w14:paraId="6FAD07AD" w14:textId="67328668" w:rsidR="00F24C48" w:rsidRDefault="00F24C4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5C0C5DD3" w14:textId="625989CC" w:rsidR="00F24C48" w:rsidRDefault="00F24C4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10-Jan-2018</w:t>
            </w:r>
          </w:p>
        </w:tc>
        <w:tc>
          <w:tcPr>
            <w:tcW w:w="886" w:type="pct"/>
            <w:vAlign w:val="top"/>
          </w:tcPr>
          <w:p w14:paraId="617849BB" w14:textId="0AA9C663" w:rsidR="00F24C48" w:rsidRPr="000344C1" w:rsidRDefault="0078725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Andrei Zemliakou</w:t>
            </w:r>
          </w:p>
        </w:tc>
        <w:tc>
          <w:tcPr>
            <w:tcW w:w="777" w:type="pct"/>
            <w:vAlign w:val="top"/>
          </w:tcPr>
          <w:p w14:paraId="5EB18238" w14:textId="72812683" w:rsidR="00F24C48" w:rsidRDefault="0078725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10-Jan-2018</w:t>
            </w:r>
          </w:p>
        </w:tc>
      </w:tr>
      <w:tr w:rsidR="00334EE5" w14:paraId="35282B39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F26FA62" w14:textId="13DF33E5" w:rsidR="00334EE5" w:rsidRDefault="00334EE5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3.1</w:t>
            </w:r>
          </w:p>
        </w:tc>
        <w:tc>
          <w:tcPr>
            <w:tcW w:w="1316" w:type="pct"/>
            <w:vAlign w:val="top"/>
          </w:tcPr>
          <w:p w14:paraId="05603AED" w14:textId="3A24747A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Updated</w:t>
            </w:r>
          </w:p>
        </w:tc>
        <w:tc>
          <w:tcPr>
            <w:tcW w:w="985" w:type="pct"/>
            <w:vAlign w:val="top"/>
          </w:tcPr>
          <w:p w14:paraId="57C147D9" w14:textId="1087E742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334EE5">
              <w:rPr>
                <w:rFonts w:ascii="Trebuchet MS" w:hAnsi="Trebuchet MS"/>
                <w:sz w:val="18"/>
                <w:szCs w:val="18"/>
              </w:rPr>
              <w:t>Alexey Frolov</w:t>
            </w:r>
          </w:p>
        </w:tc>
        <w:tc>
          <w:tcPr>
            <w:tcW w:w="690" w:type="pct"/>
            <w:vAlign w:val="top"/>
          </w:tcPr>
          <w:p w14:paraId="2CEE410D" w14:textId="2ADE9F3F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26-Feb-2018</w:t>
            </w:r>
          </w:p>
        </w:tc>
        <w:tc>
          <w:tcPr>
            <w:tcW w:w="886" w:type="pct"/>
            <w:vAlign w:val="top"/>
          </w:tcPr>
          <w:p w14:paraId="4B4254CE" w14:textId="77777777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4ABC4ECF" w14:textId="77777777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14:paraId="480CACA6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40D443E" w14:textId="636A333E" w:rsidR="00334EE5" w:rsidRDefault="00334EE5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3.2</w:t>
            </w:r>
          </w:p>
        </w:tc>
        <w:tc>
          <w:tcPr>
            <w:tcW w:w="1316" w:type="pct"/>
            <w:vAlign w:val="top"/>
          </w:tcPr>
          <w:p w14:paraId="4BFFC7CE" w14:textId="51058885" w:rsidR="00334EE5" w:rsidRDefault="00334EE5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Reviewed</w:t>
            </w:r>
          </w:p>
        </w:tc>
        <w:tc>
          <w:tcPr>
            <w:tcW w:w="985" w:type="pct"/>
            <w:vAlign w:val="top"/>
          </w:tcPr>
          <w:p w14:paraId="2EA0F60A" w14:textId="12C5723B" w:rsidR="00334EE5" w:rsidRDefault="00334EE5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334EE5">
              <w:rPr>
                <w:rFonts w:ascii="Trebuchet MS" w:hAnsi="Trebuchet MS"/>
                <w:sz w:val="18"/>
                <w:szCs w:val="18"/>
              </w:rPr>
              <w:t>Sergey Golobokov</w:t>
            </w:r>
          </w:p>
        </w:tc>
        <w:tc>
          <w:tcPr>
            <w:tcW w:w="690" w:type="pct"/>
            <w:vAlign w:val="top"/>
          </w:tcPr>
          <w:p w14:paraId="700BAD0E" w14:textId="4E74A4E0" w:rsidR="00334EE5" w:rsidRDefault="00334EE5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26-Feb-2018</w:t>
            </w:r>
          </w:p>
        </w:tc>
        <w:tc>
          <w:tcPr>
            <w:tcW w:w="886" w:type="pct"/>
            <w:vAlign w:val="top"/>
          </w:tcPr>
          <w:p w14:paraId="0AFAE09C" w14:textId="77777777" w:rsidR="00334EE5" w:rsidRDefault="00334EE5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55877126" w14:textId="77777777" w:rsidR="00334EE5" w:rsidRDefault="00334EE5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34EE5" w14:paraId="79B15963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EEA6319" w14:textId="66FAE63A" w:rsidR="00334EE5" w:rsidRDefault="00DB7A1B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4</w:t>
            </w:r>
            <w:r w:rsidR="00334EE5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316" w:type="pct"/>
            <w:vAlign w:val="top"/>
          </w:tcPr>
          <w:p w14:paraId="30E89D1C" w14:textId="38FC1F0F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66E00BB8" w14:textId="750791C3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3C2E75CC" w14:textId="3C3505C3" w:rsidR="00334EE5" w:rsidRDefault="00334EE5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26-Feb-2018</w:t>
            </w:r>
          </w:p>
        </w:tc>
        <w:tc>
          <w:tcPr>
            <w:tcW w:w="886" w:type="pct"/>
            <w:vAlign w:val="top"/>
          </w:tcPr>
          <w:p w14:paraId="5D69F8C9" w14:textId="63D72C83" w:rsidR="00334EE5" w:rsidRDefault="00DB7A1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457A2384" w14:textId="0F6DFCB6" w:rsidR="00334EE5" w:rsidRDefault="00DB7A1B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26-Feb-2018</w:t>
            </w:r>
          </w:p>
        </w:tc>
      </w:tr>
      <w:tr w:rsidR="00FC73DA" w14:paraId="63E6F74C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75BCC74" w14:textId="0EC72761" w:rsidR="004F2B68" w:rsidRDefault="004F2B68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4.1</w:t>
            </w:r>
          </w:p>
        </w:tc>
        <w:tc>
          <w:tcPr>
            <w:tcW w:w="1316" w:type="pct"/>
            <w:vAlign w:val="top"/>
          </w:tcPr>
          <w:p w14:paraId="27BF63F8" w14:textId="3C314C8D" w:rsidR="004F2B68" w:rsidRPr="00E94358" w:rsidRDefault="004F2B6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Updated p. 5.1.1: described rules of guest wi-fi creation</w:t>
            </w:r>
          </w:p>
        </w:tc>
        <w:tc>
          <w:tcPr>
            <w:tcW w:w="985" w:type="pct"/>
            <w:vAlign w:val="top"/>
          </w:tcPr>
          <w:p w14:paraId="746AF529" w14:textId="039B75C4" w:rsidR="004F2B68" w:rsidRDefault="004F2B6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Katsiaryna Zas</w:t>
            </w:r>
          </w:p>
        </w:tc>
        <w:tc>
          <w:tcPr>
            <w:tcW w:w="690" w:type="pct"/>
            <w:vAlign w:val="top"/>
          </w:tcPr>
          <w:p w14:paraId="464C1E74" w14:textId="1E5C7A67" w:rsidR="004F2B68" w:rsidRDefault="004F2B6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20-Mar-2018</w:t>
            </w:r>
          </w:p>
        </w:tc>
        <w:tc>
          <w:tcPr>
            <w:tcW w:w="886" w:type="pct"/>
            <w:vAlign w:val="top"/>
          </w:tcPr>
          <w:p w14:paraId="71392C04" w14:textId="4D35B001" w:rsidR="004F2B68" w:rsidRDefault="004F2B6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95A9A87" w14:textId="5DF34C69" w:rsidR="004F2B68" w:rsidRDefault="004F2B6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4474B2" w14:paraId="473A184A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879D07A" w14:textId="342605E4" w:rsidR="004474B2" w:rsidRDefault="004474B2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4.2</w:t>
            </w:r>
          </w:p>
        </w:tc>
        <w:tc>
          <w:tcPr>
            <w:tcW w:w="1316" w:type="pct"/>
            <w:vAlign w:val="top"/>
          </w:tcPr>
          <w:p w14:paraId="343FB2C3" w14:textId="1391C17C" w:rsidR="004474B2" w:rsidRDefault="004474B2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Confirmed by owner</w:t>
            </w:r>
          </w:p>
        </w:tc>
        <w:tc>
          <w:tcPr>
            <w:tcW w:w="985" w:type="pct"/>
            <w:vAlign w:val="top"/>
          </w:tcPr>
          <w:p w14:paraId="0AB99F89" w14:textId="0A445BA0" w:rsidR="004474B2" w:rsidRDefault="004474B2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56045B">
              <w:rPr>
                <w:rFonts w:ascii="Trebuchet MS" w:hAnsi="Trebuchet MS"/>
                <w:sz w:val="18"/>
                <w:szCs w:val="18"/>
              </w:rPr>
              <w:t>Valery Maliutsin</w:t>
            </w:r>
          </w:p>
        </w:tc>
        <w:tc>
          <w:tcPr>
            <w:tcW w:w="690" w:type="pct"/>
            <w:vAlign w:val="top"/>
          </w:tcPr>
          <w:p w14:paraId="0E2A0332" w14:textId="35F7C2BE" w:rsidR="004474B2" w:rsidRDefault="004474B2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20-Mar-2018</w:t>
            </w:r>
          </w:p>
        </w:tc>
        <w:tc>
          <w:tcPr>
            <w:tcW w:w="886" w:type="pct"/>
            <w:vAlign w:val="top"/>
          </w:tcPr>
          <w:p w14:paraId="7CC94005" w14:textId="77777777" w:rsidR="004474B2" w:rsidRDefault="004474B2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4FA9FC1F" w14:textId="6F2D33B8" w:rsidR="004474B2" w:rsidRDefault="004474B2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14:paraId="6FA284ED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8C17B6E" w14:textId="305221B0" w:rsidR="004474B2" w:rsidRDefault="004474B2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4.3</w:t>
            </w:r>
          </w:p>
        </w:tc>
        <w:tc>
          <w:tcPr>
            <w:tcW w:w="1316" w:type="pct"/>
            <w:vAlign w:val="top"/>
          </w:tcPr>
          <w:p w14:paraId="51A8F178" w14:textId="24E87B84" w:rsidR="004474B2" w:rsidRDefault="004474B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59445F82" w14:textId="05D73479" w:rsidR="004474B2" w:rsidRPr="0056045B" w:rsidRDefault="004474B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Viktoryia Hilevich</w:t>
            </w:r>
          </w:p>
        </w:tc>
        <w:tc>
          <w:tcPr>
            <w:tcW w:w="690" w:type="pct"/>
            <w:vAlign w:val="top"/>
          </w:tcPr>
          <w:p w14:paraId="2F10F30B" w14:textId="53E2A748" w:rsidR="004474B2" w:rsidRDefault="004474B2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21-Mar-2018</w:t>
            </w:r>
          </w:p>
        </w:tc>
        <w:tc>
          <w:tcPr>
            <w:tcW w:w="886" w:type="pct"/>
            <w:vAlign w:val="top"/>
          </w:tcPr>
          <w:p w14:paraId="3848A74B" w14:textId="29C36B2B" w:rsidR="004474B2" w:rsidRDefault="00DB6B13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5646A7DC" w14:textId="50BB1C47" w:rsidR="004474B2" w:rsidRDefault="00DB6B13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21-Mar-2018</w:t>
            </w:r>
          </w:p>
        </w:tc>
      </w:tr>
      <w:tr w:rsidR="00357108" w14:paraId="7CBC51B9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880CF82" w14:textId="78C2F67E" w:rsidR="00357108" w:rsidRDefault="00357108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4.4</w:t>
            </w:r>
          </w:p>
        </w:tc>
        <w:tc>
          <w:tcPr>
            <w:tcW w:w="1316" w:type="pct"/>
            <w:vAlign w:val="top"/>
          </w:tcPr>
          <w:p w14:paraId="10A580E0" w14:textId="0062EDA4" w:rsidR="00357108" w:rsidRDefault="0035710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Updated p.</w:t>
            </w:r>
            <w:r w:rsidR="002D36DD">
              <w:rPr>
                <w:rFonts w:ascii="Trebuchet MS" w:hAnsi="Trebuchet MS"/>
                <w:sz w:val="18"/>
                <w:szCs w:val="18"/>
              </w:rPr>
              <w:t>5</w:t>
            </w:r>
            <w:r>
              <w:rPr>
                <w:rFonts w:ascii="Trebuchet MS" w:hAnsi="Trebuchet MS"/>
                <w:sz w:val="18"/>
                <w:szCs w:val="18"/>
              </w:rPr>
              <w:t>.2.1 EPAMEmployees removed</w:t>
            </w:r>
          </w:p>
        </w:tc>
        <w:tc>
          <w:tcPr>
            <w:tcW w:w="985" w:type="pct"/>
            <w:vAlign w:val="top"/>
          </w:tcPr>
          <w:p w14:paraId="384DD244" w14:textId="16115DF0" w:rsidR="00357108" w:rsidRDefault="0035710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334EE5">
              <w:rPr>
                <w:rFonts w:ascii="Trebuchet MS" w:hAnsi="Trebuchet MS"/>
                <w:sz w:val="18"/>
                <w:szCs w:val="18"/>
              </w:rPr>
              <w:t>Alexey Frolov</w:t>
            </w:r>
          </w:p>
        </w:tc>
        <w:tc>
          <w:tcPr>
            <w:tcW w:w="690" w:type="pct"/>
            <w:vAlign w:val="top"/>
          </w:tcPr>
          <w:p w14:paraId="1C8839B8" w14:textId="3543E37B" w:rsidR="00357108" w:rsidRDefault="0035710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11-Mar-2019</w:t>
            </w:r>
          </w:p>
        </w:tc>
        <w:tc>
          <w:tcPr>
            <w:tcW w:w="886" w:type="pct"/>
            <w:vAlign w:val="top"/>
          </w:tcPr>
          <w:p w14:paraId="311B1878" w14:textId="77777777" w:rsidR="00357108" w:rsidRPr="000344C1" w:rsidRDefault="0035710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7867826" w14:textId="1A2E63C7" w:rsidR="00357108" w:rsidRDefault="0035710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14:paraId="58D908B0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815E565" w14:textId="25F075B0" w:rsidR="00357108" w:rsidRDefault="00357108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4.5</w:t>
            </w:r>
          </w:p>
        </w:tc>
        <w:tc>
          <w:tcPr>
            <w:tcW w:w="1316" w:type="pct"/>
            <w:vAlign w:val="top"/>
          </w:tcPr>
          <w:p w14:paraId="1B0E05AC" w14:textId="43E1A3CA" w:rsidR="00357108" w:rsidRPr="00E94358" w:rsidRDefault="0035710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 xml:space="preserve">Updated p.3 CONNECTING TO EPAM NETWORK VIA GLOBAL PROTECT VPN </w:t>
            </w:r>
            <w:r w:rsidR="00F56A5C" w:rsidRPr="006676EC">
              <w:rPr>
                <w:rFonts w:ascii="Trebuchet MS" w:hAnsi="Trebuchet MS"/>
                <w:sz w:val="18"/>
                <w:szCs w:val="18"/>
                <w:lang w:val="en-US"/>
              </w:rPr>
              <w:t>inserted</w:t>
            </w:r>
          </w:p>
        </w:tc>
        <w:tc>
          <w:tcPr>
            <w:tcW w:w="985" w:type="pct"/>
            <w:vAlign w:val="top"/>
          </w:tcPr>
          <w:p w14:paraId="03FC50E2" w14:textId="2E73C104" w:rsidR="00357108" w:rsidRDefault="0035710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334EE5">
              <w:rPr>
                <w:rFonts w:ascii="Trebuchet MS" w:hAnsi="Trebuchet MS"/>
                <w:sz w:val="18"/>
                <w:szCs w:val="18"/>
              </w:rPr>
              <w:t>Sergey Golobokov</w:t>
            </w:r>
          </w:p>
        </w:tc>
        <w:tc>
          <w:tcPr>
            <w:tcW w:w="690" w:type="pct"/>
            <w:vAlign w:val="top"/>
          </w:tcPr>
          <w:p w14:paraId="01B7A6D4" w14:textId="45ED6FB8" w:rsidR="00357108" w:rsidRDefault="0035710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12-Mar-2019</w:t>
            </w:r>
          </w:p>
        </w:tc>
        <w:tc>
          <w:tcPr>
            <w:tcW w:w="886" w:type="pct"/>
            <w:vAlign w:val="top"/>
          </w:tcPr>
          <w:p w14:paraId="7D87B362" w14:textId="77777777" w:rsidR="00357108" w:rsidRPr="000344C1" w:rsidRDefault="0035710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59F9A26D" w14:textId="77777777" w:rsidR="00357108" w:rsidRDefault="0035710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8332B8" w14:paraId="62D2ABE1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59C0E5B1" w14:textId="17B19088" w:rsidR="008332B8" w:rsidRDefault="008332B8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4.6</w:t>
            </w:r>
          </w:p>
        </w:tc>
        <w:tc>
          <w:tcPr>
            <w:tcW w:w="1316" w:type="pct"/>
            <w:vAlign w:val="top"/>
          </w:tcPr>
          <w:p w14:paraId="58388EE4" w14:textId="50974497" w:rsidR="008332B8" w:rsidRPr="00E94358" w:rsidRDefault="008332B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Updated p.3.3, Updated Appendix B1</w:t>
            </w:r>
          </w:p>
        </w:tc>
        <w:tc>
          <w:tcPr>
            <w:tcW w:w="985" w:type="pct"/>
            <w:vAlign w:val="top"/>
          </w:tcPr>
          <w:p w14:paraId="0CCEA7A2" w14:textId="45F6D6A4" w:rsidR="008332B8" w:rsidRPr="00334EE5" w:rsidRDefault="008332B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334EE5">
              <w:rPr>
                <w:rFonts w:ascii="Trebuchet MS" w:hAnsi="Trebuchet MS"/>
                <w:sz w:val="18"/>
                <w:szCs w:val="18"/>
              </w:rPr>
              <w:t>Sergey Golobokov</w:t>
            </w:r>
          </w:p>
        </w:tc>
        <w:tc>
          <w:tcPr>
            <w:tcW w:w="690" w:type="pct"/>
            <w:vAlign w:val="top"/>
          </w:tcPr>
          <w:p w14:paraId="6F01AD6B" w14:textId="031912E8" w:rsidR="008332B8" w:rsidRDefault="008332B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14-Mar-2019</w:t>
            </w:r>
          </w:p>
        </w:tc>
        <w:tc>
          <w:tcPr>
            <w:tcW w:w="886" w:type="pct"/>
            <w:vAlign w:val="top"/>
          </w:tcPr>
          <w:p w14:paraId="2E66CB39" w14:textId="77777777" w:rsidR="008332B8" w:rsidRPr="000344C1" w:rsidRDefault="008332B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88F0C2B" w14:textId="52A17926" w:rsidR="008332B8" w:rsidRDefault="008332B8" w:rsidP="00A9251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14:paraId="777EFD96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9F04A10" w14:textId="56446FC2" w:rsidR="00097F72" w:rsidRDefault="00097F72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5.0</w:t>
            </w:r>
          </w:p>
        </w:tc>
        <w:tc>
          <w:tcPr>
            <w:tcW w:w="1316" w:type="pct"/>
            <w:vAlign w:val="top"/>
          </w:tcPr>
          <w:p w14:paraId="425624E0" w14:textId="5811506A" w:rsidR="00097F72" w:rsidRDefault="00097F72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7DD16FC6" w14:textId="0E82B659" w:rsidR="00097F72" w:rsidRPr="00334EE5" w:rsidRDefault="00097F72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Aliaksandra Valozhynskaya</w:t>
            </w:r>
          </w:p>
        </w:tc>
        <w:tc>
          <w:tcPr>
            <w:tcW w:w="690" w:type="pct"/>
            <w:vAlign w:val="top"/>
          </w:tcPr>
          <w:p w14:paraId="66BA0D4B" w14:textId="6F398CDF" w:rsidR="00097F72" w:rsidRDefault="00097F72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9F5893">
              <w:rPr>
                <w:rFonts w:ascii="Trebuchet MS" w:hAnsi="Trebuchet MS"/>
                <w:sz w:val="18"/>
                <w:szCs w:val="18"/>
              </w:rPr>
              <w:t>5</w:t>
            </w:r>
            <w:r>
              <w:rPr>
                <w:rFonts w:ascii="Trebuchet MS" w:hAnsi="Trebuchet MS"/>
                <w:sz w:val="18"/>
                <w:szCs w:val="18"/>
              </w:rPr>
              <w:t>-Mar-2019</w:t>
            </w:r>
          </w:p>
        </w:tc>
        <w:tc>
          <w:tcPr>
            <w:tcW w:w="886" w:type="pct"/>
            <w:vAlign w:val="top"/>
          </w:tcPr>
          <w:p w14:paraId="0A9CD496" w14:textId="01AAFB32" w:rsidR="00097F72" w:rsidRPr="000344C1" w:rsidRDefault="00097F72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D9425E8" w14:textId="714D67BD" w:rsidR="00097F72" w:rsidRDefault="0094773C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15-Mar-2019</w:t>
            </w:r>
          </w:p>
        </w:tc>
      </w:tr>
      <w:tr w:rsidR="00EB2CDF" w14:paraId="34B82C60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7E2692FF" w14:textId="4CF869BA" w:rsidR="00EB2CDF" w:rsidRDefault="00EB2CDF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5.1</w:t>
            </w:r>
          </w:p>
        </w:tc>
        <w:tc>
          <w:tcPr>
            <w:tcW w:w="1316" w:type="pct"/>
            <w:vAlign w:val="top"/>
          </w:tcPr>
          <w:p w14:paraId="28E2300F" w14:textId="50AA1070" w:rsidR="00EB2CDF" w:rsidRDefault="00EB2CDF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Updated p.3.3.6</w:t>
            </w:r>
          </w:p>
        </w:tc>
        <w:tc>
          <w:tcPr>
            <w:tcW w:w="985" w:type="pct"/>
            <w:vAlign w:val="top"/>
          </w:tcPr>
          <w:p w14:paraId="085A66D3" w14:textId="2745827D" w:rsidR="00EB2CDF" w:rsidRDefault="00EB2CDF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334EE5">
              <w:rPr>
                <w:rFonts w:ascii="Trebuchet MS" w:hAnsi="Trebuchet MS"/>
                <w:sz w:val="18"/>
                <w:szCs w:val="18"/>
              </w:rPr>
              <w:t>Sergey Golobokov</w:t>
            </w:r>
          </w:p>
        </w:tc>
        <w:tc>
          <w:tcPr>
            <w:tcW w:w="690" w:type="pct"/>
            <w:vAlign w:val="top"/>
          </w:tcPr>
          <w:p w14:paraId="0F27690C" w14:textId="41C75FD8" w:rsidR="00EB2CDF" w:rsidRDefault="00B66C8C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05-Apr-2019</w:t>
            </w:r>
          </w:p>
        </w:tc>
        <w:tc>
          <w:tcPr>
            <w:tcW w:w="886" w:type="pct"/>
            <w:vAlign w:val="top"/>
          </w:tcPr>
          <w:p w14:paraId="75F5B444" w14:textId="77777777" w:rsidR="00EB2CDF" w:rsidRPr="000344C1" w:rsidRDefault="00EB2CDF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6E119CC5" w14:textId="2893E657" w:rsidR="00EB2CDF" w:rsidRDefault="00EB2CDF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EA7B12" w14:paraId="7464BEFF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96A9A02" w14:textId="55EA5602" w:rsidR="0081072A" w:rsidRDefault="0081072A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6.0</w:t>
            </w:r>
          </w:p>
        </w:tc>
        <w:tc>
          <w:tcPr>
            <w:tcW w:w="1316" w:type="pct"/>
            <w:vAlign w:val="top"/>
          </w:tcPr>
          <w:p w14:paraId="29A2F653" w14:textId="5A02408F" w:rsidR="0081072A" w:rsidRDefault="0081072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6BD09F72" w14:textId="2373938E" w:rsidR="0081072A" w:rsidRPr="00334EE5" w:rsidRDefault="0081072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Aliaksandra Valozhynskaya</w:t>
            </w:r>
          </w:p>
        </w:tc>
        <w:tc>
          <w:tcPr>
            <w:tcW w:w="690" w:type="pct"/>
            <w:vAlign w:val="top"/>
          </w:tcPr>
          <w:p w14:paraId="3D81DBB0" w14:textId="7ED3566D" w:rsidR="0081072A" w:rsidRDefault="0081072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05-Apr-2019</w:t>
            </w:r>
          </w:p>
        </w:tc>
        <w:tc>
          <w:tcPr>
            <w:tcW w:w="886" w:type="pct"/>
            <w:vAlign w:val="top"/>
          </w:tcPr>
          <w:p w14:paraId="39D5D1C5" w14:textId="2D78EA3D" w:rsidR="0081072A" w:rsidRPr="000344C1" w:rsidRDefault="0081072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5ADD3C72" w14:textId="12E27149" w:rsidR="0081072A" w:rsidRDefault="004E7C40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05-Apr-2019</w:t>
            </w:r>
          </w:p>
        </w:tc>
      </w:tr>
      <w:tr w:rsidR="0007385E" w:rsidRPr="00EA7B12" w14:paraId="1EE2708C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E55555B" w14:textId="15F07370" w:rsidR="0007385E" w:rsidRDefault="0007385E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6.1</w:t>
            </w:r>
          </w:p>
        </w:tc>
        <w:tc>
          <w:tcPr>
            <w:tcW w:w="1316" w:type="pct"/>
            <w:vAlign w:val="top"/>
          </w:tcPr>
          <w:p w14:paraId="6AB863D1" w14:textId="26D46FA7" w:rsidR="0007385E" w:rsidRDefault="0007385E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P. 3.3, 3.4 updated. Added p. 3.4.1</w:t>
            </w:r>
          </w:p>
        </w:tc>
        <w:tc>
          <w:tcPr>
            <w:tcW w:w="985" w:type="pct"/>
            <w:vAlign w:val="top"/>
          </w:tcPr>
          <w:p w14:paraId="3EDA2803" w14:textId="3ECC23EC" w:rsidR="0007385E" w:rsidRDefault="0007385E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Nikita Ponomaryov</w:t>
            </w:r>
          </w:p>
        </w:tc>
        <w:tc>
          <w:tcPr>
            <w:tcW w:w="690" w:type="pct"/>
            <w:vAlign w:val="top"/>
          </w:tcPr>
          <w:p w14:paraId="523DC1D2" w14:textId="388AEECD" w:rsidR="0007385E" w:rsidRDefault="0007385E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30-May-2019</w:t>
            </w:r>
          </w:p>
        </w:tc>
        <w:tc>
          <w:tcPr>
            <w:tcW w:w="886" w:type="pct"/>
            <w:vAlign w:val="top"/>
          </w:tcPr>
          <w:p w14:paraId="2641811D" w14:textId="77777777" w:rsidR="0007385E" w:rsidRPr="000344C1" w:rsidRDefault="0007385E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3A02F79F" w14:textId="091F6EF5" w:rsidR="0007385E" w:rsidRDefault="0007385E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FC73DA" w:rsidRPr="00EA7B12" w14:paraId="559C71D3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BBFBB32" w14:textId="39CC9BB4" w:rsidR="00FC73DA" w:rsidRPr="00B145C8" w:rsidRDefault="00FC73DA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7.0</w:t>
            </w:r>
          </w:p>
        </w:tc>
        <w:tc>
          <w:tcPr>
            <w:tcW w:w="1316" w:type="pct"/>
            <w:vAlign w:val="top"/>
          </w:tcPr>
          <w:p w14:paraId="157D5D69" w14:textId="1DB29A6C" w:rsidR="00FC73DA" w:rsidRPr="00B145C8" w:rsidRDefault="00FC73D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05753C5F" w14:textId="67DAE9EA" w:rsidR="00FC73DA" w:rsidRPr="00B145C8" w:rsidRDefault="00FC73D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Aliaksandra Valozhynskaya</w:t>
            </w:r>
          </w:p>
        </w:tc>
        <w:tc>
          <w:tcPr>
            <w:tcW w:w="690" w:type="pct"/>
            <w:vAlign w:val="top"/>
          </w:tcPr>
          <w:p w14:paraId="7D99B6F7" w14:textId="69861BB5" w:rsidR="00FC73DA" w:rsidRPr="00B145C8" w:rsidRDefault="00FC73D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03-Jun-2019</w:t>
            </w:r>
          </w:p>
        </w:tc>
        <w:tc>
          <w:tcPr>
            <w:tcW w:w="886" w:type="pct"/>
            <w:vAlign w:val="top"/>
          </w:tcPr>
          <w:p w14:paraId="0D0D1340" w14:textId="4E9497F1" w:rsidR="00FC73DA" w:rsidRPr="000344C1" w:rsidRDefault="00FC73D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49A838EB" w14:textId="5CB997CC" w:rsidR="00FC73DA" w:rsidRDefault="00FC73DA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03-Jun-2019</w:t>
            </w:r>
          </w:p>
        </w:tc>
      </w:tr>
      <w:tr w:rsidR="001918F7" w:rsidRPr="00EA7B12" w14:paraId="6E47D5D8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6F019A2" w14:textId="7C1AA682" w:rsidR="001918F7" w:rsidRPr="00B145C8" w:rsidRDefault="001918F7" w:rsidP="00E9435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7.1</w:t>
            </w:r>
          </w:p>
        </w:tc>
        <w:tc>
          <w:tcPr>
            <w:tcW w:w="1316" w:type="pct"/>
            <w:vAlign w:val="top"/>
          </w:tcPr>
          <w:p w14:paraId="14140F55" w14:textId="784AA7E1" w:rsidR="001918F7" w:rsidRPr="00E94358" w:rsidRDefault="00452D2F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Updated p</w:t>
            </w:r>
            <w:r w:rsidR="001918F7" w:rsidRPr="006676EC">
              <w:rPr>
                <w:rFonts w:ascii="Trebuchet MS" w:hAnsi="Trebuchet MS"/>
                <w:sz w:val="18"/>
                <w:szCs w:val="18"/>
                <w:lang w:val="en-US"/>
              </w:rPr>
              <w:t>.3.4.1</w:t>
            </w:r>
            <w:r w:rsidR="006D235C" w:rsidRPr="006676EC">
              <w:rPr>
                <w:rFonts w:ascii="Trebuchet MS" w:hAnsi="Trebuchet MS"/>
                <w:sz w:val="18"/>
                <w:szCs w:val="18"/>
                <w:lang w:val="en-US"/>
              </w:rPr>
              <w:t>. pictures in p</w:t>
            </w: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p</w:t>
            </w:r>
            <w:r w:rsidR="00525904" w:rsidRPr="006676EC">
              <w:rPr>
                <w:rFonts w:ascii="Trebuchet MS" w:hAnsi="Trebuchet MS"/>
                <w:sz w:val="18"/>
                <w:szCs w:val="18"/>
                <w:lang w:val="en-US"/>
              </w:rPr>
              <w:t>.</w:t>
            </w:r>
            <w:r w:rsidR="006D235C" w:rsidRPr="006676EC">
              <w:rPr>
                <w:rFonts w:ascii="Trebuchet MS" w:hAnsi="Trebuchet MS"/>
                <w:sz w:val="18"/>
                <w:szCs w:val="18"/>
                <w:lang w:val="en-US"/>
              </w:rPr>
              <w:t>3.5</w:t>
            </w:r>
            <w:r w:rsidRPr="006676EC">
              <w:rPr>
                <w:rFonts w:ascii="Trebuchet MS" w:hAnsi="Trebuchet MS"/>
                <w:sz w:val="18"/>
                <w:szCs w:val="18"/>
                <w:lang w:val="en-US"/>
              </w:rPr>
              <w:t>-</w:t>
            </w:r>
            <w:r w:rsidR="006D235C" w:rsidRPr="006676EC">
              <w:rPr>
                <w:rFonts w:ascii="Trebuchet MS" w:hAnsi="Trebuchet MS"/>
                <w:sz w:val="18"/>
                <w:szCs w:val="18"/>
                <w:lang w:val="en-US"/>
              </w:rPr>
              <w:t>3.6</w:t>
            </w:r>
          </w:p>
        </w:tc>
        <w:tc>
          <w:tcPr>
            <w:tcW w:w="985" w:type="pct"/>
            <w:vAlign w:val="top"/>
          </w:tcPr>
          <w:p w14:paraId="609CDB30" w14:textId="7D4F10BB" w:rsidR="001918F7" w:rsidRDefault="001918F7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B145C8">
              <w:rPr>
                <w:rFonts w:ascii="Trebuchet MS" w:hAnsi="Trebuchet MS"/>
                <w:sz w:val="18"/>
                <w:szCs w:val="18"/>
              </w:rPr>
              <w:t>Nikita Ponomaryov</w:t>
            </w:r>
          </w:p>
        </w:tc>
        <w:tc>
          <w:tcPr>
            <w:tcW w:w="690" w:type="pct"/>
            <w:vAlign w:val="top"/>
          </w:tcPr>
          <w:p w14:paraId="7C9199D3" w14:textId="78F6DE7D" w:rsidR="001918F7" w:rsidRPr="00B145C8" w:rsidRDefault="001918F7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11-Jun-2019</w:t>
            </w:r>
          </w:p>
        </w:tc>
        <w:tc>
          <w:tcPr>
            <w:tcW w:w="886" w:type="pct"/>
            <w:vAlign w:val="top"/>
          </w:tcPr>
          <w:p w14:paraId="78C7283D" w14:textId="77777777" w:rsidR="001918F7" w:rsidRPr="000344C1" w:rsidRDefault="001918F7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0B5F9E48" w14:textId="7739B67C" w:rsidR="001918F7" w:rsidRPr="00B145C8" w:rsidRDefault="001918F7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452D2F" w:rsidRPr="00EA7B12" w14:paraId="60302BAE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D4D8599" w14:textId="6FC34760" w:rsidR="00452D2F" w:rsidRDefault="00452D2F" w:rsidP="00E9435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8</w:t>
            </w:r>
            <w:r w:rsidRPr="00B145C8"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316" w:type="pct"/>
            <w:vAlign w:val="top"/>
          </w:tcPr>
          <w:p w14:paraId="520B35CB" w14:textId="05D452E7" w:rsidR="00452D2F" w:rsidRDefault="00452D2F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131B864A" w14:textId="3D7D1759" w:rsidR="00452D2F" w:rsidRPr="00B145C8" w:rsidRDefault="00452D2F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Aliaksandra Valozhynskaya</w:t>
            </w:r>
          </w:p>
        </w:tc>
        <w:tc>
          <w:tcPr>
            <w:tcW w:w="690" w:type="pct"/>
            <w:vAlign w:val="top"/>
          </w:tcPr>
          <w:p w14:paraId="21FB7AAF" w14:textId="3EBFDF36" w:rsidR="00452D2F" w:rsidRDefault="00452D2F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17</w:t>
            </w:r>
            <w:r w:rsidRPr="00B145C8">
              <w:rPr>
                <w:rFonts w:ascii="Trebuchet MS" w:hAnsi="Trebuchet MS"/>
                <w:sz w:val="18"/>
                <w:szCs w:val="18"/>
              </w:rPr>
              <w:t>-Jun-2019</w:t>
            </w:r>
          </w:p>
        </w:tc>
        <w:tc>
          <w:tcPr>
            <w:tcW w:w="886" w:type="pct"/>
            <w:vAlign w:val="top"/>
          </w:tcPr>
          <w:p w14:paraId="479E4F16" w14:textId="20C94A15" w:rsidR="00452D2F" w:rsidRPr="000344C1" w:rsidRDefault="00452D2F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1F4CCBB9" w14:textId="57F1294C" w:rsidR="00452D2F" w:rsidRPr="00B145C8" w:rsidRDefault="00CC082B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18</w:t>
            </w:r>
            <w:r w:rsidRPr="00B145C8">
              <w:rPr>
                <w:rFonts w:ascii="Trebuchet MS" w:hAnsi="Trebuchet MS"/>
                <w:sz w:val="18"/>
                <w:szCs w:val="18"/>
              </w:rPr>
              <w:t>-Jun-2019</w:t>
            </w:r>
          </w:p>
        </w:tc>
      </w:tr>
      <w:tr w:rsidR="00AD0CBF" w:rsidRPr="00EA7B12" w14:paraId="79AF6B71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200D4E7B" w14:textId="490A8BAE" w:rsidR="00AD0CBF" w:rsidRDefault="00AD0CBF" w:rsidP="00E9435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8.1</w:t>
            </w:r>
          </w:p>
        </w:tc>
        <w:tc>
          <w:tcPr>
            <w:tcW w:w="1316" w:type="pct"/>
            <w:vAlign w:val="top"/>
          </w:tcPr>
          <w:p w14:paraId="39888965" w14:textId="51F237FA" w:rsidR="00AD0CBF" w:rsidRDefault="00A55550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Section 2 - updated</w:t>
            </w:r>
          </w:p>
        </w:tc>
        <w:tc>
          <w:tcPr>
            <w:tcW w:w="985" w:type="pct"/>
            <w:vAlign w:val="top"/>
          </w:tcPr>
          <w:p w14:paraId="460BB0D2" w14:textId="1A59F096" w:rsidR="00AD0CBF" w:rsidRDefault="00A55550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Oleksandr Dmytriyev</w:t>
            </w:r>
          </w:p>
        </w:tc>
        <w:tc>
          <w:tcPr>
            <w:tcW w:w="690" w:type="pct"/>
            <w:vAlign w:val="top"/>
          </w:tcPr>
          <w:p w14:paraId="498B4CEB" w14:textId="6387D431" w:rsidR="00AD0CBF" w:rsidRDefault="00A55550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23-Oct-2019</w:t>
            </w:r>
          </w:p>
        </w:tc>
        <w:tc>
          <w:tcPr>
            <w:tcW w:w="886" w:type="pct"/>
            <w:vAlign w:val="top"/>
          </w:tcPr>
          <w:p w14:paraId="0012AB0B" w14:textId="77777777" w:rsidR="00AD0CBF" w:rsidRPr="000344C1" w:rsidRDefault="00AD0CBF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6738660A" w14:textId="77777777" w:rsidR="00AD0CBF" w:rsidRDefault="00AD0CBF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0646E" w:rsidRPr="00EA7B12" w14:paraId="6F482A73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485E053C" w14:textId="062BA82C" w:rsidR="0030646E" w:rsidRDefault="006368AA" w:rsidP="00E9435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9.0</w:t>
            </w:r>
          </w:p>
        </w:tc>
        <w:tc>
          <w:tcPr>
            <w:tcW w:w="1316" w:type="pct"/>
            <w:vAlign w:val="top"/>
          </w:tcPr>
          <w:p w14:paraId="59FBB513" w14:textId="18415F56" w:rsidR="0030646E" w:rsidRDefault="00836509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285E716C" w14:textId="70330941" w:rsidR="0030646E" w:rsidRDefault="00836509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Valeriy Neumoin</w:t>
            </w:r>
          </w:p>
        </w:tc>
        <w:tc>
          <w:tcPr>
            <w:tcW w:w="690" w:type="pct"/>
            <w:vAlign w:val="top"/>
          </w:tcPr>
          <w:p w14:paraId="4A31F5B4" w14:textId="6C2242ED" w:rsidR="0030646E" w:rsidRDefault="00836509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24-Oct-2019</w:t>
            </w:r>
          </w:p>
        </w:tc>
        <w:tc>
          <w:tcPr>
            <w:tcW w:w="886" w:type="pct"/>
            <w:vAlign w:val="top"/>
          </w:tcPr>
          <w:p w14:paraId="79ABE071" w14:textId="67BB347F" w:rsidR="0030646E" w:rsidRPr="000344C1" w:rsidRDefault="00B0784D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51CE3806" w14:textId="6CB423F2" w:rsidR="0030646E" w:rsidRDefault="00B0784D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24-Oct-2019</w:t>
            </w:r>
          </w:p>
        </w:tc>
      </w:tr>
      <w:tr w:rsidR="006C7EB1" w:rsidRPr="00EA7B12" w14:paraId="09E78011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193B7508" w14:textId="0BCDD64A" w:rsidR="006C7EB1" w:rsidRDefault="006C7EB1" w:rsidP="00E9435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9.1</w:t>
            </w:r>
          </w:p>
        </w:tc>
        <w:tc>
          <w:tcPr>
            <w:tcW w:w="1316" w:type="pct"/>
            <w:vAlign w:val="top"/>
          </w:tcPr>
          <w:p w14:paraId="19056C41" w14:textId="008632A9" w:rsidR="006C7EB1" w:rsidRPr="00E94358" w:rsidRDefault="006C7EB1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QA Review, version number corrected</w:t>
            </w:r>
          </w:p>
        </w:tc>
        <w:tc>
          <w:tcPr>
            <w:tcW w:w="985" w:type="pct"/>
            <w:vAlign w:val="top"/>
          </w:tcPr>
          <w:p w14:paraId="0016C3DF" w14:textId="77777777" w:rsidR="006C7EB1" w:rsidRDefault="006C7EB1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Valeriy Neumoin</w:t>
            </w:r>
          </w:p>
        </w:tc>
        <w:tc>
          <w:tcPr>
            <w:tcW w:w="690" w:type="pct"/>
            <w:vAlign w:val="top"/>
          </w:tcPr>
          <w:p w14:paraId="0464F5B7" w14:textId="2EB366B3" w:rsidR="006C7EB1" w:rsidRDefault="006C7EB1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22-Nov-2019</w:t>
            </w:r>
          </w:p>
        </w:tc>
        <w:tc>
          <w:tcPr>
            <w:tcW w:w="886" w:type="pct"/>
            <w:vAlign w:val="top"/>
          </w:tcPr>
          <w:p w14:paraId="30332DB2" w14:textId="228AF7C1" w:rsidR="006C7EB1" w:rsidRPr="000344C1" w:rsidRDefault="006C7EB1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Andrei Zemliakou</w:t>
            </w:r>
          </w:p>
        </w:tc>
        <w:tc>
          <w:tcPr>
            <w:tcW w:w="777" w:type="pct"/>
            <w:vAlign w:val="top"/>
          </w:tcPr>
          <w:p w14:paraId="366CE059" w14:textId="77848A2D" w:rsidR="006C7EB1" w:rsidRDefault="006C7EB1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</w:t>
            </w:r>
            <w:r w:rsidR="000C4D5A">
              <w:rPr>
                <w:rFonts w:ascii="Trebuchet MS" w:hAnsi="Trebuchet MS"/>
                <w:sz w:val="18"/>
                <w:szCs w:val="18"/>
              </w:rPr>
              <w:t>6</w:t>
            </w:r>
            <w:r>
              <w:rPr>
                <w:rFonts w:ascii="Trebuchet MS" w:hAnsi="Trebuchet MS"/>
                <w:sz w:val="18"/>
                <w:szCs w:val="18"/>
              </w:rPr>
              <w:t>-Nov-2019</w:t>
            </w:r>
          </w:p>
        </w:tc>
      </w:tr>
      <w:tr w:rsidR="002A7D95" w:rsidRPr="00EA7B12" w14:paraId="519244F6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FAE25CD" w14:textId="6DB64893" w:rsidR="002A7D95" w:rsidRDefault="002A7D95" w:rsidP="00E94358">
            <w:pPr>
              <w:spacing w:before="0" w:line="240" w:lineRule="auto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9.2</w:t>
            </w:r>
          </w:p>
        </w:tc>
        <w:tc>
          <w:tcPr>
            <w:tcW w:w="1316" w:type="pct"/>
            <w:vAlign w:val="top"/>
          </w:tcPr>
          <w:p w14:paraId="06ED2555" w14:textId="343FFB30" w:rsidR="002A7D95" w:rsidRPr="00E94358" w:rsidRDefault="002A7D95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 w:rsidRPr="00370E06">
              <w:rPr>
                <w:rFonts w:ascii="Trebuchet MS" w:hAnsi="Trebuchet MS"/>
                <w:sz w:val="18"/>
                <w:szCs w:val="18"/>
                <w:lang w:val="en-US"/>
              </w:rPr>
              <w:t>Images type is changed: .png to .jpeg</w:t>
            </w:r>
          </w:p>
        </w:tc>
        <w:tc>
          <w:tcPr>
            <w:tcW w:w="985" w:type="pct"/>
            <w:vAlign w:val="top"/>
          </w:tcPr>
          <w:p w14:paraId="52BDEB18" w14:textId="77777777" w:rsidR="002A7D95" w:rsidRDefault="002A7D95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Valeriy Neumoin</w:t>
            </w:r>
          </w:p>
        </w:tc>
        <w:tc>
          <w:tcPr>
            <w:tcW w:w="690" w:type="pct"/>
            <w:vAlign w:val="top"/>
          </w:tcPr>
          <w:p w14:paraId="5AF0E0EB" w14:textId="7D9C7717" w:rsidR="002A7D95" w:rsidRDefault="002A7D95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11-Nov-2019</w:t>
            </w:r>
          </w:p>
        </w:tc>
        <w:tc>
          <w:tcPr>
            <w:tcW w:w="886" w:type="pct"/>
            <w:vAlign w:val="top"/>
          </w:tcPr>
          <w:p w14:paraId="65F1721B" w14:textId="118A1D40" w:rsidR="002A7D95" w:rsidRPr="000344C1" w:rsidRDefault="002A7D95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777" w:type="pct"/>
            <w:vAlign w:val="top"/>
          </w:tcPr>
          <w:p w14:paraId="7AB374BC" w14:textId="75AC5961" w:rsidR="002A7D95" w:rsidRDefault="002A7D95" w:rsidP="00E9435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</w:p>
        </w:tc>
      </w:tr>
      <w:tr w:rsidR="00336E55" w:rsidRPr="00EA7B12" w14:paraId="2E5E46C4" w14:textId="77777777" w:rsidTr="00A925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668FF5ED" w14:textId="6CCC3510" w:rsidR="00336E55" w:rsidRPr="00E94358" w:rsidRDefault="00336E55" w:rsidP="00E94358">
            <w:pPr>
              <w:spacing w:before="0" w:line="240" w:lineRule="auto"/>
              <w:rPr>
                <w:rFonts w:ascii="Trebuchet MS" w:hAnsi="Trebuchet MS"/>
                <w:sz w:val="18"/>
                <w:szCs w:val="18"/>
                <w:lang w:val="en-US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>9.3</w:t>
            </w:r>
          </w:p>
        </w:tc>
        <w:tc>
          <w:tcPr>
            <w:tcW w:w="1316" w:type="pct"/>
            <w:vAlign w:val="top"/>
          </w:tcPr>
          <w:p w14:paraId="37534B4B" w14:textId="0672745C" w:rsidR="00336E55" w:rsidRDefault="00A92518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>R</w:t>
            </w:r>
            <w:r w:rsidR="00336E55">
              <w:rPr>
                <w:rFonts w:ascii="Trebuchet MS" w:hAnsi="Trebuchet MS"/>
                <w:sz w:val="18"/>
                <w:szCs w:val="18"/>
                <w:lang w:val="en-US"/>
              </w:rPr>
              <w:t>emoved section on Legacy VPN connection</w:t>
            </w:r>
            <w:r>
              <w:rPr>
                <w:rFonts w:ascii="Trebuchet MS" w:hAnsi="Trebuchet MS"/>
                <w:sz w:val="18"/>
                <w:szCs w:val="18"/>
                <w:lang w:val="en-US"/>
              </w:rPr>
              <w:t>, Appendix B</w:t>
            </w:r>
            <w:r w:rsidR="00336E55">
              <w:rPr>
                <w:rFonts w:ascii="Trebuchet MS" w:hAnsi="Trebuchet MS"/>
                <w:sz w:val="18"/>
                <w:szCs w:val="18"/>
                <w:lang w:val="en-US"/>
              </w:rPr>
              <w:t>.</w:t>
            </w:r>
          </w:p>
          <w:p w14:paraId="3BDA7A83" w14:textId="1B50A55B" w:rsidR="000B44E4" w:rsidRPr="00E94358" w:rsidRDefault="00336E55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 xml:space="preserve">Updated </w:t>
            </w:r>
            <w:r w:rsidR="00A92518">
              <w:rPr>
                <w:rFonts w:ascii="Trebuchet MS" w:hAnsi="Trebuchet MS"/>
                <w:sz w:val="18"/>
                <w:szCs w:val="18"/>
                <w:lang w:val="en-US"/>
              </w:rPr>
              <w:t>p</w:t>
            </w:r>
            <w:r>
              <w:rPr>
                <w:rFonts w:ascii="Trebuchet MS" w:hAnsi="Trebuchet MS"/>
                <w:sz w:val="18"/>
                <w:szCs w:val="18"/>
                <w:lang w:val="en-US"/>
              </w:rPr>
              <w:t>p. 3.1</w:t>
            </w:r>
            <w:r w:rsidR="00A92518">
              <w:rPr>
                <w:rFonts w:ascii="Trebuchet MS" w:hAnsi="Trebuchet MS"/>
                <w:sz w:val="18"/>
                <w:szCs w:val="18"/>
                <w:lang w:val="en-US"/>
              </w:rPr>
              <w:t>, p</w:t>
            </w:r>
            <w:r>
              <w:rPr>
                <w:rFonts w:ascii="Trebuchet MS" w:hAnsi="Trebuchet MS"/>
                <w:sz w:val="18"/>
                <w:szCs w:val="18"/>
                <w:lang w:val="en-US"/>
              </w:rPr>
              <w:t>. 3.2 – 3.4</w:t>
            </w:r>
            <w:r w:rsidR="00A92518">
              <w:rPr>
                <w:rFonts w:ascii="Trebuchet MS" w:hAnsi="Trebuchet MS"/>
                <w:sz w:val="18"/>
                <w:szCs w:val="18"/>
                <w:lang w:val="en-US"/>
              </w:rPr>
              <w:t xml:space="preserve">, </w:t>
            </w:r>
            <w:r w:rsidR="004133A8">
              <w:rPr>
                <w:rFonts w:ascii="Trebuchet MS" w:hAnsi="Trebuchet MS"/>
                <w:sz w:val="18"/>
                <w:szCs w:val="18"/>
                <w:lang w:val="en-US"/>
              </w:rPr>
              <w:t>Appendix</w:t>
            </w:r>
            <w:r w:rsidR="00A92518">
              <w:rPr>
                <w:rFonts w:ascii="Trebuchet MS" w:hAnsi="Trebuchet MS"/>
                <w:sz w:val="18"/>
                <w:szCs w:val="18"/>
                <w:lang w:val="en-US"/>
              </w:rPr>
              <w:t>es</w:t>
            </w:r>
            <w:r w:rsidR="004133A8">
              <w:rPr>
                <w:rFonts w:ascii="Trebuchet MS" w:hAnsi="Trebuchet MS"/>
                <w:sz w:val="18"/>
                <w:szCs w:val="18"/>
                <w:lang w:val="en-US"/>
              </w:rPr>
              <w:t xml:space="preserve"> A.1</w:t>
            </w:r>
            <w:r w:rsidR="00A92518">
              <w:rPr>
                <w:rFonts w:ascii="Trebuchet MS" w:hAnsi="Trebuchet MS"/>
                <w:sz w:val="18"/>
                <w:szCs w:val="18"/>
                <w:lang w:val="en-US"/>
              </w:rPr>
              <w:t xml:space="preserve">, </w:t>
            </w:r>
            <w:r w:rsidR="004133A8">
              <w:rPr>
                <w:rFonts w:ascii="Trebuchet MS" w:hAnsi="Trebuchet MS"/>
                <w:sz w:val="18"/>
                <w:szCs w:val="18"/>
                <w:lang w:val="en-US"/>
              </w:rPr>
              <w:t>A.2</w:t>
            </w:r>
          </w:p>
        </w:tc>
        <w:tc>
          <w:tcPr>
            <w:tcW w:w="985" w:type="pct"/>
            <w:vAlign w:val="top"/>
          </w:tcPr>
          <w:p w14:paraId="479ABF44" w14:textId="329086D3" w:rsidR="00336E55" w:rsidRPr="00E94358" w:rsidRDefault="007F5EAE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>Nikita Ponomaryov</w:t>
            </w:r>
          </w:p>
        </w:tc>
        <w:tc>
          <w:tcPr>
            <w:tcW w:w="690" w:type="pct"/>
            <w:vAlign w:val="top"/>
          </w:tcPr>
          <w:p w14:paraId="16A87F14" w14:textId="109872C0" w:rsidR="00336E55" w:rsidRPr="00E94358" w:rsidRDefault="0023449B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>09</w:t>
            </w:r>
            <w:r w:rsidR="007F5EAE">
              <w:rPr>
                <w:rFonts w:ascii="Trebuchet MS" w:hAnsi="Trebuchet MS"/>
                <w:sz w:val="18"/>
                <w:szCs w:val="18"/>
                <w:lang w:val="en-US"/>
              </w:rPr>
              <w:t>-Jan-2020</w:t>
            </w:r>
          </w:p>
        </w:tc>
        <w:tc>
          <w:tcPr>
            <w:tcW w:w="886" w:type="pct"/>
            <w:vAlign w:val="top"/>
          </w:tcPr>
          <w:p w14:paraId="591FE0E8" w14:textId="77777777" w:rsidR="00336E55" w:rsidRPr="00E94358" w:rsidRDefault="00336E55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</w:p>
        </w:tc>
        <w:tc>
          <w:tcPr>
            <w:tcW w:w="777" w:type="pct"/>
            <w:vAlign w:val="top"/>
          </w:tcPr>
          <w:p w14:paraId="3703F86D" w14:textId="77777777" w:rsidR="00336E55" w:rsidRPr="005765F6" w:rsidRDefault="00336E55" w:rsidP="00E94358">
            <w:pPr>
              <w:spacing w:before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</w:p>
        </w:tc>
      </w:tr>
      <w:tr w:rsidR="00A92518" w:rsidRPr="00EA7B12" w14:paraId="756ACE69" w14:textId="77777777" w:rsidTr="00A92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" w:type="pct"/>
            <w:vAlign w:val="top"/>
          </w:tcPr>
          <w:p w14:paraId="3BDC133E" w14:textId="4ECB3A0E" w:rsidR="00A92518" w:rsidRPr="00A92518" w:rsidRDefault="00A92518" w:rsidP="00A92518">
            <w:pPr>
              <w:spacing w:before="0" w:line="240" w:lineRule="auto"/>
              <w:rPr>
                <w:rFonts w:ascii="Trebuchet MS" w:hAnsi="Trebuchet MS"/>
                <w:sz w:val="18"/>
                <w:szCs w:val="18"/>
                <w:lang w:val="en-US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>10.0</w:t>
            </w:r>
          </w:p>
        </w:tc>
        <w:tc>
          <w:tcPr>
            <w:tcW w:w="1316" w:type="pct"/>
            <w:vAlign w:val="top"/>
          </w:tcPr>
          <w:p w14:paraId="04DB1721" w14:textId="7BD7DEF5" w:rsidR="00A92518" w:rsidRDefault="00A9251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QA Review</w:t>
            </w:r>
          </w:p>
        </w:tc>
        <w:tc>
          <w:tcPr>
            <w:tcW w:w="985" w:type="pct"/>
            <w:vAlign w:val="top"/>
          </w:tcPr>
          <w:p w14:paraId="64130C27" w14:textId="59C406A6" w:rsidR="00A92518" w:rsidRDefault="00A9251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Aliaksandra Valozhynskaya</w:t>
            </w:r>
          </w:p>
        </w:tc>
        <w:tc>
          <w:tcPr>
            <w:tcW w:w="690" w:type="pct"/>
            <w:vAlign w:val="top"/>
          </w:tcPr>
          <w:p w14:paraId="49C612BA" w14:textId="755B17D7" w:rsidR="00A92518" w:rsidRPr="00A92518" w:rsidRDefault="00A92518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  <w:lang w:val="en-US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>10-Jan-20</w:t>
            </w:r>
            <w:r w:rsidR="00370E06">
              <w:rPr>
                <w:rFonts w:ascii="Trebuchet MS" w:hAnsi="Trebuchet MS"/>
                <w:sz w:val="18"/>
                <w:szCs w:val="18"/>
                <w:lang w:val="en-US"/>
              </w:rPr>
              <w:t>20</w:t>
            </w:r>
          </w:p>
        </w:tc>
        <w:tc>
          <w:tcPr>
            <w:tcW w:w="886" w:type="pct"/>
            <w:vAlign w:val="top"/>
          </w:tcPr>
          <w:p w14:paraId="4EC94C40" w14:textId="25007E69" w:rsidR="00A92518" w:rsidRPr="00336E55" w:rsidRDefault="006676EC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 w:rsidRPr="000344C1">
              <w:rPr>
                <w:rFonts w:ascii="Trebuchet MS" w:hAnsi="Trebuchet MS"/>
                <w:sz w:val="18"/>
                <w:szCs w:val="18"/>
              </w:rPr>
              <w:t>Ivan Tabaravets</w:t>
            </w:r>
          </w:p>
        </w:tc>
        <w:tc>
          <w:tcPr>
            <w:tcW w:w="777" w:type="pct"/>
            <w:vAlign w:val="top"/>
          </w:tcPr>
          <w:p w14:paraId="1B7F158F" w14:textId="1C4F8C04" w:rsidR="00A92518" w:rsidRPr="00336E55" w:rsidRDefault="006676EC" w:rsidP="00A92518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  <w:lang w:val="en-US"/>
              </w:rPr>
              <w:t>10-Jan-20</w:t>
            </w:r>
            <w:r w:rsidR="00370E06">
              <w:rPr>
                <w:rFonts w:ascii="Trebuchet MS" w:hAnsi="Trebuchet MS"/>
                <w:sz w:val="18"/>
                <w:szCs w:val="18"/>
                <w:lang w:val="en-US"/>
              </w:rPr>
              <w:t>20</w:t>
            </w:r>
          </w:p>
        </w:tc>
      </w:tr>
    </w:tbl>
    <w:p w14:paraId="17BB4F68" w14:textId="36427DB5" w:rsidR="00FE4273" w:rsidRDefault="00FE4273" w:rsidP="009F5893"/>
    <w:sectPr w:rsidR="00FE4273" w:rsidSect="00FE4273">
      <w:headerReference w:type="default" r:id="rId99"/>
      <w:footerReference w:type="default" r:id="rId100"/>
      <w:footerReference w:type="first" r:id="rId101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9B6E30" w14:textId="77777777" w:rsidR="00CE4E17" w:rsidRDefault="00CE4E17">
      <w:pPr>
        <w:spacing w:line="240" w:lineRule="auto"/>
      </w:pPr>
      <w:r>
        <w:separator/>
      </w:r>
    </w:p>
  </w:endnote>
  <w:endnote w:type="continuationSeparator" w:id="0">
    <w:p w14:paraId="64BE47CA" w14:textId="77777777" w:rsidR="00CE4E17" w:rsidRDefault="00CE4E17">
      <w:pPr>
        <w:spacing w:line="240" w:lineRule="auto"/>
      </w:pPr>
      <w:r>
        <w:continuationSeparator/>
      </w:r>
    </w:p>
  </w:endnote>
  <w:endnote w:type="continuationNotice" w:id="1">
    <w:p w14:paraId="6DA03913" w14:textId="77777777" w:rsidR="00CE4E17" w:rsidRDefault="00CE4E1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48653" w14:textId="57B72916" w:rsidR="00A02DD4" w:rsidRPr="00851FAD" w:rsidRDefault="00A02DD4" w:rsidP="00FE4273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32691C">
      <w:rPr>
        <w:rStyle w:val="PageNumber"/>
        <w:rFonts w:eastAsia="MS Gothic"/>
        <w:noProof/>
        <w:sz w:val="18"/>
        <w:szCs w:val="18"/>
      </w:rPr>
      <w:t>4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A02DD4" w14:paraId="704BE672" w14:textId="77777777" w:rsidTr="00FE4273">
      <w:tc>
        <w:tcPr>
          <w:tcW w:w="8472" w:type="dxa"/>
        </w:tcPr>
        <w:p w14:paraId="1CB1E932" w14:textId="52CC39A2" w:rsidR="00A02DD4" w:rsidRDefault="007678BF" w:rsidP="0023449B">
          <w:pPr>
            <w:pStyle w:val="Footer"/>
            <w:tabs>
              <w:tab w:val="left" w:pos="4016"/>
            </w:tabs>
          </w:pPr>
          <w:fldSimple w:instr=" DOCPROPERTY  Classification  \* MERGEFORMAT ">
            <w:r w:rsidR="00A02DD4">
              <w:t>CONFIDENTIAL</w:t>
            </w:r>
          </w:fldSimple>
          <w:r w:rsidR="00A02DD4">
            <w:t xml:space="preserve"> | Effective Date: </w:t>
          </w:r>
          <w:fldSimple w:instr=" DOCPROPERTY  &quot;Approval Date&quot;  \* MERGEFORMAT ">
            <w:r w:rsidR="00A02DD4">
              <w:t>10-Jan-2020</w:t>
            </w:r>
          </w:fldSimple>
          <w:r w:rsidR="00A02DD4">
            <w:tab/>
          </w:r>
          <w:r w:rsidR="00A02DD4">
            <w:tab/>
          </w:r>
        </w:p>
      </w:tc>
    </w:tr>
  </w:tbl>
  <w:p w14:paraId="2AD4A7F7" w14:textId="77777777" w:rsidR="00A02DD4" w:rsidRPr="00205D53" w:rsidRDefault="00A02DD4" w:rsidP="00FE4273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3A1273" wp14:editId="48E2B01A">
              <wp:simplePos x="0" y="0"/>
              <wp:positionH relativeFrom="column">
                <wp:posOffset>-15504</wp:posOffset>
              </wp:positionH>
              <wp:positionV relativeFrom="paragraph">
                <wp:posOffset>-8890</wp:posOffset>
              </wp:positionV>
              <wp:extent cx="59436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8B9E96" id="Straight Connector 2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pt,-.7pt" to="466.8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4A0" w:firstRow="1" w:lastRow="0" w:firstColumn="1" w:lastColumn="0" w:noHBand="0" w:noVBand="1"/>
    </w:tblPr>
    <w:tblGrid>
      <w:gridCol w:w="1563"/>
      <w:gridCol w:w="7794"/>
    </w:tblGrid>
    <w:tr w:rsidR="00A02DD4" w14:paraId="3C3F904C" w14:textId="77777777" w:rsidTr="00FE4273">
      <w:tc>
        <w:tcPr>
          <w:tcW w:w="835" w:type="pct"/>
          <w:vAlign w:val="center"/>
          <w:hideMark/>
        </w:tcPr>
        <w:p w14:paraId="186D8776" w14:textId="77777777" w:rsidR="00A02DD4" w:rsidRDefault="00A02DD4" w:rsidP="00FE4273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4165" w:type="pct"/>
          <w:vAlign w:val="center"/>
          <w:hideMark/>
        </w:tcPr>
        <w:p w14:paraId="3CF27356" w14:textId="77777777" w:rsidR="00A02DD4" w:rsidRDefault="00A02DD4" w:rsidP="00FE4273">
          <w:pPr>
            <w:pStyle w:val="Footer"/>
          </w:pPr>
          <w:r>
            <w:t>This document contains privileged and/or confidential information and may not be disclosed, distributed or reproduced without the prior written permission of EPAM</w:t>
          </w:r>
          <w:r w:rsidRPr="000002B9">
            <w:rPr>
              <w:vertAlign w:val="superscript"/>
            </w:rPr>
            <w:t>®</w:t>
          </w:r>
          <w:r>
            <w:t>.</w:t>
          </w:r>
        </w:p>
      </w:tc>
    </w:tr>
    <w:tr w:rsidR="00A02DD4" w14:paraId="33B72E8B" w14:textId="77777777" w:rsidTr="00FE4273">
      <w:tc>
        <w:tcPr>
          <w:tcW w:w="5000" w:type="pct"/>
          <w:gridSpan w:val="2"/>
          <w:hideMark/>
        </w:tcPr>
        <w:p w14:paraId="6D8F7638" w14:textId="4439266D" w:rsidR="00A02DD4" w:rsidRDefault="007678BF" w:rsidP="00FE4273">
          <w:pPr>
            <w:pStyle w:val="Footer"/>
          </w:pPr>
          <w:fldSimple w:instr=" DOCPROPERTY  Classification  \* MERGEFORMAT ">
            <w:r w:rsidR="00A02DD4">
              <w:t>CONFIDENTIAL</w:t>
            </w:r>
          </w:fldSimple>
          <w:r w:rsidR="00A02DD4">
            <w:t xml:space="preserve"> | Effective Date: </w:t>
          </w:r>
          <w:fldSimple w:instr=" DOCPROPERTY  &quot;Approval Date&quot;  \* MERGEFORMAT ">
            <w:r w:rsidR="00A02DD4">
              <w:t>10-Jan-2020</w:t>
            </w:r>
          </w:fldSimple>
        </w:p>
      </w:tc>
    </w:tr>
  </w:tbl>
  <w:p w14:paraId="15814910" w14:textId="77777777" w:rsidR="00A02DD4" w:rsidRDefault="00A02DD4" w:rsidP="00FE4273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B8AA59F" wp14:editId="510085E0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F4DD3C" id="Straight Connector 49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760FD" w14:textId="77777777" w:rsidR="00CE4E17" w:rsidRDefault="00CE4E17">
      <w:pPr>
        <w:spacing w:line="240" w:lineRule="auto"/>
      </w:pPr>
      <w:r>
        <w:separator/>
      </w:r>
    </w:p>
  </w:footnote>
  <w:footnote w:type="continuationSeparator" w:id="0">
    <w:p w14:paraId="7F8C83C2" w14:textId="77777777" w:rsidR="00CE4E17" w:rsidRDefault="00CE4E17">
      <w:pPr>
        <w:spacing w:line="240" w:lineRule="auto"/>
      </w:pPr>
      <w:r>
        <w:continuationSeparator/>
      </w:r>
    </w:p>
  </w:footnote>
  <w:footnote w:type="continuationNotice" w:id="1">
    <w:p w14:paraId="557EBCE5" w14:textId="77777777" w:rsidR="00CE4E17" w:rsidRDefault="00CE4E1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4A0" w:firstRow="1" w:lastRow="0" w:firstColumn="1" w:lastColumn="0" w:noHBand="0" w:noVBand="1"/>
    </w:tblPr>
    <w:tblGrid>
      <w:gridCol w:w="8000"/>
      <w:gridCol w:w="1357"/>
    </w:tblGrid>
    <w:tr w:rsidR="00A02DD4" w14:paraId="7E00DD09" w14:textId="77777777" w:rsidTr="00FE4273">
      <w:tc>
        <w:tcPr>
          <w:tcW w:w="4275" w:type="pct"/>
          <w:vAlign w:val="center"/>
          <w:hideMark/>
        </w:tcPr>
        <w:p w14:paraId="09E34949" w14:textId="77777777" w:rsidR="00A02DD4" w:rsidRDefault="007678BF" w:rsidP="00FE4273">
          <w:pPr>
            <w:pStyle w:val="Header"/>
            <w:tabs>
              <w:tab w:val="clear" w:pos="0"/>
            </w:tabs>
            <w:ind w:left="-108"/>
          </w:pPr>
          <w:fldSimple w:instr=" DOCPROPERTY  Title  \* MERGEFORMAT ">
            <w:r w:rsidR="00A02DD4">
              <w:t>Remote and Guest Access to Corporate Network Resources</w:t>
            </w:r>
          </w:fldSimple>
          <w:r w:rsidR="00A02DD4">
            <w:rPr>
              <w:color w:val="999999"/>
            </w:rPr>
            <w:tab/>
          </w:r>
        </w:p>
      </w:tc>
      <w:tc>
        <w:tcPr>
          <w:tcW w:w="725" w:type="pct"/>
          <w:vAlign w:val="center"/>
        </w:tcPr>
        <w:p w14:paraId="6F7F3428" w14:textId="77777777" w:rsidR="00A02DD4" w:rsidRDefault="00A02DD4" w:rsidP="00FE4273">
          <w:pPr>
            <w:pStyle w:val="Header"/>
          </w:pPr>
        </w:p>
      </w:tc>
    </w:tr>
    <w:tr w:rsidR="00A02DD4" w14:paraId="21EA03A1" w14:textId="77777777" w:rsidTr="00FE4273">
      <w:trPr>
        <w:trHeight w:val="340"/>
      </w:trPr>
      <w:tc>
        <w:tcPr>
          <w:tcW w:w="4275" w:type="pct"/>
          <w:vAlign w:val="center"/>
          <w:hideMark/>
        </w:tcPr>
        <w:p w14:paraId="022CA1E0" w14:textId="77777777" w:rsidR="00A02DD4" w:rsidRDefault="00A02DD4" w:rsidP="00FE4273">
          <w:pPr>
            <w:pStyle w:val="Header"/>
            <w:tabs>
              <w:tab w:val="clear" w:pos="0"/>
            </w:tabs>
            <w:ind w:left="-108"/>
          </w:pPr>
          <w:r>
            <w:t xml:space="preserve">PID: </w:t>
          </w:r>
          <w:fldSimple w:instr=" DOCPROPERTY  PID  \* MERGEFORMAT ">
            <w:r>
              <w:t>EPM-SPI</w:t>
            </w:r>
          </w:fldSimple>
        </w:p>
      </w:tc>
      <w:tc>
        <w:tcPr>
          <w:tcW w:w="725" w:type="pct"/>
          <w:vAlign w:val="center"/>
          <w:hideMark/>
        </w:tcPr>
        <w:p w14:paraId="054ACEBE" w14:textId="77777777" w:rsidR="00A02DD4" w:rsidRDefault="00A02DD4" w:rsidP="00FE4273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62775779" wp14:editId="17639899">
                <wp:extent cx="461010" cy="158750"/>
                <wp:effectExtent l="0" t="0" r="0" b="0"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999EF3A" w14:textId="77777777" w:rsidR="00A02DD4" w:rsidRPr="001C2C49" w:rsidRDefault="00A02DD4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2E1DEAD" wp14:editId="0E287C6D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4AD5BE" id="Straight Connector 50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check-mark.png" style="width:9.75pt;height:9.75pt;visibility:visible" o:bullet="t">
        <v:imagedata r:id="rId1" o:title="check-mark"/>
      </v:shape>
    </w:pict>
  </w:numPicBullet>
  <w:abstractNum w:abstractNumId="0" w15:restartNumberingAfterBreak="0">
    <w:nsid w:val="FFFFFF7C"/>
    <w:multiLevelType w:val="singleLevel"/>
    <w:tmpl w:val="A3988B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F8666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7C6AE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AA0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2AC1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F439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1D3E1346"/>
    <w:lvl w:ilvl="0">
      <w:start w:val="1"/>
      <w:numFmt w:val="bullet"/>
      <w:lvlText w:val="—"/>
      <w:lvlJc w:val="left"/>
      <w:pPr>
        <w:ind w:left="717" w:hanging="360"/>
      </w:pPr>
      <w:rPr>
        <w:rFonts w:ascii="Trebuchet MS" w:hAnsi="Trebuchet MS" w:hint="default"/>
      </w:rPr>
    </w:lvl>
  </w:abstractNum>
  <w:abstractNum w:abstractNumId="7" w15:restartNumberingAfterBreak="0">
    <w:nsid w:val="FFFFFF88"/>
    <w:multiLevelType w:val="singleLevel"/>
    <w:tmpl w:val="D0F0FD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FB"/>
    <w:multiLevelType w:val="multilevel"/>
    <w:tmpl w:val="85522F88"/>
    <w:lvl w:ilvl="0">
      <w:start w:val="1"/>
      <w:numFmt w:val="decimal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120" w:legacyIndent="720"/>
      <w:lvlJc w:val="left"/>
      <w:pPr>
        <w:ind w:left="315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9" w15:restartNumberingAfterBreak="0">
    <w:nsid w:val="0149775F"/>
    <w:multiLevelType w:val="multilevel"/>
    <w:tmpl w:val="036EE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23F6289"/>
    <w:multiLevelType w:val="multilevel"/>
    <w:tmpl w:val="1EE46EF8"/>
    <w:lvl w:ilvl="0">
      <w:start w:val="1"/>
      <w:numFmt w:val="upperLetter"/>
      <w:lvlText w:val="Appendix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Appendix %1.%2."/>
      <w:lvlJc w:val="left"/>
      <w:pPr>
        <w:ind w:left="1440" w:hanging="360"/>
      </w:pPr>
      <w:rPr>
        <w:rFonts w:ascii="Arial Black" w:hAnsi="Arial Black" w:hint="default"/>
        <w:b w:val="0"/>
        <w:bCs w:val="0"/>
        <w:i w:val="0"/>
        <w:iCs w:val="0"/>
        <w:caps/>
        <w:smallCaps w:val="0"/>
        <w:strike w:val="0"/>
        <w:dstrike w:val="0"/>
        <w:noProof w:val="0"/>
        <w:vanish w:val="0"/>
        <w:color w:val="1A9CB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5B40BED"/>
    <w:multiLevelType w:val="hybridMultilevel"/>
    <w:tmpl w:val="11FC6C76"/>
    <w:lvl w:ilvl="0" w:tplc="C822684C">
      <w:start w:val="1"/>
      <w:numFmt w:val="decimal"/>
      <w:lvlText w:val="1.%1"/>
      <w:lvlJc w:val="left"/>
      <w:pPr>
        <w:ind w:left="72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71589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7C07AC1"/>
    <w:multiLevelType w:val="multilevel"/>
    <w:tmpl w:val="0BC01E1C"/>
    <w:numStyleLink w:val="Headings"/>
  </w:abstractNum>
  <w:abstractNum w:abstractNumId="14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1736F9"/>
    <w:multiLevelType w:val="multilevel"/>
    <w:tmpl w:val="7DE0890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  <w:color w:val="1A9CB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2324C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 w15:restartNumberingAfterBreak="0">
    <w:nsid w:val="0A9D4CAE"/>
    <w:multiLevelType w:val="multilevel"/>
    <w:tmpl w:val="A5D6B4FA"/>
    <w:styleLink w:val="Multylevelbulletlist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0F672F5"/>
    <w:multiLevelType w:val="multilevel"/>
    <w:tmpl w:val="C3900278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="Trebuchet MS" w:hAnsi="Trebuchet MS" w:hint="default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12237413"/>
    <w:multiLevelType w:val="multilevel"/>
    <w:tmpl w:val="C3900278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="Trebuchet MS" w:hAnsi="Trebuchet MS" w:hint="default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1338104A"/>
    <w:multiLevelType w:val="multilevel"/>
    <w:tmpl w:val="40B4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4565DD9"/>
    <w:multiLevelType w:val="hybridMultilevel"/>
    <w:tmpl w:val="6F1E2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C05B9A"/>
    <w:multiLevelType w:val="multilevel"/>
    <w:tmpl w:val="58844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18552E54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95D43B9"/>
    <w:multiLevelType w:val="multilevel"/>
    <w:tmpl w:val="0BC01E1C"/>
    <w:styleLink w:val="Headings"/>
    <w:lvl w:ilvl="0">
      <w:start w:val="1"/>
      <w:numFmt w:val="decimal"/>
      <w:isLgl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isLgl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1C94234C"/>
    <w:multiLevelType w:val="multilevel"/>
    <w:tmpl w:val="1436B0F0"/>
    <w:numStyleLink w:val="NumberList"/>
  </w:abstractNum>
  <w:abstractNum w:abstractNumId="28" w15:restartNumberingAfterBreak="0">
    <w:nsid w:val="1E805B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1F5C3A4D"/>
    <w:multiLevelType w:val="hybridMultilevel"/>
    <w:tmpl w:val="D1EE197A"/>
    <w:lvl w:ilvl="0" w:tplc="D3144A6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6BA5C2E"/>
    <w:multiLevelType w:val="multilevel"/>
    <w:tmpl w:val="C3900278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="Trebuchet MS" w:hAnsi="Trebuchet MS" w:hint="default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29961B56"/>
    <w:multiLevelType w:val="multilevel"/>
    <w:tmpl w:val="58844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2A2E57F7"/>
    <w:multiLevelType w:val="hybridMultilevel"/>
    <w:tmpl w:val="F4701844"/>
    <w:lvl w:ilvl="0" w:tplc="97A6269A">
      <w:start w:val="1"/>
      <w:numFmt w:val="decimal"/>
      <w:lvlText w:val="Appendix A.1.%1."/>
      <w:lvlJc w:val="left"/>
      <w:pPr>
        <w:ind w:left="720" w:hanging="360"/>
      </w:pPr>
      <w:rPr>
        <w:rFonts w:ascii="Arial Black" w:hAnsi="Arial Black" w:hint="default"/>
        <w:b w:val="0"/>
        <w:i w:val="0"/>
        <w:color w:val="1A9CB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F87963"/>
    <w:multiLevelType w:val="multilevel"/>
    <w:tmpl w:val="C98472B6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="Trebuchet MS" w:hAnsi="Trebuchet MS" w:hint="default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 w:val="0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2E3432A8"/>
    <w:multiLevelType w:val="hybridMultilevel"/>
    <w:tmpl w:val="7A7EBB7C"/>
    <w:lvl w:ilvl="0" w:tplc="475AB5F6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0B65E4"/>
    <w:multiLevelType w:val="multilevel"/>
    <w:tmpl w:val="54328884"/>
    <w:lvl w:ilvl="0">
      <w:start w:val="1"/>
      <w:numFmt w:val="decimal"/>
      <w:pStyle w:val="Heading1"/>
      <w:isLgl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isLgl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38374AD1"/>
    <w:multiLevelType w:val="hybridMultilevel"/>
    <w:tmpl w:val="8D2AEA7C"/>
    <w:lvl w:ilvl="0" w:tplc="4306D12A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color w:val="3B3838" w:themeColor="background2" w:themeShade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B516082"/>
    <w:multiLevelType w:val="hybridMultilevel"/>
    <w:tmpl w:val="456809DC"/>
    <w:lvl w:ilvl="0" w:tplc="5EA68756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9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CFF4F07"/>
    <w:multiLevelType w:val="hybridMultilevel"/>
    <w:tmpl w:val="1A467578"/>
    <w:lvl w:ilvl="0" w:tplc="2AD232FC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2C5283"/>
    <w:multiLevelType w:val="multilevel"/>
    <w:tmpl w:val="1436B0F0"/>
    <w:numStyleLink w:val="NumberList"/>
  </w:abstractNum>
  <w:abstractNum w:abstractNumId="42" w15:restartNumberingAfterBreak="0">
    <w:nsid w:val="455D428E"/>
    <w:multiLevelType w:val="hybridMultilevel"/>
    <w:tmpl w:val="F2D8D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C848D4"/>
    <w:multiLevelType w:val="multilevel"/>
    <w:tmpl w:val="0BC01E1C"/>
    <w:numStyleLink w:val="Headings"/>
  </w:abstractNum>
  <w:abstractNum w:abstractNumId="44" w15:restartNumberingAfterBreak="0">
    <w:nsid w:val="460B6416"/>
    <w:multiLevelType w:val="multilevel"/>
    <w:tmpl w:val="D3AACCCE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="Trebuchet MS" w:hAnsi="Trebuchet MS" w:hint="default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 w:val="0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475F453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6" w15:restartNumberingAfterBreak="0">
    <w:nsid w:val="47780A60"/>
    <w:multiLevelType w:val="multilevel"/>
    <w:tmpl w:val="7AE08AC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49" w15:restartNumberingAfterBreak="0">
    <w:nsid w:val="4C2021BC"/>
    <w:multiLevelType w:val="multilevel"/>
    <w:tmpl w:val="B226F248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A9CB0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4E88094B"/>
    <w:multiLevelType w:val="multilevel"/>
    <w:tmpl w:val="517ECD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930BA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2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53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 w15:restartNumberingAfterBreak="0">
    <w:nsid w:val="5521095E"/>
    <w:multiLevelType w:val="hybridMultilevel"/>
    <w:tmpl w:val="18968770"/>
    <w:lvl w:ilvl="0" w:tplc="C2F81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D6009E"/>
    <w:multiLevelType w:val="multilevel"/>
    <w:tmpl w:val="C98472B6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="Trebuchet MS" w:hAnsi="Trebuchet MS" w:hint="default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 w:val="0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6" w15:restartNumberingAfterBreak="0">
    <w:nsid w:val="57DD6F34"/>
    <w:multiLevelType w:val="multilevel"/>
    <w:tmpl w:val="1436B0F0"/>
    <w:numStyleLink w:val="NumberList"/>
  </w:abstractNum>
  <w:abstractNum w:abstractNumId="57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8" w15:restartNumberingAfterBreak="0">
    <w:nsid w:val="5E855A40"/>
    <w:multiLevelType w:val="multilevel"/>
    <w:tmpl w:val="70B44814"/>
    <w:lvl w:ilvl="0">
      <w:start w:val="1"/>
      <w:numFmt w:val="upperLetter"/>
      <w:lvlText w:val="Appendix %1.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lvlText w:val="Appendix %1.%2."/>
      <w:lvlJc w:val="left"/>
      <w:pPr>
        <w:ind w:left="1440" w:hanging="144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lvlText w:val="Appendix %1.%2.%3."/>
      <w:lvlJc w:val="left"/>
      <w:pPr>
        <w:ind w:left="2160" w:hanging="21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9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0" w15:restartNumberingAfterBreak="0">
    <w:nsid w:val="60AD1914"/>
    <w:multiLevelType w:val="multilevel"/>
    <w:tmpl w:val="1436B0F0"/>
    <w:numStyleLink w:val="NumberList"/>
  </w:abstractNum>
  <w:abstractNum w:abstractNumId="61" w15:restartNumberingAfterBreak="0">
    <w:nsid w:val="688179F1"/>
    <w:multiLevelType w:val="multilevel"/>
    <w:tmpl w:val="C3900278"/>
    <w:lvl w:ilvl="0">
      <w:start w:val="1"/>
      <w:numFmt w:val="decimal"/>
      <w:lvlText w:val="%1"/>
      <w:lvlJc w:val="left"/>
      <w:pPr>
        <w:ind w:left="360" w:hanging="360"/>
      </w:pPr>
      <w:rPr>
        <w:rFonts w:ascii="Trebuchet MS" w:hAnsi="Trebuchet M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B0F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="Trebuchet MS" w:hAnsi="Trebuchet MS" w:hint="default"/>
        <w:color w:val="464547"/>
        <w:sz w:val="2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="Trebuchet MS" w:hAnsi="Trebuchet MS" w:hint="default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1A9CB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2" w15:restartNumberingAfterBreak="0">
    <w:nsid w:val="6902390D"/>
    <w:multiLevelType w:val="hybridMultilevel"/>
    <w:tmpl w:val="8DD4A108"/>
    <w:lvl w:ilvl="0" w:tplc="4D16BFCE">
      <w:start w:val="1"/>
      <w:numFmt w:val="decimal"/>
      <w:lvlText w:val="1.1.1.%1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4" w15:restartNumberingAfterBreak="0">
    <w:nsid w:val="6D913265"/>
    <w:multiLevelType w:val="hybridMultilevel"/>
    <w:tmpl w:val="143E15DA"/>
    <w:lvl w:ilvl="0" w:tplc="D08E958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DB2106C"/>
    <w:multiLevelType w:val="hybridMultilevel"/>
    <w:tmpl w:val="33026470"/>
    <w:lvl w:ilvl="0" w:tplc="8618B596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66" w15:restartNumberingAfterBreak="0">
    <w:nsid w:val="71AE7441"/>
    <w:multiLevelType w:val="multilevel"/>
    <w:tmpl w:val="6D8E6CA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7" w15:restartNumberingAfterBreak="0">
    <w:nsid w:val="7475068D"/>
    <w:multiLevelType w:val="hybridMultilevel"/>
    <w:tmpl w:val="1B6432C2"/>
    <w:lvl w:ilvl="0" w:tplc="7FAEA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C02912"/>
    <w:multiLevelType w:val="multilevel"/>
    <w:tmpl w:val="A808DF08"/>
    <w:numStyleLink w:val="Appendixes"/>
  </w:abstractNum>
  <w:abstractNum w:abstractNumId="69" w15:restartNumberingAfterBreak="0">
    <w:nsid w:val="753A7FB2"/>
    <w:multiLevelType w:val="multilevel"/>
    <w:tmpl w:val="A808DF08"/>
    <w:numStyleLink w:val="Appendixes"/>
  </w:abstractNum>
  <w:abstractNum w:abstractNumId="70" w15:restartNumberingAfterBreak="0">
    <w:nsid w:val="7697479E"/>
    <w:multiLevelType w:val="hybridMultilevel"/>
    <w:tmpl w:val="CA407628"/>
    <w:lvl w:ilvl="0" w:tplc="EF00918A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F56D88"/>
    <w:multiLevelType w:val="hybridMultilevel"/>
    <w:tmpl w:val="6F1E2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91F5BC3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9F4501F"/>
    <w:multiLevelType w:val="multilevel"/>
    <w:tmpl w:val="422C1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4" w15:restartNumberingAfterBreak="0">
    <w:nsid w:val="7B071754"/>
    <w:multiLevelType w:val="multilevel"/>
    <w:tmpl w:val="A808DF08"/>
    <w:numStyleLink w:val="Appendixes"/>
  </w:abstractNum>
  <w:abstractNum w:abstractNumId="75" w15:restartNumberingAfterBreak="0">
    <w:nsid w:val="7BA96291"/>
    <w:multiLevelType w:val="hybridMultilevel"/>
    <w:tmpl w:val="5E5C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6"/>
  </w:num>
  <w:num w:numId="2">
    <w:abstractNumId w:val="36"/>
  </w:num>
  <w:num w:numId="3">
    <w:abstractNumId w:val="38"/>
  </w:num>
  <w:num w:numId="4">
    <w:abstractNumId w:val="63"/>
  </w:num>
  <w:num w:numId="5">
    <w:abstractNumId w:val="17"/>
  </w:num>
  <w:num w:numId="6">
    <w:abstractNumId w:val="9"/>
  </w:num>
  <w:num w:numId="7">
    <w:abstractNumId w:val="66"/>
  </w:num>
  <w:num w:numId="8">
    <w:abstractNumId w:val="47"/>
  </w:num>
  <w:num w:numId="9">
    <w:abstractNumId w:val="76"/>
  </w:num>
  <w:num w:numId="10">
    <w:abstractNumId w:val="54"/>
  </w:num>
  <w:num w:numId="11">
    <w:abstractNumId w:val="15"/>
  </w:num>
  <w:num w:numId="12">
    <w:abstractNumId w:val="59"/>
  </w:num>
  <w:num w:numId="13">
    <w:abstractNumId w:val="52"/>
  </w:num>
  <w:num w:numId="14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</w:num>
  <w:num w:numId="31">
    <w:abstractNumId w:val="61"/>
  </w:num>
  <w:num w:numId="32">
    <w:abstractNumId w:val="33"/>
  </w:num>
  <w:num w:numId="33">
    <w:abstractNumId w:val="30"/>
  </w:num>
  <w:num w:numId="34">
    <w:abstractNumId w:val="44"/>
  </w:num>
  <w:num w:numId="35">
    <w:abstractNumId w:val="68"/>
  </w:num>
  <w:num w:numId="36">
    <w:abstractNumId w:val="74"/>
  </w:num>
  <w:num w:numId="37">
    <w:abstractNumId w:val="18"/>
  </w:num>
  <w:num w:numId="38">
    <w:abstractNumId w:val="41"/>
  </w:num>
  <w:num w:numId="39">
    <w:abstractNumId w:val="49"/>
  </w:num>
  <w:num w:numId="40">
    <w:abstractNumId w:val="55"/>
  </w:num>
  <w:num w:numId="41">
    <w:abstractNumId w:val="48"/>
  </w:num>
  <w:num w:numId="42">
    <w:abstractNumId w:val="8"/>
  </w:num>
  <w:num w:numId="43">
    <w:abstractNumId w:val="39"/>
  </w:num>
  <w:num w:numId="44">
    <w:abstractNumId w:val="65"/>
  </w:num>
  <w:num w:numId="45">
    <w:abstractNumId w:val="4"/>
  </w:num>
  <w:num w:numId="46">
    <w:abstractNumId w:val="7"/>
  </w:num>
  <w:num w:numId="47">
    <w:abstractNumId w:val="3"/>
  </w:num>
  <w:num w:numId="48">
    <w:abstractNumId w:val="2"/>
  </w:num>
  <w:num w:numId="49">
    <w:abstractNumId w:val="1"/>
  </w:num>
  <w:num w:numId="50">
    <w:abstractNumId w:val="0"/>
  </w:num>
  <w:num w:numId="51">
    <w:abstractNumId w:val="16"/>
  </w:num>
  <w:num w:numId="52">
    <w:abstractNumId w:val="51"/>
  </w:num>
  <w:num w:numId="53">
    <w:abstractNumId w:val="72"/>
  </w:num>
  <w:num w:numId="54">
    <w:abstractNumId w:val="34"/>
  </w:num>
  <w:num w:numId="55">
    <w:abstractNumId w:val="67"/>
  </w:num>
  <w:num w:numId="56">
    <w:abstractNumId w:val="11"/>
  </w:num>
  <w:num w:numId="57">
    <w:abstractNumId w:val="62"/>
  </w:num>
  <w:num w:numId="58">
    <w:abstractNumId w:val="58"/>
  </w:num>
  <w:num w:numId="59">
    <w:abstractNumId w:val="10"/>
  </w:num>
  <w:num w:numId="60">
    <w:abstractNumId w:val="21"/>
  </w:num>
  <w:num w:numId="61">
    <w:abstractNumId w:val="45"/>
  </w:num>
  <w:num w:numId="62">
    <w:abstractNumId w:val="12"/>
  </w:num>
  <w:num w:numId="63">
    <w:abstractNumId w:val="5"/>
  </w:num>
  <w:num w:numId="64">
    <w:abstractNumId w:val="75"/>
  </w:num>
  <w:num w:numId="65">
    <w:abstractNumId w:val="46"/>
  </w:num>
  <w:num w:numId="6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32"/>
  </w:num>
  <w:num w:numId="68">
    <w:abstractNumId w:val="20"/>
  </w:num>
  <w:num w:numId="6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56"/>
  </w:num>
  <w:num w:numId="71">
    <w:abstractNumId w:val="26"/>
  </w:num>
  <w:num w:numId="72">
    <w:abstractNumId w:val="25"/>
  </w:num>
  <w:num w:numId="73">
    <w:abstractNumId w:val="57"/>
  </w:num>
  <w:num w:numId="74">
    <w:abstractNumId w:val="53"/>
    <w:lvlOverride w:ilvl="1">
      <w:lvl w:ilvl="1">
        <w:start w:val="1"/>
        <w:numFmt w:val="decimal"/>
        <w:pStyle w:val="AppendixLevel2"/>
        <w:lvlText w:val="Appendix %1.%2."/>
        <w:lvlJc w:val="left"/>
        <w:pPr>
          <w:ind w:left="2268" w:hanging="2268"/>
        </w:pPr>
        <w:rPr>
          <w:rFonts w:cs="Times New Roman"/>
          <w:b w:val="0"/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5">
    <w:abstractNumId w:val="14"/>
  </w:num>
  <w:num w:numId="76">
    <w:abstractNumId w:val="23"/>
  </w:num>
  <w:num w:numId="77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50"/>
  </w:num>
  <w:num w:numId="95">
    <w:abstractNumId w:val="34"/>
    <w:lvlOverride w:ilvl="0">
      <w:startOverride w:val="1"/>
    </w:lvlOverride>
  </w:num>
  <w:num w:numId="96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34"/>
    <w:lvlOverride w:ilvl="0">
      <w:startOverride w:val="2"/>
    </w:lvlOverride>
  </w:num>
  <w:num w:numId="99">
    <w:abstractNumId w:val="34"/>
  </w:num>
  <w:num w:numId="100">
    <w:abstractNumId w:val="34"/>
    <w:lvlOverride w:ilvl="0">
      <w:startOverride w:val="4"/>
    </w:lvlOverride>
  </w:num>
  <w:num w:numId="101">
    <w:abstractNumId w:val="34"/>
  </w:num>
  <w:num w:numId="102">
    <w:abstractNumId w:val="34"/>
  </w:num>
  <w:num w:numId="103">
    <w:abstractNumId w:val="34"/>
  </w:num>
  <w:num w:numId="104">
    <w:abstractNumId w:val="34"/>
  </w:num>
  <w:num w:numId="105">
    <w:abstractNumId w:val="34"/>
  </w:num>
  <w:num w:numId="106">
    <w:abstractNumId w:val="34"/>
  </w:num>
  <w:num w:numId="107">
    <w:abstractNumId w:val="34"/>
  </w:num>
  <w:num w:numId="108">
    <w:abstractNumId w:val="34"/>
  </w:num>
  <w:num w:numId="109">
    <w:abstractNumId w:val="34"/>
  </w:num>
  <w:num w:numId="110">
    <w:abstractNumId w:val="34"/>
  </w:num>
  <w:num w:numId="111">
    <w:abstractNumId w:val="34"/>
  </w:num>
  <w:num w:numId="112">
    <w:abstractNumId w:val="34"/>
  </w:num>
  <w:num w:numId="113">
    <w:abstractNumId w:val="34"/>
  </w:num>
  <w:num w:numId="114">
    <w:abstractNumId w:val="34"/>
  </w:num>
  <w:num w:numId="115">
    <w:abstractNumId w:val="34"/>
  </w:num>
  <w:num w:numId="116">
    <w:abstractNumId w:val="6"/>
  </w:num>
  <w:num w:numId="117">
    <w:abstractNumId w:val="34"/>
    <w:lvlOverride w:ilvl="0">
      <w:startOverride w:val="1"/>
    </w:lvlOverride>
  </w:num>
  <w:num w:numId="118">
    <w:abstractNumId w:val="5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>
    <w:abstractNumId w:val="34"/>
    <w:lvlOverride w:ilvl="0">
      <w:startOverride w:val="2"/>
    </w:lvlOverride>
  </w:num>
  <w:num w:numId="121">
    <w:abstractNumId w:val="34"/>
    <w:lvlOverride w:ilvl="0">
      <w:startOverride w:val="2"/>
    </w:lvlOverride>
  </w:num>
  <w:num w:numId="122">
    <w:abstractNumId w:val="34"/>
    <w:lvlOverride w:ilvl="0">
      <w:startOverride w:val="2"/>
    </w:lvlOverride>
  </w:num>
  <w:num w:numId="123">
    <w:abstractNumId w:val="34"/>
    <w:lvlOverride w:ilvl="0">
      <w:startOverride w:val="2"/>
    </w:lvlOverride>
  </w:num>
  <w:num w:numId="124">
    <w:abstractNumId w:val="34"/>
  </w:num>
  <w:num w:numId="125">
    <w:abstractNumId w:val="34"/>
  </w:num>
  <w:num w:numId="126">
    <w:abstractNumId w:val="34"/>
  </w:num>
  <w:num w:numId="127">
    <w:abstractNumId w:val="34"/>
  </w:num>
  <w:num w:numId="128">
    <w:abstractNumId w:val="34"/>
  </w:num>
  <w:num w:numId="129">
    <w:abstractNumId w:val="34"/>
  </w:num>
  <w:num w:numId="130">
    <w:abstractNumId w:val="34"/>
  </w:num>
  <w:num w:numId="131">
    <w:abstractNumId w:val="34"/>
  </w:num>
  <w:num w:numId="132">
    <w:abstractNumId w:val="34"/>
  </w:num>
  <w:num w:numId="133">
    <w:abstractNumId w:val="34"/>
  </w:num>
  <w:num w:numId="134">
    <w:abstractNumId w:val="34"/>
  </w:num>
  <w:num w:numId="135">
    <w:abstractNumId w:val="34"/>
  </w:num>
  <w:num w:numId="136">
    <w:abstractNumId w:val="34"/>
  </w:num>
  <w:num w:numId="137">
    <w:abstractNumId w:val="34"/>
  </w:num>
  <w:num w:numId="138">
    <w:abstractNumId w:val="34"/>
  </w:num>
  <w:num w:numId="139">
    <w:abstractNumId w:val="56"/>
  </w:num>
  <w:num w:numId="140">
    <w:abstractNumId w:val="56"/>
  </w:num>
  <w:num w:numId="141">
    <w:abstractNumId w:val="56"/>
  </w:num>
  <w:num w:numId="142">
    <w:abstractNumId w:val="56"/>
  </w:num>
  <w:num w:numId="143">
    <w:abstractNumId w:val="56"/>
  </w:num>
  <w:num w:numId="144">
    <w:abstractNumId w:val="27"/>
  </w:num>
  <w:num w:numId="145">
    <w:abstractNumId w:val="27"/>
  </w:num>
  <w:num w:numId="146">
    <w:abstractNumId w:val="27"/>
  </w:num>
  <w:num w:numId="147">
    <w:abstractNumId w:val="60"/>
  </w:num>
  <w:num w:numId="148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60"/>
  </w:num>
  <w:num w:numId="150">
    <w:abstractNumId w:val="60"/>
  </w:num>
  <w:num w:numId="151">
    <w:abstractNumId w:val="60"/>
  </w:num>
  <w:num w:numId="152">
    <w:abstractNumId w:val="60"/>
  </w:num>
  <w:num w:numId="153">
    <w:abstractNumId w:val="60"/>
  </w:num>
  <w:num w:numId="154">
    <w:abstractNumId w:val="60"/>
  </w:num>
  <w:num w:numId="155">
    <w:abstractNumId w:val="60"/>
  </w:num>
  <w:num w:numId="156">
    <w:abstractNumId w:val="60"/>
  </w:num>
  <w:num w:numId="157">
    <w:abstractNumId w:val="60"/>
  </w:num>
  <w:num w:numId="158">
    <w:abstractNumId w:val="60"/>
  </w:num>
  <w:num w:numId="159">
    <w:abstractNumId w:val="60"/>
  </w:num>
  <w:num w:numId="160">
    <w:abstractNumId w:val="60"/>
  </w:num>
  <w:num w:numId="161">
    <w:abstractNumId w:val="60"/>
  </w:num>
  <w:num w:numId="162">
    <w:abstractNumId w:val="60"/>
  </w:num>
  <w:num w:numId="163">
    <w:abstractNumId w:val="60"/>
  </w:num>
  <w:num w:numId="164">
    <w:abstractNumId w:val="60"/>
  </w:num>
  <w:num w:numId="165">
    <w:abstractNumId w:val="60"/>
  </w:num>
  <w:num w:numId="166">
    <w:abstractNumId w:val="60"/>
  </w:num>
  <w:num w:numId="167">
    <w:abstractNumId w:val="60"/>
  </w:num>
  <w:num w:numId="168">
    <w:abstractNumId w:val="53"/>
  </w:num>
  <w:num w:numId="169">
    <w:abstractNumId w:val="53"/>
  </w:num>
  <w:num w:numId="170">
    <w:abstractNumId w:val="69"/>
  </w:num>
  <w:num w:numId="171">
    <w:abstractNumId w:val="69"/>
  </w:num>
  <w:num w:numId="1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>
    <w:abstractNumId w:val="10"/>
  </w:num>
  <w:num w:numId="174">
    <w:abstractNumId w:val="43"/>
  </w:num>
  <w:num w:numId="175">
    <w:abstractNumId w:val="13"/>
  </w:num>
  <w:num w:numId="176">
    <w:abstractNumId w:val="42"/>
  </w:num>
  <w:num w:numId="177">
    <w:abstractNumId w:val="64"/>
  </w:num>
  <w:num w:numId="178">
    <w:abstractNumId w:val="56"/>
  </w:num>
  <w:num w:numId="17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">
    <w:abstractNumId w:val="56"/>
  </w:num>
  <w:num w:numId="181">
    <w:abstractNumId w:val="56"/>
  </w:num>
  <w:num w:numId="182">
    <w:abstractNumId w:val="56"/>
  </w:num>
  <w:num w:numId="183">
    <w:abstractNumId w:val="56"/>
  </w:num>
  <w:num w:numId="184">
    <w:abstractNumId w:val="56"/>
  </w:num>
  <w:num w:numId="185">
    <w:abstractNumId w:val="76"/>
  </w:num>
  <w:num w:numId="186">
    <w:abstractNumId w:val="76"/>
  </w:num>
  <w:num w:numId="187">
    <w:abstractNumId w:val="24"/>
  </w:num>
  <w:num w:numId="188">
    <w:abstractNumId w:val="57"/>
    <w:lvlOverride w:ilvl="0">
      <w:lvl w:ilvl="0">
        <w:numFmt w:val="decimal"/>
        <w:pStyle w:val="ListBullet"/>
        <w:lvlText w:val=""/>
        <w:lvlJc w:val="left"/>
      </w:lvl>
    </w:lvlOverride>
    <w:lvlOverride w:ilvl="1">
      <w:lvl w:ilvl="1">
        <w:numFmt w:val="decimal"/>
        <w:pStyle w:val="ListBullet2"/>
        <w:lvlText w:val=""/>
        <w:lvlJc w:val="left"/>
      </w:lvl>
    </w:lvlOverride>
    <w:lvlOverride w:ilvl="2">
      <w:lvl w:ilvl="2">
        <w:numFmt w:val="decimal"/>
        <w:pStyle w:val="ListBullet3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3240" w:hanging="360"/>
        </w:pPr>
      </w:lvl>
    </w:lvlOverride>
  </w:num>
  <w:num w:numId="189">
    <w:abstractNumId w:val="40"/>
  </w:num>
  <w:num w:numId="190">
    <w:abstractNumId w:val="71"/>
  </w:num>
  <w:num w:numId="191">
    <w:abstractNumId w:val="22"/>
  </w:num>
  <w:num w:numId="192">
    <w:abstractNumId w:val="29"/>
  </w:num>
  <w:num w:numId="193">
    <w:abstractNumId w:val="73"/>
  </w:num>
  <w:num w:numId="194">
    <w:abstractNumId w:val="37"/>
  </w:num>
  <w:num w:numId="195">
    <w:abstractNumId w:val="31"/>
  </w:num>
  <w:num w:numId="196">
    <w:abstractNumId w:val="56"/>
    <w:lvlOverride w:ilvl="0">
      <w:lvl w:ilvl="0">
        <w:start w:val="1"/>
        <w:numFmt w:val="decimal"/>
        <w:pStyle w:val="ListNumber"/>
        <w:lvlText w:val="%1."/>
        <w:lvlJc w:val="left"/>
        <w:pPr>
          <w:ind w:left="360" w:hanging="360"/>
        </w:pPr>
        <w:rPr>
          <w:rFonts w:ascii="Trebuchet MS" w:hAnsi="Trebuchet MS" w:hint="default"/>
          <w:b w:val="0"/>
          <w:i w:val="0"/>
          <w:color w:val="1A9CB0"/>
          <w:sz w:val="2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720" w:hanging="360"/>
        </w:pPr>
        <w:rPr>
          <w:rFonts w:ascii="Trebuchet MS" w:hAnsi="Trebuchet MS" w:hint="default"/>
          <w:b w:val="0"/>
          <w:i w:val="0"/>
          <w:color w:val="464547"/>
          <w:sz w:val="20"/>
        </w:rPr>
      </w:lvl>
    </w:lvlOverride>
    <w:lvlOverride w:ilvl="2">
      <w:lvl w:ilvl="2">
        <w:start w:val="1"/>
        <w:numFmt w:val="lowerRoman"/>
        <w:lvlText w:val="%3."/>
        <w:lvlJc w:val="left"/>
        <w:pPr>
          <w:ind w:left="1080" w:hanging="360"/>
        </w:pPr>
        <w:rPr>
          <w:rFonts w:ascii="Trebuchet MS" w:hAnsi="Trebuchet MS" w:hint="default"/>
          <w:b w:val="0"/>
          <w:i w:val="0"/>
          <w:color w:val="464547"/>
          <w:sz w:val="20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97">
    <w:abstractNumId w:val="56"/>
    <w:lvlOverride w:ilvl="0">
      <w:lvl w:ilvl="0">
        <w:start w:val="1"/>
        <w:numFmt w:val="decimal"/>
        <w:pStyle w:val="ListNumber"/>
        <w:lvlText w:val="%1."/>
        <w:lvlJc w:val="left"/>
        <w:pPr>
          <w:ind w:left="360" w:hanging="360"/>
        </w:pPr>
        <w:rPr>
          <w:rFonts w:ascii="Trebuchet MS" w:hAnsi="Trebuchet MS" w:hint="default"/>
          <w:b w:val="0"/>
          <w:i w:val="0"/>
          <w:color w:val="1A9CB0"/>
          <w:sz w:val="2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720" w:hanging="360"/>
        </w:pPr>
        <w:rPr>
          <w:rFonts w:ascii="Trebuchet MS" w:hAnsi="Trebuchet MS" w:hint="default"/>
          <w:b w:val="0"/>
          <w:i w:val="0"/>
          <w:color w:val="464547"/>
          <w:sz w:val="20"/>
        </w:rPr>
      </w:lvl>
    </w:lvlOverride>
    <w:lvlOverride w:ilvl="2">
      <w:lvl w:ilvl="2">
        <w:start w:val="1"/>
        <w:numFmt w:val="lowerRoman"/>
        <w:lvlText w:val="%3."/>
        <w:lvlJc w:val="left"/>
        <w:pPr>
          <w:ind w:left="1080" w:hanging="360"/>
        </w:pPr>
        <w:rPr>
          <w:rFonts w:ascii="Trebuchet MS" w:hAnsi="Trebuchet MS" w:hint="default"/>
          <w:b w:val="0"/>
          <w:i w:val="0"/>
          <w:color w:val="464547"/>
          <w:sz w:val="20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98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1">
    <w:abstractNumId w:val="70"/>
  </w:num>
  <w:num w:numId="202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57"/>
  </w:num>
  <w:num w:numId="205">
    <w:abstractNumId w:val="57"/>
  </w:num>
  <w:num w:numId="206">
    <w:abstractNumId w:val="56"/>
  </w:num>
  <w:num w:numId="207">
    <w:abstractNumId w:val="35"/>
    <w:lvlOverride w:ilvl="1">
      <w:lvl w:ilvl="1">
        <w:start w:val="1"/>
        <w:numFmt w:val="decimal"/>
        <w:pStyle w:val="Heading2"/>
        <w:isLgl/>
        <w:lvlText w:val="%1.%2"/>
        <w:lvlJc w:val="left"/>
        <w:pPr>
          <w:ind w:left="720" w:hanging="720"/>
        </w:pPr>
        <w:rPr>
          <w:rFonts w:cs="Times New Roman"/>
          <w:b w:val="0"/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08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0">
    <w:abstractNumId w:val="35"/>
  </w:num>
  <w:num w:numId="211">
    <w:abstractNumId w:val="35"/>
  </w:num>
  <w:num w:numId="212">
    <w:abstractNumId w:val="28"/>
  </w:num>
  <w:num w:numId="213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D3A"/>
    <w:rsid w:val="000001E1"/>
    <w:rsid w:val="000002B9"/>
    <w:rsid w:val="00007F51"/>
    <w:rsid w:val="00012789"/>
    <w:rsid w:val="00013431"/>
    <w:rsid w:val="00016516"/>
    <w:rsid w:val="00022BB5"/>
    <w:rsid w:val="00025BE7"/>
    <w:rsid w:val="00033CA3"/>
    <w:rsid w:val="000344C1"/>
    <w:rsid w:val="00044CE8"/>
    <w:rsid w:val="0004675E"/>
    <w:rsid w:val="00054765"/>
    <w:rsid w:val="0007385E"/>
    <w:rsid w:val="00073A18"/>
    <w:rsid w:val="0007506F"/>
    <w:rsid w:val="000855B4"/>
    <w:rsid w:val="000907BB"/>
    <w:rsid w:val="00090A37"/>
    <w:rsid w:val="00097F72"/>
    <w:rsid w:val="000B31B3"/>
    <w:rsid w:val="000B44E4"/>
    <w:rsid w:val="000B65D7"/>
    <w:rsid w:val="000C475A"/>
    <w:rsid w:val="000C4D5A"/>
    <w:rsid w:val="000C5B6B"/>
    <w:rsid w:val="000C6D4F"/>
    <w:rsid w:val="000D1148"/>
    <w:rsid w:val="000D1867"/>
    <w:rsid w:val="000D3EB3"/>
    <w:rsid w:val="000D54E6"/>
    <w:rsid w:val="000E0051"/>
    <w:rsid w:val="000F67CF"/>
    <w:rsid w:val="00102D8A"/>
    <w:rsid w:val="00104252"/>
    <w:rsid w:val="00106F89"/>
    <w:rsid w:val="00116EBE"/>
    <w:rsid w:val="00117D0E"/>
    <w:rsid w:val="00121575"/>
    <w:rsid w:val="00125E5D"/>
    <w:rsid w:val="001408C6"/>
    <w:rsid w:val="00152437"/>
    <w:rsid w:val="00154E1D"/>
    <w:rsid w:val="0015662D"/>
    <w:rsid w:val="0015766D"/>
    <w:rsid w:val="00161B01"/>
    <w:rsid w:val="001655B8"/>
    <w:rsid w:val="00171A96"/>
    <w:rsid w:val="00174560"/>
    <w:rsid w:val="00181115"/>
    <w:rsid w:val="00186BB7"/>
    <w:rsid w:val="00186EDF"/>
    <w:rsid w:val="001918F7"/>
    <w:rsid w:val="001A64DF"/>
    <w:rsid w:val="001B3C08"/>
    <w:rsid w:val="001B6C3D"/>
    <w:rsid w:val="001C2A5C"/>
    <w:rsid w:val="001C4EE7"/>
    <w:rsid w:val="001D3B96"/>
    <w:rsid w:val="001D66C5"/>
    <w:rsid w:val="001E5964"/>
    <w:rsid w:val="001F081C"/>
    <w:rsid w:val="001F29FA"/>
    <w:rsid w:val="001F5153"/>
    <w:rsid w:val="001F53E6"/>
    <w:rsid w:val="00207E5B"/>
    <w:rsid w:val="002166AE"/>
    <w:rsid w:val="00216F9F"/>
    <w:rsid w:val="00224D81"/>
    <w:rsid w:val="002257ED"/>
    <w:rsid w:val="00226389"/>
    <w:rsid w:val="00227C59"/>
    <w:rsid w:val="0023316D"/>
    <w:rsid w:val="0023449B"/>
    <w:rsid w:val="00236112"/>
    <w:rsid w:val="002371C2"/>
    <w:rsid w:val="00241F64"/>
    <w:rsid w:val="002439CD"/>
    <w:rsid w:val="00244DFE"/>
    <w:rsid w:val="002523B1"/>
    <w:rsid w:val="002635A0"/>
    <w:rsid w:val="0026409E"/>
    <w:rsid w:val="00270540"/>
    <w:rsid w:val="00281DD1"/>
    <w:rsid w:val="002837E1"/>
    <w:rsid w:val="002847DF"/>
    <w:rsid w:val="00287A55"/>
    <w:rsid w:val="00287D7A"/>
    <w:rsid w:val="00291C13"/>
    <w:rsid w:val="00297B7E"/>
    <w:rsid w:val="002A186A"/>
    <w:rsid w:val="002A5B92"/>
    <w:rsid w:val="002A6D8E"/>
    <w:rsid w:val="002A7D95"/>
    <w:rsid w:val="002B6597"/>
    <w:rsid w:val="002D36DD"/>
    <w:rsid w:val="002E509A"/>
    <w:rsid w:val="002E51DE"/>
    <w:rsid w:val="002E58E1"/>
    <w:rsid w:val="002F7B81"/>
    <w:rsid w:val="0030646E"/>
    <w:rsid w:val="00311CD9"/>
    <w:rsid w:val="003157D8"/>
    <w:rsid w:val="003224EE"/>
    <w:rsid w:val="003235B9"/>
    <w:rsid w:val="0032691C"/>
    <w:rsid w:val="00334EE5"/>
    <w:rsid w:val="00336E55"/>
    <w:rsid w:val="003406C6"/>
    <w:rsid w:val="0034267A"/>
    <w:rsid w:val="003570BD"/>
    <w:rsid w:val="00357108"/>
    <w:rsid w:val="00362479"/>
    <w:rsid w:val="003664A8"/>
    <w:rsid w:val="00366903"/>
    <w:rsid w:val="00370319"/>
    <w:rsid w:val="00370E06"/>
    <w:rsid w:val="00372E0B"/>
    <w:rsid w:val="00377198"/>
    <w:rsid w:val="00383942"/>
    <w:rsid w:val="00392844"/>
    <w:rsid w:val="00397378"/>
    <w:rsid w:val="003A1A8F"/>
    <w:rsid w:val="003B4FB9"/>
    <w:rsid w:val="003C2A9D"/>
    <w:rsid w:val="003C44A5"/>
    <w:rsid w:val="003F1082"/>
    <w:rsid w:val="003F113E"/>
    <w:rsid w:val="003F37EE"/>
    <w:rsid w:val="003F7728"/>
    <w:rsid w:val="003F7934"/>
    <w:rsid w:val="00401340"/>
    <w:rsid w:val="00402498"/>
    <w:rsid w:val="004071A6"/>
    <w:rsid w:val="0040729D"/>
    <w:rsid w:val="004133A8"/>
    <w:rsid w:val="00416192"/>
    <w:rsid w:val="00422D16"/>
    <w:rsid w:val="00427539"/>
    <w:rsid w:val="00433B5F"/>
    <w:rsid w:val="00435C38"/>
    <w:rsid w:val="00443397"/>
    <w:rsid w:val="004474B2"/>
    <w:rsid w:val="004508E2"/>
    <w:rsid w:val="00452D2F"/>
    <w:rsid w:val="00453B32"/>
    <w:rsid w:val="004560A5"/>
    <w:rsid w:val="00457D2C"/>
    <w:rsid w:val="00465038"/>
    <w:rsid w:val="00473008"/>
    <w:rsid w:val="0048165E"/>
    <w:rsid w:val="0048354E"/>
    <w:rsid w:val="004A32B0"/>
    <w:rsid w:val="004B27F3"/>
    <w:rsid w:val="004B2F5E"/>
    <w:rsid w:val="004B50CA"/>
    <w:rsid w:val="004B6565"/>
    <w:rsid w:val="004C2FF4"/>
    <w:rsid w:val="004C4989"/>
    <w:rsid w:val="004D3CBE"/>
    <w:rsid w:val="004E5804"/>
    <w:rsid w:val="004E6337"/>
    <w:rsid w:val="004E7C40"/>
    <w:rsid w:val="004F2B68"/>
    <w:rsid w:val="004F5F63"/>
    <w:rsid w:val="0050063B"/>
    <w:rsid w:val="0050188B"/>
    <w:rsid w:val="005040F0"/>
    <w:rsid w:val="00510831"/>
    <w:rsid w:val="00514207"/>
    <w:rsid w:val="00514D7F"/>
    <w:rsid w:val="00516D3B"/>
    <w:rsid w:val="00516ED5"/>
    <w:rsid w:val="00525904"/>
    <w:rsid w:val="005271CB"/>
    <w:rsid w:val="005349F1"/>
    <w:rsid w:val="00542438"/>
    <w:rsid w:val="00544DF0"/>
    <w:rsid w:val="00545A7B"/>
    <w:rsid w:val="00560394"/>
    <w:rsid w:val="0056045B"/>
    <w:rsid w:val="005729A3"/>
    <w:rsid w:val="005765F6"/>
    <w:rsid w:val="00576B5E"/>
    <w:rsid w:val="00587D53"/>
    <w:rsid w:val="0059475C"/>
    <w:rsid w:val="00595EA7"/>
    <w:rsid w:val="005C135A"/>
    <w:rsid w:val="005D3DC1"/>
    <w:rsid w:val="005E2DC3"/>
    <w:rsid w:val="005F474B"/>
    <w:rsid w:val="00611401"/>
    <w:rsid w:val="006368AA"/>
    <w:rsid w:val="0064681B"/>
    <w:rsid w:val="006522B7"/>
    <w:rsid w:val="006640D8"/>
    <w:rsid w:val="0066678E"/>
    <w:rsid w:val="006672C3"/>
    <w:rsid w:val="006676EC"/>
    <w:rsid w:val="00683B7A"/>
    <w:rsid w:val="006948C0"/>
    <w:rsid w:val="00695877"/>
    <w:rsid w:val="0069664D"/>
    <w:rsid w:val="006A60D1"/>
    <w:rsid w:val="006B0D31"/>
    <w:rsid w:val="006C05F4"/>
    <w:rsid w:val="006C28DD"/>
    <w:rsid w:val="006C61D3"/>
    <w:rsid w:val="006C7EB1"/>
    <w:rsid w:val="006D235C"/>
    <w:rsid w:val="006D3258"/>
    <w:rsid w:val="006D7EB2"/>
    <w:rsid w:val="006F6D2B"/>
    <w:rsid w:val="006F7455"/>
    <w:rsid w:val="0070433B"/>
    <w:rsid w:val="007053E9"/>
    <w:rsid w:val="00720C64"/>
    <w:rsid w:val="0072324B"/>
    <w:rsid w:val="007243EB"/>
    <w:rsid w:val="00735C46"/>
    <w:rsid w:val="0075050F"/>
    <w:rsid w:val="007524FD"/>
    <w:rsid w:val="007561BC"/>
    <w:rsid w:val="007678BF"/>
    <w:rsid w:val="00771087"/>
    <w:rsid w:val="00773C3F"/>
    <w:rsid w:val="007821E0"/>
    <w:rsid w:val="0078359E"/>
    <w:rsid w:val="00786336"/>
    <w:rsid w:val="00787252"/>
    <w:rsid w:val="0079166B"/>
    <w:rsid w:val="0079332D"/>
    <w:rsid w:val="007A218C"/>
    <w:rsid w:val="007A7DF5"/>
    <w:rsid w:val="007B2791"/>
    <w:rsid w:val="007B6DBD"/>
    <w:rsid w:val="007D5A24"/>
    <w:rsid w:val="007D78BC"/>
    <w:rsid w:val="007E4020"/>
    <w:rsid w:val="007E67D3"/>
    <w:rsid w:val="007F24F7"/>
    <w:rsid w:val="007F5EAE"/>
    <w:rsid w:val="007F6EC3"/>
    <w:rsid w:val="007F75E5"/>
    <w:rsid w:val="0080645E"/>
    <w:rsid w:val="0081072A"/>
    <w:rsid w:val="00824587"/>
    <w:rsid w:val="0082551B"/>
    <w:rsid w:val="00825A46"/>
    <w:rsid w:val="008332B8"/>
    <w:rsid w:val="00836509"/>
    <w:rsid w:val="00836E46"/>
    <w:rsid w:val="00837774"/>
    <w:rsid w:val="00837F79"/>
    <w:rsid w:val="00852220"/>
    <w:rsid w:val="00853F77"/>
    <w:rsid w:val="008636D5"/>
    <w:rsid w:val="0086766A"/>
    <w:rsid w:val="00872D55"/>
    <w:rsid w:val="00874351"/>
    <w:rsid w:val="00875C70"/>
    <w:rsid w:val="0089068F"/>
    <w:rsid w:val="00896D99"/>
    <w:rsid w:val="008A652F"/>
    <w:rsid w:val="008B2681"/>
    <w:rsid w:val="008D4D4B"/>
    <w:rsid w:val="008E11C0"/>
    <w:rsid w:val="008F35BB"/>
    <w:rsid w:val="008F36D1"/>
    <w:rsid w:val="009012A2"/>
    <w:rsid w:val="00906FA0"/>
    <w:rsid w:val="00912A0E"/>
    <w:rsid w:val="00915C14"/>
    <w:rsid w:val="00923848"/>
    <w:rsid w:val="0093001D"/>
    <w:rsid w:val="00930B79"/>
    <w:rsid w:val="0094773C"/>
    <w:rsid w:val="009534B8"/>
    <w:rsid w:val="00960083"/>
    <w:rsid w:val="00965BC1"/>
    <w:rsid w:val="00971D77"/>
    <w:rsid w:val="00976074"/>
    <w:rsid w:val="009776D7"/>
    <w:rsid w:val="00983756"/>
    <w:rsid w:val="00985786"/>
    <w:rsid w:val="00985A62"/>
    <w:rsid w:val="009924CE"/>
    <w:rsid w:val="009A4C20"/>
    <w:rsid w:val="009A5122"/>
    <w:rsid w:val="009B29AD"/>
    <w:rsid w:val="009B2C2C"/>
    <w:rsid w:val="009C50F6"/>
    <w:rsid w:val="009D18CA"/>
    <w:rsid w:val="009D3472"/>
    <w:rsid w:val="009D38AA"/>
    <w:rsid w:val="009D7B35"/>
    <w:rsid w:val="009E3652"/>
    <w:rsid w:val="009F1926"/>
    <w:rsid w:val="009F5893"/>
    <w:rsid w:val="00A02DD4"/>
    <w:rsid w:val="00A1203A"/>
    <w:rsid w:val="00A324A6"/>
    <w:rsid w:val="00A34F6E"/>
    <w:rsid w:val="00A371C7"/>
    <w:rsid w:val="00A51591"/>
    <w:rsid w:val="00A55550"/>
    <w:rsid w:val="00A70D3C"/>
    <w:rsid w:val="00A75690"/>
    <w:rsid w:val="00A847FA"/>
    <w:rsid w:val="00A854E5"/>
    <w:rsid w:val="00A8658A"/>
    <w:rsid w:val="00A87878"/>
    <w:rsid w:val="00A919E9"/>
    <w:rsid w:val="00A92518"/>
    <w:rsid w:val="00A943A7"/>
    <w:rsid w:val="00AA3D9F"/>
    <w:rsid w:val="00AB6CCC"/>
    <w:rsid w:val="00AC02DB"/>
    <w:rsid w:val="00AC1080"/>
    <w:rsid w:val="00AC53A6"/>
    <w:rsid w:val="00AC5E0C"/>
    <w:rsid w:val="00AC6B16"/>
    <w:rsid w:val="00AD0CBF"/>
    <w:rsid w:val="00AE0280"/>
    <w:rsid w:val="00AE5423"/>
    <w:rsid w:val="00AF40AC"/>
    <w:rsid w:val="00AF73CF"/>
    <w:rsid w:val="00B00627"/>
    <w:rsid w:val="00B0212F"/>
    <w:rsid w:val="00B0784D"/>
    <w:rsid w:val="00B145C8"/>
    <w:rsid w:val="00B16BE5"/>
    <w:rsid w:val="00B24260"/>
    <w:rsid w:val="00B27602"/>
    <w:rsid w:val="00B418D2"/>
    <w:rsid w:val="00B449B7"/>
    <w:rsid w:val="00B475B2"/>
    <w:rsid w:val="00B55BA1"/>
    <w:rsid w:val="00B57038"/>
    <w:rsid w:val="00B63261"/>
    <w:rsid w:val="00B66C8C"/>
    <w:rsid w:val="00B81431"/>
    <w:rsid w:val="00B82DEE"/>
    <w:rsid w:val="00B9262F"/>
    <w:rsid w:val="00B95560"/>
    <w:rsid w:val="00B9628A"/>
    <w:rsid w:val="00BC39DB"/>
    <w:rsid w:val="00BD1D0C"/>
    <w:rsid w:val="00BD5318"/>
    <w:rsid w:val="00BD66F3"/>
    <w:rsid w:val="00BE585C"/>
    <w:rsid w:val="00BE5946"/>
    <w:rsid w:val="00BF0A4C"/>
    <w:rsid w:val="00BF6C55"/>
    <w:rsid w:val="00C001EB"/>
    <w:rsid w:val="00C04769"/>
    <w:rsid w:val="00C04E8A"/>
    <w:rsid w:val="00C13442"/>
    <w:rsid w:val="00C1520C"/>
    <w:rsid w:val="00C36096"/>
    <w:rsid w:val="00C443A9"/>
    <w:rsid w:val="00C45304"/>
    <w:rsid w:val="00C46CD5"/>
    <w:rsid w:val="00C6033A"/>
    <w:rsid w:val="00C64DDD"/>
    <w:rsid w:val="00C76544"/>
    <w:rsid w:val="00C81210"/>
    <w:rsid w:val="00C939D7"/>
    <w:rsid w:val="00CA75FA"/>
    <w:rsid w:val="00CB1AD2"/>
    <w:rsid w:val="00CC082B"/>
    <w:rsid w:val="00CC4FC6"/>
    <w:rsid w:val="00CE4E17"/>
    <w:rsid w:val="00CF6328"/>
    <w:rsid w:val="00D02780"/>
    <w:rsid w:val="00D02EFF"/>
    <w:rsid w:val="00D051DA"/>
    <w:rsid w:val="00D22F95"/>
    <w:rsid w:val="00D421E0"/>
    <w:rsid w:val="00D50FA7"/>
    <w:rsid w:val="00D51E72"/>
    <w:rsid w:val="00D61305"/>
    <w:rsid w:val="00D63CE0"/>
    <w:rsid w:val="00D65795"/>
    <w:rsid w:val="00D659F8"/>
    <w:rsid w:val="00D71045"/>
    <w:rsid w:val="00D75CDF"/>
    <w:rsid w:val="00D77D9B"/>
    <w:rsid w:val="00D8623B"/>
    <w:rsid w:val="00D879B5"/>
    <w:rsid w:val="00D94292"/>
    <w:rsid w:val="00D942C6"/>
    <w:rsid w:val="00D96462"/>
    <w:rsid w:val="00DA687B"/>
    <w:rsid w:val="00DB1F90"/>
    <w:rsid w:val="00DB67A6"/>
    <w:rsid w:val="00DB6B13"/>
    <w:rsid w:val="00DB7A1B"/>
    <w:rsid w:val="00DD2946"/>
    <w:rsid w:val="00DD2EE5"/>
    <w:rsid w:val="00DF2854"/>
    <w:rsid w:val="00E034A3"/>
    <w:rsid w:val="00E064C6"/>
    <w:rsid w:val="00E221E3"/>
    <w:rsid w:val="00E2251B"/>
    <w:rsid w:val="00E22F79"/>
    <w:rsid w:val="00E258E8"/>
    <w:rsid w:val="00E326AA"/>
    <w:rsid w:val="00E34157"/>
    <w:rsid w:val="00E55D3B"/>
    <w:rsid w:val="00E56F33"/>
    <w:rsid w:val="00E658A1"/>
    <w:rsid w:val="00E662AA"/>
    <w:rsid w:val="00E77AEF"/>
    <w:rsid w:val="00E8187A"/>
    <w:rsid w:val="00E864CA"/>
    <w:rsid w:val="00E86F56"/>
    <w:rsid w:val="00E930E6"/>
    <w:rsid w:val="00E93F45"/>
    <w:rsid w:val="00E94358"/>
    <w:rsid w:val="00E94E67"/>
    <w:rsid w:val="00E96C5E"/>
    <w:rsid w:val="00EA2454"/>
    <w:rsid w:val="00EA4548"/>
    <w:rsid w:val="00EA7B12"/>
    <w:rsid w:val="00EB0E15"/>
    <w:rsid w:val="00EB2CDF"/>
    <w:rsid w:val="00EB3775"/>
    <w:rsid w:val="00ED4AB9"/>
    <w:rsid w:val="00EE6D41"/>
    <w:rsid w:val="00EF209D"/>
    <w:rsid w:val="00EF3329"/>
    <w:rsid w:val="00F12281"/>
    <w:rsid w:val="00F247C4"/>
    <w:rsid w:val="00F24C48"/>
    <w:rsid w:val="00F25B55"/>
    <w:rsid w:val="00F32847"/>
    <w:rsid w:val="00F34DD9"/>
    <w:rsid w:val="00F36E4E"/>
    <w:rsid w:val="00F461D1"/>
    <w:rsid w:val="00F55245"/>
    <w:rsid w:val="00F56A16"/>
    <w:rsid w:val="00F56A5C"/>
    <w:rsid w:val="00F64638"/>
    <w:rsid w:val="00F65ECC"/>
    <w:rsid w:val="00F675DD"/>
    <w:rsid w:val="00F679CF"/>
    <w:rsid w:val="00F67E87"/>
    <w:rsid w:val="00F82E98"/>
    <w:rsid w:val="00F969F8"/>
    <w:rsid w:val="00FA2B83"/>
    <w:rsid w:val="00FB0D6F"/>
    <w:rsid w:val="00FB104B"/>
    <w:rsid w:val="00FB69B6"/>
    <w:rsid w:val="00FC73DA"/>
    <w:rsid w:val="00FD1996"/>
    <w:rsid w:val="00FE036A"/>
    <w:rsid w:val="00FE1D3A"/>
    <w:rsid w:val="00FE4273"/>
    <w:rsid w:val="00FF1132"/>
    <w:rsid w:val="00FF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020A9"/>
  <w15:chartTrackingRefBased/>
  <w15:docId w15:val="{F2C5FB7C-B34B-465A-9A57-B526478D0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3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3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iPriority="99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iPriority="99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nhideWhenUsed="1"/>
    <w:lsdException w:name="Body Text 2" w:semiHidden="1" w:uiPriority="99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3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iPriority="2" w:unhideWhenUsed="1"/>
    <w:lsdException w:name="HTML Preformatted" w:semiHidden="1" w:uiPriority="2" w:unhideWhenUsed="1"/>
    <w:lsdException w:name="HTML Sample" w:semiHidden="1" w:uiPriority="99" w:unhideWhenUsed="1"/>
    <w:lsdException w:name="HTML Typewriter" w:semiHidden="1" w:uiPriority="2" w:unhideWhenUsed="1"/>
    <w:lsdException w:name="HTML Variable" w:semiHidden="1" w:uiPriority="99" w:unhideWhenUsed="1"/>
    <w:lsdException w:name="Normal Table" w:uiPriority="99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uiPriority="99"/>
    <w:lsdException w:name="Table Subtle 2" w:semiHidden="1" w:uiPriority="99" w:unhideWhenUsed="1"/>
    <w:lsdException w:name="Table Web 1" w:semiHidden="1" w:uiPriority="99" w:unhideWhenUsed="1"/>
    <w:lsdException w:name="Table Web 2" w:uiPriority="99"/>
    <w:lsdException w:name="Table Web 3" w:uiPriority="99"/>
    <w:lsdException w:name="Balloon Text" w:semiHidden="1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3"/>
    <w:unhideWhenUsed/>
    <w:rsid w:val="007F6EC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next w:val="BodyText"/>
    <w:link w:val="Heading1Char"/>
    <w:qFormat/>
    <w:rsid w:val="007F6EC3"/>
    <w:pPr>
      <w:keepNext/>
      <w:numPr>
        <w:numId w:val="210"/>
      </w:numPr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Heading2">
    <w:name w:val="heading 2"/>
    <w:next w:val="BodyText"/>
    <w:link w:val="Heading2Char"/>
    <w:qFormat/>
    <w:rsid w:val="007F6EC3"/>
    <w:pPr>
      <w:keepNext/>
      <w:numPr>
        <w:ilvl w:val="1"/>
        <w:numId w:val="210"/>
      </w:numPr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Heading3">
    <w:name w:val="heading 3"/>
    <w:next w:val="BodyText"/>
    <w:link w:val="Heading3Char"/>
    <w:qFormat/>
    <w:rsid w:val="007F6EC3"/>
    <w:pPr>
      <w:keepNext/>
      <w:numPr>
        <w:ilvl w:val="2"/>
        <w:numId w:val="210"/>
      </w:numPr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Heading4">
    <w:name w:val="heading 4"/>
    <w:next w:val="BodyText"/>
    <w:link w:val="Heading4Char"/>
    <w:qFormat/>
    <w:rsid w:val="007F6EC3"/>
    <w:pPr>
      <w:keepNext/>
      <w:numPr>
        <w:ilvl w:val="3"/>
        <w:numId w:val="210"/>
      </w:numPr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paragraph" w:styleId="Heading5">
    <w:name w:val="heading 5"/>
    <w:basedOn w:val="Normal"/>
    <w:next w:val="BodyText"/>
    <w:link w:val="Heading5Char"/>
    <w:uiPriority w:val="1"/>
    <w:rsid w:val="007F6EC3"/>
    <w:pPr>
      <w:numPr>
        <w:ilvl w:val="4"/>
        <w:numId w:val="7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uiPriority w:val="1"/>
    <w:rsid w:val="007F6EC3"/>
    <w:pPr>
      <w:numPr>
        <w:ilvl w:val="5"/>
        <w:numId w:val="7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uiPriority w:val="1"/>
    <w:rsid w:val="007F6EC3"/>
    <w:pPr>
      <w:numPr>
        <w:ilvl w:val="6"/>
        <w:numId w:val="7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link w:val="Heading8Char"/>
    <w:uiPriority w:val="1"/>
    <w:rsid w:val="007F6EC3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uiPriority w:val="1"/>
    <w:rsid w:val="007F6EC3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B4FB9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7F6EC3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3B4FB9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3B4FB9"/>
    <w:rPr>
      <w:rFonts w:ascii="Arial Black" w:eastAsia="Times New Roman" w:hAnsi="Arial Black" w:cs="Times New Roman"/>
      <w:color w:val="1A9CB0"/>
      <w:szCs w:val="20"/>
    </w:rPr>
  </w:style>
  <w:style w:type="character" w:customStyle="1" w:styleId="Heading5Char">
    <w:name w:val="Heading 5 Char"/>
    <w:basedOn w:val="DefaultParagraphFont"/>
    <w:link w:val="Heading5"/>
    <w:uiPriority w:val="1"/>
    <w:rsid w:val="003B4FB9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uiPriority w:val="1"/>
    <w:rsid w:val="003B4FB9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uiPriority w:val="1"/>
    <w:rsid w:val="003B4FB9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1"/>
    <w:rsid w:val="003B4FB9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rsid w:val="003B4FB9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BodyText">
    <w:name w:val="Body Text"/>
    <w:link w:val="BodyTextChar"/>
    <w:qFormat/>
    <w:rsid w:val="007F6EC3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7F6EC3"/>
    <w:rPr>
      <w:rFonts w:ascii="Trebuchet MS" w:eastAsia="Times New Roman" w:hAnsi="Trebuchet MS" w:cs="Times New Roman"/>
      <w:color w:val="464547"/>
      <w:sz w:val="20"/>
      <w:szCs w:val="20"/>
    </w:rPr>
  </w:style>
  <w:style w:type="paragraph" w:customStyle="1" w:styleId="CompanyName">
    <w:name w:val="Company Name"/>
    <w:rsid w:val="007F6EC3"/>
    <w:pPr>
      <w:keepNext/>
      <w:keepLines/>
      <w:tabs>
        <w:tab w:val="center" w:pos="4678"/>
      </w:tabs>
      <w:spacing w:before="120" w:after="120" w:line="240" w:lineRule="auto"/>
    </w:pPr>
    <w:rPr>
      <w:rFonts w:ascii="Arial Black" w:eastAsia="Times New Roman" w:hAnsi="Arial Black" w:cs="Times New Roman"/>
      <w:color w:val="3B3838" w:themeColor="background2" w:themeShade="40"/>
      <w:spacing w:val="-25"/>
      <w:kern w:val="28"/>
      <w:sz w:val="28"/>
      <w:szCs w:val="20"/>
    </w:rPr>
  </w:style>
  <w:style w:type="paragraph" w:styleId="DocumentMap">
    <w:name w:val="Document Map"/>
    <w:basedOn w:val="Normal"/>
    <w:link w:val="DocumentMapChar"/>
    <w:semiHidden/>
    <w:rsid w:val="007F6EC3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3B4FB9"/>
    <w:rPr>
      <w:rFonts w:ascii="Tahoma" w:eastAsia="Times New Roman" w:hAnsi="Tahoma" w:cs="Times New Roman"/>
      <w:sz w:val="20"/>
      <w:szCs w:val="20"/>
      <w:shd w:val="clear" w:color="auto" w:fill="000080"/>
    </w:rPr>
  </w:style>
  <w:style w:type="paragraph" w:styleId="Footer">
    <w:name w:val="footer"/>
    <w:link w:val="FooterChar"/>
    <w:qFormat/>
    <w:rsid w:val="007F6EC3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7F6EC3"/>
    <w:rPr>
      <w:rFonts w:ascii="Trebuchet MS" w:eastAsia="Times New Roman" w:hAnsi="Trebuchet MS" w:cs="Times New Roman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7F6EC3"/>
    <w:rPr>
      <w:sz w:val="20"/>
      <w:vertAlign w:val="superscript"/>
    </w:rPr>
  </w:style>
  <w:style w:type="paragraph" w:styleId="FootnoteText">
    <w:name w:val="footnote text"/>
    <w:basedOn w:val="Normal"/>
    <w:link w:val="FootnoteTextChar"/>
    <w:semiHidden/>
    <w:rsid w:val="007F6EC3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3B4FB9"/>
    <w:rPr>
      <w:rFonts w:ascii="Helvetica" w:eastAsia="Times New Roman" w:hAnsi="Helvetica" w:cs="Times New Roman"/>
      <w:sz w:val="16"/>
      <w:szCs w:val="20"/>
    </w:rPr>
  </w:style>
  <w:style w:type="paragraph" w:styleId="Header">
    <w:name w:val="header"/>
    <w:link w:val="HeaderChar"/>
    <w:qFormat/>
    <w:rsid w:val="007F6EC3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HeaderChar">
    <w:name w:val="Header Char"/>
    <w:basedOn w:val="DefaultParagraphFont"/>
    <w:link w:val="Header"/>
    <w:rsid w:val="007F6EC3"/>
    <w:rPr>
      <w:rFonts w:ascii="Trebuchet MS" w:eastAsia="MS Gothic" w:hAnsi="Trebuchet MS" w:cs="Times New Roman"/>
      <w:color w:val="464547"/>
      <w:sz w:val="18"/>
      <w:szCs w:val="20"/>
    </w:rPr>
  </w:style>
  <w:style w:type="character" w:styleId="HTMLCode">
    <w:name w:val="HTML Code"/>
    <w:basedOn w:val="DefaultParagraphFont"/>
    <w:uiPriority w:val="99"/>
    <w:rsid w:val="007F6EC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rsid w:val="007F6EC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2"/>
    <w:rsid w:val="007F6EC3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2"/>
    <w:rsid w:val="003B4FB9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2"/>
    <w:rsid w:val="007F6EC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7F6EC3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7F6EC3"/>
    <w:pPr>
      <w:ind w:left="202" w:hanging="202"/>
    </w:pPr>
  </w:style>
  <w:style w:type="paragraph" w:styleId="Index2">
    <w:name w:val="index 2"/>
    <w:basedOn w:val="Normal"/>
    <w:semiHidden/>
    <w:rsid w:val="007F6EC3"/>
    <w:pPr>
      <w:ind w:left="404" w:hanging="202"/>
    </w:pPr>
  </w:style>
  <w:style w:type="paragraph" w:styleId="Index3">
    <w:name w:val="index 3"/>
    <w:basedOn w:val="Normal"/>
    <w:semiHidden/>
    <w:rsid w:val="007F6EC3"/>
    <w:pPr>
      <w:ind w:left="605" w:hanging="202"/>
    </w:pPr>
  </w:style>
  <w:style w:type="paragraph" w:styleId="Index4">
    <w:name w:val="index 4"/>
    <w:basedOn w:val="Normal"/>
    <w:semiHidden/>
    <w:rsid w:val="007F6EC3"/>
    <w:pPr>
      <w:ind w:left="807" w:hanging="202"/>
    </w:pPr>
  </w:style>
  <w:style w:type="paragraph" w:styleId="Index5">
    <w:name w:val="index 5"/>
    <w:basedOn w:val="Normal"/>
    <w:semiHidden/>
    <w:rsid w:val="007F6EC3"/>
    <w:pPr>
      <w:ind w:left="1008" w:hanging="202"/>
    </w:pPr>
  </w:style>
  <w:style w:type="paragraph" w:styleId="Index6">
    <w:name w:val="index 6"/>
    <w:basedOn w:val="Normal"/>
    <w:semiHidden/>
    <w:rsid w:val="007F6EC3"/>
    <w:pPr>
      <w:ind w:left="1210" w:hanging="202"/>
    </w:pPr>
  </w:style>
  <w:style w:type="paragraph" w:styleId="Index7">
    <w:name w:val="index 7"/>
    <w:basedOn w:val="Normal"/>
    <w:semiHidden/>
    <w:rsid w:val="007F6EC3"/>
    <w:pPr>
      <w:ind w:left="1412" w:hanging="202"/>
    </w:pPr>
  </w:style>
  <w:style w:type="paragraph" w:styleId="Index8">
    <w:name w:val="index 8"/>
    <w:basedOn w:val="Normal"/>
    <w:next w:val="Index6"/>
    <w:semiHidden/>
    <w:rsid w:val="007F6EC3"/>
    <w:pPr>
      <w:ind w:left="1613" w:hanging="202"/>
    </w:pPr>
  </w:style>
  <w:style w:type="paragraph" w:styleId="Index9">
    <w:name w:val="index 9"/>
    <w:basedOn w:val="Normal"/>
    <w:semiHidden/>
    <w:rsid w:val="007F6EC3"/>
    <w:pPr>
      <w:ind w:left="1815" w:hanging="202"/>
    </w:pPr>
  </w:style>
  <w:style w:type="paragraph" w:styleId="ListBullet">
    <w:name w:val="List Bullet"/>
    <w:qFormat/>
    <w:rsid w:val="007F6EC3"/>
    <w:pPr>
      <w:numPr>
        <w:numId w:val="7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2">
    <w:name w:val="List Bullet 2"/>
    <w:qFormat/>
    <w:rsid w:val="007F6EC3"/>
    <w:pPr>
      <w:numPr>
        <w:ilvl w:val="1"/>
        <w:numId w:val="7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3">
    <w:name w:val="List Bullet 3"/>
    <w:qFormat/>
    <w:rsid w:val="007F6EC3"/>
    <w:pPr>
      <w:numPr>
        <w:ilvl w:val="2"/>
        <w:numId w:val="73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Number">
    <w:name w:val="List Number"/>
    <w:qFormat/>
    <w:rsid w:val="007F6EC3"/>
    <w:pPr>
      <w:keepNext/>
      <w:numPr>
        <w:numId w:val="7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NormalWeb">
    <w:name w:val="Normal (Web)"/>
    <w:basedOn w:val="Normal"/>
    <w:uiPriority w:val="3"/>
    <w:rsid w:val="007F6EC3"/>
    <w:rPr>
      <w:sz w:val="24"/>
      <w:szCs w:val="24"/>
    </w:rPr>
  </w:style>
  <w:style w:type="paragraph" w:styleId="NormalIndent">
    <w:name w:val="Normal Indent"/>
    <w:basedOn w:val="Normal"/>
    <w:uiPriority w:val="3"/>
    <w:rsid w:val="007F6EC3"/>
    <w:pPr>
      <w:ind w:left="567"/>
    </w:pPr>
  </w:style>
  <w:style w:type="character" w:styleId="PageNumber">
    <w:name w:val="page number"/>
    <w:basedOn w:val="DefaultParagraphFont"/>
    <w:uiPriority w:val="1"/>
    <w:rsid w:val="007F6EC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link w:val="PlainTextChar"/>
    <w:uiPriority w:val="1"/>
    <w:rsid w:val="007F6EC3"/>
    <w:rPr>
      <w:rFonts w:ascii="Courier" w:hAnsi="Courier" w:cs="Courier New"/>
    </w:rPr>
  </w:style>
  <w:style w:type="character" w:customStyle="1" w:styleId="PlainTextChar">
    <w:name w:val="Plain Text Char"/>
    <w:basedOn w:val="DefaultParagraphFont"/>
    <w:link w:val="PlainText"/>
    <w:uiPriority w:val="1"/>
    <w:rsid w:val="003B4FB9"/>
    <w:rPr>
      <w:rFonts w:ascii="Courier" w:eastAsia="Times New Roman" w:hAnsi="Courier" w:cs="Courier New"/>
      <w:sz w:val="20"/>
      <w:szCs w:val="20"/>
    </w:rPr>
  </w:style>
  <w:style w:type="paragraph" w:styleId="TableofAuthorities">
    <w:name w:val="table of authorities"/>
    <w:basedOn w:val="Normal"/>
    <w:next w:val="BodyText"/>
    <w:semiHidden/>
    <w:rsid w:val="007F6EC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7F6EC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7F6EC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F6EC3"/>
    <w:rPr>
      <w:rFonts w:ascii="Segoe UI" w:eastAsia="Times New Roman" w:hAnsi="Segoe UI" w:cs="Segoe UI"/>
      <w:sz w:val="18"/>
      <w:szCs w:val="18"/>
    </w:rPr>
  </w:style>
  <w:style w:type="paragraph" w:styleId="Title">
    <w:name w:val="Title"/>
    <w:next w:val="BodyText"/>
    <w:link w:val="TitleChar"/>
    <w:qFormat/>
    <w:rsid w:val="007F6EC3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TitleChar">
    <w:name w:val="Title Char"/>
    <w:basedOn w:val="DefaultParagraphFont"/>
    <w:link w:val="Title"/>
    <w:rsid w:val="003B4FB9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TOAHeading">
    <w:name w:val="toa heading"/>
    <w:basedOn w:val="Normal"/>
    <w:next w:val="BodyText"/>
    <w:semiHidden/>
    <w:rsid w:val="007F6EC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7F6EC3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TOC2">
    <w:name w:val="toc 2"/>
    <w:next w:val="BodyText"/>
    <w:uiPriority w:val="39"/>
    <w:qFormat/>
    <w:rsid w:val="007F6EC3"/>
    <w:pPr>
      <w:spacing w:after="0" w:line="240" w:lineRule="auto"/>
      <w:ind w:left="200"/>
    </w:pPr>
    <w:rPr>
      <w:rFonts w:ascii="Trebuchet MS" w:eastAsia="Times New Roman" w:hAnsi="Trebuchet MS" w:cs="Times New Roman"/>
      <w:caps/>
      <w:color w:val="3B3838" w:themeColor="background2" w:themeShade="40"/>
      <w:sz w:val="20"/>
      <w:szCs w:val="24"/>
    </w:rPr>
  </w:style>
  <w:style w:type="paragraph" w:styleId="TOC3">
    <w:name w:val="toc 3"/>
    <w:next w:val="BodyText"/>
    <w:uiPriority w:val="39"/>
    <w:qFormat/>
    <w:rsid w:val="007F6EC3"/>
    <w:pPr>
      <w:spacing w:after="0" w:line="240" w:lineRule="auto"/>
      <w:ind w:left="400"/>
    </w:pPr>
    <w:rPr>
      <w:rFonts w:ascii="Trebuchet MS" w:eastAsia="Times New Roman" w:hAnsi="Trebuchet MS" w:cs="Times New Roman"/>
      <w:iCs/>
      <w:color w:val="3B3838" w:themeColor="background2" w:themeShade="40"/>
      <w:sz w:val="20"/>
      <w:szCs w:val="24"/>
    </w:rPr>
  </w:style>
  <w:style w:type="paragraph" w:styleId="TOC4">
    <w:name w:val="toc 4"/>
    <w:next w:val="BodyText"/>
    <w:uiPriority w:val="39"/>
    <w:qFormat/>
    <w:rsid w:val="007F6EC3"/>
    <w:pPr>
      <w:spacing w:after="0" w:line="240" w:lineRule="auto"/>
      <w:ind w:left="600"/>
    </w:pPr>
    <w:rPr>
      <w:rFonts w:ascii="Trebuchet MS" w:eastAsia="Times New Roman" w:hAnsi="Trebuchet MS" w:cs="Times New Roman"/>
      <w:color w:val="3B3838" w:themeColor="background2" w:themeShade="40"/>
      <w:sz w:val="20"/>
      <w:szCs w:val="21"/>
    </w:rPr>
  </w:style>
  <w:style w:type="paragraph" w:styleId="TOC5">
    <w:name w:val="toc 5"/>
    <w:basedOn w:val="Normal"/>
    <w:next w:val="Normal"/>
    <w:semiHidden/>
    <w:rsid w:val="007F6EC3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7F6EC3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7F6EC3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7F6EC3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7F6EC3"/>
    <w:pPr>
      <w:ind w:left="1600"/>
    </w:pPr>
    <w:rPr>
      <w:rFonts w:ascii="Trebuchet MS" w:hAnsi="Trebuchet MS"/>
      <w:szCs w:val="21"/>
    </w:rPr>
  </w:style>
  <w:style w:type="numbering" w:styleId="111111">
    <w:name w:val="Outline List 2"/>
    <w:basedOn w:val="NoList"/>
    <w:rsid w:val="00B449B7"/>
    <w:pPr>
      <w:numPr>
        <w:numId w:val="3"/>
      </w:numPr>
    </w:pPr>
  </w:style>
  <w:style w:type="numbering" w:styleId="1ai">
    <w:name w:val="Outline List 1"/>
    <w:basedOn w:val="NoList"/>
    <w:rsid w:val="00B449B7"/>
    <w:pPr>
      <w:numPr>
        <w:numId w:val="4"/>
      </w:numPr>
    </w:pPr>
  </w:style>
  <w:style w:type="paragraph" w:customStyle="1" w:styleId="Captionstyle">
    <w:name w:val="Caption_style"/>
    <w:qFormat/>
    <w:rsid w:val="007F6EC3"/>
    <w:pPr>
      <w:spacing w:before="120" w:after="0" w:line="240" w:lineRule="auto"/>
      <w:jc w:val="center"/>
    </w:pPr>
    <w:rPr>
      <w:rFonts w:ascii="Trebuchet MS" w:eastAsia="Times New Roman" w:hAnsi="Trebuchet MS" w:cs="Times New Roman"/>
      <w:b/>
      <w:color w:val="464547"/>
      <w:sz w:val="18"/>
      <w:szCs w:val="20"/>
    </w:rPr>
  </w:style>
  <w:style w:type="paragraph" w:styleId="CommentText">
    <w:name w:val="annotation text"/>
    <w:basedOn w:val="Normal"/>
    <w:link w:val="CommentTextChar"/>
    <w:semiHidden/>
    <w:unhideWhenUsed/>
    <w:rsid w:val="003B4FB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semiHidden/>
    <w:rsid w:val="003B4FB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link w:val="CommentSubjectChar"/>
    <w:qFormat/>
    <w:rsid w:val="007F6EC3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CommentSubjectChar">
    <w:name w:val="Comment Subject Char"/>
    <w:basedOn w:val="DefaultParagraphFont"/>
    <w:link w:val="CommentSubject"/>
    <w:rsid w:val="007F6EC3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TOCHeading">
    <w:name w:val="TOC Heading"/>
    <w:next w:val="BodyText"/>
    <w:unhideWhenUsed/>
    <w:qFormat/>
    <w:rsid w:val="007F6EC3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7F6EC3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7F6EC3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Multylevelbulletlist">
    <w:name w:val="Multylevel bullet list"/>
    <w:uiPriority w:val="99"/>
    <w:rsid w:val="00B449B7"/>
    <w:pPr>
      <w:numPr>
        <w:numId w:val="5"/>
      </w:numPr>
    </w:pPr>
  </w:style>
  <w:style w:type="table" w:customStyle="1" w:styleId="TableEPAM">
    <w:name w:val="Table_EPAM"/>
    <w:basedOn w:val="TableGridLight"/>
    <w:uiPriority w:val="99"/>
    <w:rsid w:val="007F6EC3"/>
    <w:pPr>
      <w:spacing w:before="120"/>
    </w:pPr>
    <w:rPr>
      <w:rFonts w:ascii="Trebuchet MS" w:hAnsi="Trebuchet MS"/>
      <w:color w:val="3B3838" w:themeColor="background2" w:themeShade="40"/>
      <w:sz w:val="18"/>
      <w:lang w:val="ru-RU" w:eastAsia="zh-CN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7F6E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qFormat/>
    <w:rsid w:val="007F6EC3"/>
    <w:pPr>
      <w:keepNext/>
      <w:pageBreakBefore/>
      <w:numPr>
        <w:numId w:val="168"/>
      </w:numPr>
      <w:spacing w:after="0" w:line="240" w:lineRule="auto"/>
    </w:pPr>
    <w:rPr>
      <w:rFonts w:ascii="Arial Black" w:eastAsiaTheme="minorEastAsia" w:hAnsi="Arial Black"/>
      <w:caps/>
      <w:color w:val="464547"/>
      <w:sz w:val="28"/>
    </w:rPr>
  </w:style>
  <w:style w:type="paragraph" w:customStyle="1" w:styleId="AppendixLevel2">
    <w:name w:val="Appendix Level 2"/>
    <w:next w:val="BodyText"/>
    <w:qFormat/>
    <w:rsid w:val="007F6EC3"/>
    <w:pPr>
      <w:keepNext/>
      <w:numPr>
        <w:ilvl w:val="1"/>
        <w:numId w:val="168"/>
      </w:numPr>
      <w:spacing w:before="240" w:after="120" w:line="240" w:lineRule="auto"/>
    </w:pPr>
    <w:rPr>
      <w:rFonts w:ascii="Arial Black" w:eastAsiaTheme="minorEastAsia" w:hAnsi="Arial Black"/>
      <w:bCs/>
      <w:caps/>
      <w:color w:val="1A9CB0"/>
      <w:sz w:val="24"/>
    </w:rPr>
  </w:style>
  <w:style w:type="paragraph" w:customStyle="1" w:styleId="Code">
    <w:name w:val="Code"/>
    <w:link w:val="CodeChar"/>
    <w:qFormat/>
    <w:rsid w:val="007F6EC3"/>
    <w:pPr>
      <w:shd w:val="clear" w:color="auto" w:fill="E0E0E0"/>
      <w:spacing w:before="120" w:after="120" w:line="240" w:lineRule="auto"/>
    </w:pPr>
    <w:rPr>
      <w:rFonts w:ascii="Courier New" w:eastAsiaTheme="minorEastAsia" w:hAnsi="Courier New"/>
      <w:color w:val="464547"/>
      <w:sz w:val="20"/>
    </w:rPr>
  </w:style>
  <w:style w:type="character" w:customStyle="1" w:styleId="CodeChar">
    <w:name w:val="Code Char"/>
    <w:basedOn w:val="DefaultParagraphFont"/>
    <w:link w:val="Code"/>
    <w:rsid w:val="007F6EC3"/>
    <w:rPr>
      <w:rFonts w:ascii="Courier New" w:eastAsiaTheme="minorEastAsia" w:hAnsi="Courier New"/>
      <w:color w:val="464547"/>
      <w:sz w:val="20"/>
      <w:shd w:val="clear" w:color="auto" w:fill="E0E0E0"/>
    </w:rPr>
  </w:style>
  <w:style w:type="table" w:customStyle="1" w:styleId="EPAM">
    <w:name w:val="EPAM"/>
    <w:basedOn w:val="TableGridLight"/>
    <w:uiPriority w:val="99"/>
    <w:rsid w:val="007F6EC3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numbering" w:customStyle="1" w:styleId="EPAMBullets">
    <w:name w:val="EPAM Bullets"/>
    <w:uiPriority w:val="99"/>
    <w:rsid w:val="00B449B7"/>
    <w:pPr>
      <w:numPr>
        <w:numId w:val="8"/>
      </w:numPr>
    </w:pPr>
  </w:style>
  <w:style w:type="paragraph" w:customStyle="1" w:styleId="NoteStyle">
    <w:name w:val="Note Style"/>
    <w:next w:val="BodyText"/>
    <w:qFormat/>
    <w:rsid w:val="007F6EC3"/>
    <w:pPr>
      <w:numPr>
        <w:numId w:val="9"/>
      </w:numPr>
      <w:spacing w:before="120" w:after="120" w:line="240" w:lineRule="auto"/>
      <w:ind w:left="567" w:hanging="567"/>
    </w:pPr>
    <w:rPr>
      <w:rFonts w:ascii="Trebuchet MS" w:eastAsiaTheme="minorEastAsia" w:hAnsi="Trebuchet MS"/>
      <w:color w:val="464547"/>
      <w:sz w:val="20"/>
    </w:rPr>
  </w:style>
  <w:style w:type="paragraph" w:customStyle="1" w:styleId="TableBulletList0">
    <w:name w:val="Table Bullet List"/>
    <w:qFormat/>
    <w:rsid w:val="007F6EC3"/>
    <w:pPr>
      <w:numPr>
        <w:numId w:val="76"/>
      </w:numPr>
      <w:spacing w:before="120" w:after="0" w:line="240" w:lineRule="auto"/>
    </w:pPr>
    <w:rPr>
      <w:rFonts w:ascii="Trebuchet MS" w:eastAsiaTheme="minorEastAsia" w:hAnsi="Trebuchet MS"/>
      <w:color w:val="464547"/>
      <w:sz w:val="18"/>
    </w:rPr>
  </w:style>
  <w:style w:type="paragraph" w:customStyle="1" w:styleId="TableNote">
    <w:name w:val="Table Note"/>
    <w:basedOn w:val="NoteStyle"/>
    <w:uiPriority w:val="99"/>
    <w:semiHidden/>
    <w:rsid w:val="007F6EC3"/>
  </w:style>
  <w:style w:type="paragraph" w:customStyle="1" w:styleId="TableNumberedList">
    <w:name w:val="Table Numbered List"/>
    <w:qFormat/>
    <w:rsid w:val="007F6EC3"/>
    <w:pPr>
      <w:numPr>
        <w:numId w:val="75"/>
      </w:numPr>
      <w:spacing w:before="120" w:after="0" w:line="240" w:lineRule="auto"/>
      <w:outlineLvl w:val="0"/>
    </w:pPr>
    <w:rPr>
      <w:rFonts w:ascii="Trebuchet MS" w:eastAsiaTheme="minorEastAsia" w:hAnsi="Trebuchet MS"/>
      <w:color w:val="464547"/>
      <w:sz w:val="18"/>
    </w:rPr>
  </w:style>
  <w:style w:type="paragraph" w:customStyle="1" w:styleId="WarningStyle">
    <w:name w:val="Warning Style"/>
    <w:next w:val="BodyText"/>
    <w:qFormat/>
    <w:rsid w:val="007F6EC3"/>
    <w:pPr>
      <w:numPr>
        <w:numId w:val="12"/>
      </w:numPr>
      <w:spacing w:before="120" w:after="0" w:line="240" w:lineRule="auto"/>
      <w:ind w:left="907" w:hanging="907"/>
    </w:pPr>
    <w:rPr>
      <w:rFonts w:ascii="Trebuchet MS" w:eastAsiaTheme="minorEastAsia" w:hAnsi="Trebuchet MS"/>
      <w:color w:val="464547"/>
      <w:sz w:val="20"/>
    </w:rPr>
  </w:style>
  <w:style w:type="table" w:styleId="TableGrid">
    <w:name w:val="Table Grid"/>
    <w:basedOn w:val="TableNormal"/>
    <w:rsid w:val="007F6E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_Text"/>
    <w:basedOn w:val="Normal"/>
    <w:rsid w:val="003B4FB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styleId="Strong">
    <w:name w:val="Strong"/>
    <w:uiPriority w:val="22"/>
    <w:qFormat/>
    <w:rsid w:val="003B4FB9"/>
    <w:rPr>
      <w:b/>
      <w:bCs w:val="0"/>
    </w:rPr>
  </w:style>
  <w:style w:type="paragraph" w:styleId="ListParagraph">
    <w:name w:val="List Paragraph"/>
    <w:basedOn w:val="Normal"/>
    <w:uiPriority w:val="34"/>
    <w:qFormat/>
    <w:rsid w:val="003B4FB9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numbering" w:styleId="ArticleSection">
    <w:name w:val="Outline List 3"/>
    <w:basedOn w:val="NoList"/>
    <w:rsid w:val="003B4FB9"/>
    <w:pPr>
      <w:numPr>
        <w:numId w:val="13"/>
      </w:numPr>
    </w:pPr>
  </w:style>
  <w:style w:type="paragraph" w:styleId="BlockText">
    <w:name w:val="Block Text"/>
    <w:basedOn w:val="Normal"/>
    <w:rsid w:val="003B4FB9"/>
    <w:pPr>
      <w:spacing w:after="120"/>
      <w:ind w:left="567" w:right="1440"/>
    </w:pPr>
  </w:style>
  <w:style w:type="paragraph" w:styleId="Caption">
    <w:name w:val="caption"/>
    <w:basedOn w:val="Normal"/>
    <w:next w:val="Normal"/>
    <w:qFormat/>
    <w:rsid w:val="003B4FB9"/>
    <w:pPr>
      <w:spacing w:before="120" w:after="120"/>
    </w:pPr>
    <w:rPr>
      <w:b/>
      <w:bCs/>
    </w:rPr>
  </w:style>
  <w:style w:type="paragraph" w:styleId="Closing">
    <w:name w:val="Closing"/>
    <w:basedOn w:val="Normal"/>
    <w:link w:val="ClosingChar"/>
    <w:rsid w:val="003B4FB9"/>
    <w:pPr>
      <w:ind w:left="4320"/>
    </w:pPr>
  </w:style>
  <w:style w:type="character" w:customStyle="1" w:styleId="ClosingChar">
    <w:name w:val="Closing Char"/>
    <w:basedOn w:val="DefaultParagraphFont"/>
    <w:link w:val="Closing"/>
    <w:rsid w:val="003B4FB9"/>
    <w:rPr>
      <w:rFonts w:ascii="Times New Roman" w:eastAsia="Times New Roman" w:hAnsi="Times New Roman" w:cs="Times New Roman"/>
      <w:sz w:val="20"/>
      <w:szCs w:val="20"/>
    </w:rPr>
  </w:style>
  <w:style w:type="paragraph" w:customStyle="1" w:styleId="CodeText">
    <w:name w:val="Code Text"/>
    <w:basedOn w:val="Normal"/>
    <w:rsid w:val="003B4FB9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styleId="Date">
    <w:name w:val="Date"/>
    <w:basedOn w:val="Normal"/>
    <w:next w:val="Normal"/>
    <w:link w:val="DateChar"/>
    <w:rsid w:val="003B4FB9"/>
  </w:style>
  <w:style w:type="character" w:customStyle="1" w:styleId="DateChar">
    <w:name w:val="Date Char"/>
    <w:basedOn w:val="DefaultParagraphFont"/>
    <w:link w:val="Date"/>
    <w:rsid w:val="003B4FB9"/>
    <w:rPr>
      <w:rFonts w:ascii="Times New Roman" w:eastAsia="Times New Roman" w:hAnsi="Times New Roman" w:cs="Times New Roman"/>
      <w:sz w:val="20"/>
      <w:szCs w:val="20"/>
    </w:rPr>
  </w:style>
  <w:style w:type="paragraph" w:styleId="E-mailSignature">
    <w:name w:val="E-mail Signature"/>
    <w:basedOn w:val="Normal"/>
    <w:link w:val="E-mailSignatureChar"/>
    <w:rsid w:val="003B4FB9"/>
  </w:style>
  <w:style w:type="character" w:customStyle="1" w:styleId="E-mailSignatureChar">
    <w:name w:val="E-mail Signature Char"/>
    <w:basedOn w:val="DefaultParagraphFont"/>
    <w:link w:val="E-mailSignature"/>
    <w:rsid w:val="003B4FB9"/>
    <w:rPr>
      <w:rFonts w:ascii="Times New Roman" w:eastAsia="Times New Roman" w:hAnsi="Times New Roman" w:cs="Times New Roman"/>
      <w:sz w:val="20"/>
      <w:szCs w:val="20"/>
    </w:rPr>
  </w:style>
  <w:style w:type="character" w:styleId="Emphasis">
    <w:name w:val="Emphasis"/>
    <w:uiPriority w:val="20"/>
    <w:qFormat/>
    <w:rsid w:val="003B4FB9"/>
    <w:rPr>
      <w:i/>
      <w:iCs/>
    </w:rPr>
  </w:style>
  <w:style w:type="paragraph" w:styleId="EnvelopeAddress">
    <w:name w:val="envelope address"/>
    <w:basedOn w:val="Normal"/>
    <w:rsid w:val="003B4FB9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3B4FB9"/>
    <w:rPr>
      <w:rFonts w:ascii="Arial" w:hAnsi="Arial" w:cs="Arial"/>
    </w:rPr>
  </w:style>
  <w:style w:type="character" w:styleId="FollowedHyperlink">
    <w:name w:val="FollowedHyperlink"/>
    <w:rsid w:val="003B4FB9"/>
    <w:rPr>
      <w:color w:val="800080"/>
      <w:u w:val="single"/>
    </w:rPr>
  </w:style>
  <w:style w:type="character" w:styleId="HTMLAcronym">
    <w:name w:val="HTML Acronym"/>
    <w:basedOn w:val="DefaultParagraphFont"/>
    <w:rsid w:val="003B4FB9"/>
  </w:style>
  <w:style w:type="paragraph" w:styleId="HTMLAddress">
    <w:name w:val="HTML Address"/>
    <w:basedOn w:val="Normal"/>
    <w:link w:val="HTMLAddressChar"/>
    <w:rsid w:val="003B4FB9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3B4FB9"/>
    <w:rPr>
      <w:rFonts w:ascii="Times New Roman" w:eastAsia="Times New Roman" w:hAnsi="Times New Roman" w:cs="Times New Roman"/>
      <w:i/>
      <w:iCs/>
      <w:sz w:val="20"/>
      <w:szCs w:val="20"/>
    </w:rPr>
  </w:style>
  <w:style w:type="character" w:styleId="HTMLCite">
    <w:name w:val="HTML Cite"/>
    <w:rsid w:val="003B4FB9"/>
    <w:rPr>
      <w:i/>
      <w:iCs/>
    </w:rPr>
  </w:style>
  <w:style w:type="character" w:styleId="HTMLDefinition">
    <w:name w:val="HTML Definition"/>
    <w:rsid w:val="003B4FB9"/>
    <w:rPr>
      <w:i/>
      <w:iCs/>
    </w:rPr>
  </w:style>
  <w:style w:type="character" w:styleId="HTMLVariable">
    <w:name w:val="HTML Variable"/>
    <w:uiPriority w:val="99"/>
    <w:rsid w:val="003B4FB9"/>
    <w:rPr>
      <w:i/>
      <w:iCs/>
    </w:rPr>
  </w:style>
  <w:style w:type="paragraph" w:customStyle="1" w:styleId="InfoBlue">
    <w:name w:val="InfoBlue"/>
    <w:basedOn w:val="Normal"/>
    <w:next w:val="BodyText"/>
    <w:rsid w:val="003B4FB9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3B4FB9"/>
    <w:pPr>
      <w:ind w:left="567"/>
    </w:pPr>
  </w:style>
  <w:style w:type="paragraph" w:styleId="List2">
    <w:name w:val="List 2"/>
    <w:basedOn w:val="Normal"/>
    <w:rsid w:val="003B4FB9"/>
    <w:pPr>
      <w:ind w:left="851"/>
    </w:pPr>
  </w:style>
  <w:style w:type="paragraph" w:styleId="List3">
    <w:name w:val="List 3"/>
    <w:basedOn w:val="List"/>
    <w:rsid w:val="003B4FB9"/>
    <w:pPr>
      <w:ind w:left="1134"/>
    </w:pPr>
  </w:style>
  <w:style w:type="paragraph" w:styleId="List4">
    <w:name w:val="List 4"/>
    <w:basedOn w:val="Normal"/>
    <w:rsid w:val="003B4FB9"/>
    <w:pPr>
      <w:ind w:left="1418"/>
    </w:pPr>
  </w:style>
  <w:style w:type="paragraph" w:styleId="List5">
    <w:name w:val="List 5"/>
    <w:basedOn w:val="Normal"/>
    <w:rsid w:val="003B4FB9"/>
    <w:pPr>
      <w:ind w:left="1701"/>
    </w:pPr>
  </w:style>
  <w:style w:type="paragraph" w:styleId="ListBullet4">
    <w:name w:val="List Bullet 4"/>
    <w:basedOn w:val="List4"/>
    <w:rsid w:val="003B4FB9"/>
    <w:pPr>
      <w:tabs>
        <w:tab w:val="num" w:pos="360"/>
      </w:tabs>
      <w:ind w:left="360" w:hanging="360"/>
    </w:pPr>
  </w:style>
  <w:style w:type="paragraph" w:styleId="ListBullet5">
    <w:name w:val="List Bullet 5"/>
    <w:basedOn w:val="Normal"/>
    <w:rsid w:val="003B4FB9"/>
    <w:pPr>
      <w:tabs>
        <w:tab w:val="num" w:pos="360"/>
      </w:tabs>
      <w:ind w:left="360" w:hanging="360"/>
    </w:pPr>
  </w:style>
  <w:style w:type="paragraph" w:styleId="ListContinue">
    <w:name w:val="List Continue"/>
    <w:basedOn w:val="Normal"/>
    <w:rsid w:val="003B4FB9"/>
    <w:pPr>
      <w:spacing w:after="120"/>
      <w:ind w:left="851"/>
    </w:pPr>
  </w:style>
  <w:style w:type="paragraph" w:styleId="ListContinue2">
    <w:name w:val="List Continue 2"/>
    <w:basedOn w:val="Normal"/>
    <w:rsid w:val="003B4FB9"/>
    <w:pPr>
      <w:spacing w:after="120"/>
      <w:ind w:left="1134"/>
    </w:pPr>
  </w:style>
  <w:style w:type="paragraph" w:styleId="ListContinue3">
    <w:name w:val="List Continue 3"/>
    <w:basedOn w:val="Normal"/>
    <w:rsid w:val="003B4FB9"/>
    <w:pPr>
      <w:spacing w:after="120"/>
      <w:ind w:left="1418"/>
    </w:pPr>
  </w:style>
  <w:style w:type="paragraph" w:styleId="ListContinue4">
    <w:name w:val="List Continue 4"/>
    <w:basedOn w:val="Normal"/>
    <w:rsid w:val="003B4FB9"/>
    <w:pPr>
      <w:spacing w:after="120"/>
      <w:ind w:left="1701"/>
    </w:pPr>
  </w:style>
  <w:style w:type="paragraph" w:styleId="ListContinue5">
    <w:name w:val="List Continue 5"/>
    <w:basedOn w:val="Normal"/>
    <w:rsid w:val="003B4FB9"/>
    <w:pPr>
      <w:spacing w:after="120"/>
      <w:ind w:left="1985"/>
    </w:pPr>
  </w:style>
  <w:style w:type="paragraph" w:styleId="ListNumber2">
    <w:name w:val="List Number 2"/>
    <w:basedOn w:val="Normal"/>
    <w:rsid w:val="003B4FB9"/>
    <w:pPr>
      <w:tabs>
        <w:tab w:val="num" w:pos="720"/>
      </w:tabs>
      <w:ind w:left="720" w:hanging="720"/>
    </w:pPr>
  </w:style>
  <w:style w:type="paragraph" w:styleId="ListNumber3">
    <w:name w:val="List Number 3"/>
    <w:basedOn w:val="Normal"/>
    <w:rsid w:val="003B4FB9"/>
    <w:pPr>
      <w:tabs>
        <w:tab w:val="num" w:pos="360"/>
        <w:tab w:val="left" w:pos="1418"/>
      </w:tabs>
      <w:ind w:left="360" w:hanging="360"/>
    </w:pPr>
  </w:style>
  <w:style w:type="paragraph" w:styleId="ListNumber4">
    <w:name w:val="List Number 4"/>
    <w:basedOn w:val="Normal"/>
    <w:rsid w:val="003B4FB9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3B4FB9"/>
    <w:pPr>
      <w:tabs>
        <w:tab w:val="num" w:pos="360"/>
      </w:tabs>
      <w:ind w:left="360" w:hanging="360"/>
    </w:pPr>
  </w:style>
  <w:style w:type="paragraph" w:styleId="MessageHeader">
    <w:name w:val="Message Header"/>
    <w:basedOn w:val="Normal"/>
    <w:link w:val="MessageHeaderChar"/>
    <w:rsid w:val="003B4F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3B4FB9"/>
    <w:rPr>
      <w:rFonts w:ascii="Arial" w:eastAsia="Times New Roman" w:hAnsi="Arial" w:cs="Arial"/>
      <w:sz w:val="24"/>
      <w:szCs w:val="24"/>
      <w:shd w:val="pct20" w:color="auto" w:fill="auto"/>
    </w:rPr>
  </w:style>
  <w:style w:type="paragraph" w:customStyle="1" w:styleId="Note">
    <w:name w:val="Note"/>
    <w:basedOn w:val="Normal"/>
    <w:rsid w:val="003B4FB9"/>
    <w:rPr>
      <w:b/>
    </w:rPr>
  </w:style>
  <w:style w:type="paragraph" w:styleId="NoteHeading">
    <w:name w:val="Note Heading"/>
    <w:basedOn w:val="Normal"/>
    <w:next w:val="BodyText"/>
    <w:link w:val="NoteHeadingChar"/>
    <w:rsid w:val="003B4FB9"/>
  </w:style>
  <w:style w:type="character" w:customStyle="1" w:styleId="NoteHeadingChar">
    <w:name w:val="Note Heading Char"/>
    <w:basedOn w:val="DefaultParagraphFont"/>
    <w:link w:val="NoteHeading"/>
    <w:rsid w:val="003B4FB9"/>
    <w:rPr>
      <w:rFonts w:ascii="Times New Roman" w:eastAsia="Times New Roman" w:hAnsi="Times New Roman" w:cs="Times New Roman"/>
      <w:sz w:val="20"/>
      <w:szCs w:val="20"/>
    </w:rPr>
  </w:style>
  <w:style w:type="paragraph" w:styleId="Salutation">
    <w:name w:val="Salutation"/>
    <w:basedOn w:val="Normal"/>
    <w:next w:val="BodyText"/>
    <w:link w:val="SalutationChar"/>
    <w:rsid w:val="003B4FB9"/>
  </w:style>
  <w:style w:type="character" w:customStyle="1" w:styleId="SalutationChar">
    <w:name w:val="Salutation Char"/>
    <w:basedOn w:val="DefaultParagraphFont"/>
    <w:link w:val="Salutation"/>
    <w:rsid w:val="003B4FB9"/>
    <w:rPr>
      <w:rFonts w:ascii="Times New Roman" w:eastAsia="Times New Roman" w:hAnsi="Times New Roman" w:cs="Times New Roman"/>
      <w:sz w:val="20"/>
      <w:szCs w:val="20"/>
    </w:rPr>
  </w:style>
  <w:style w:type="paragraph" w:styleId="Signature">
    <w:name w:val="Signature"/>
    <w:basedOn w:val="Normal"/>
    <w:link w:val="SignatureChar"/>
    <w:rsid w:val="003B4FB9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3B4FB9"/>
    <w:rPr>
      <w:rFonts w:ascii="Times New Roman" w:eastAsia="Times New Roman" w:hAnsi="Times New Roman" w:cs="Times New Roman"/>
      <w:sz w:val="20"/>
      <w:szCs w:val="20"/>
    </w:rPr>
  </w:style>
  <w:style w:type="paragraph" w:styleId="Subtitle">
    <w:name w:val="Subtitle"/>
    <w:basedOn w:val="Normal"/>
    <w:link w:val="SubtitleChar"/>
    <w:qFormat/>
    <w:rsid w:val="003B4FB9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3B4FB9"/>
    <w:rPr>
      <w:rFonts w:ascii="Arial" w:eastAsia="Times New Roman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3B4FB9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3B4FB9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3B4FB9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3B4FB9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3B4FB9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3B4FB9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3B4FB9"/>
    <w:pPr>
      <w:spacing w:after="80"/>
    </w:pPr>
    <w:rPr>
      <w:rFonts w:ascii="Times New Roman" w:hAnsi="Times New Roman"/>
      <w:b/>
      <w:bCs/>
      <w:sz w:val="20"/>
    </w:rPr>
  </w:style>
  <w:style w:type="paragraph" w:customStyle="1" w:styleId="Text3">
    <w:name w:val="Text3"/>
    <w:rsid w:val="003B4FB9"/>
    <w:pPr>
      <w:tabs>
        <w:tab w:val="left" w:pos="720"/>
        <w:tab w:val="left" w:pos="1440"/>
        <w:tab w:val="left" w:pos="2160"/>
      </w:tabs>
      <w:spacing w:before="200" w:after="0" w:line="240" w:lineRule="auto"/>
      <w:ind w:left="720" w:right="142"/>
    </w:pPr>
    <w:rPr>
      <w:rFonts w:ascii="Arial" w:eastAsia="Times New Roman" w:hAnsi="Arial" w:cs="Times New Roman"/>
      <w:snapToGrid w:val="0"/>
      <w:sz w:val="18"/>
      <w:szCs w:val="20"/>
    </w:rPr>
  </w:style>
  <w:style w:type="paragraph" w:customStyle="1" w:styleId="Text2">
    <w:name w:val="Text2"/>
    <w:rsid w:val="003B4FB9"/>
    <w:pPr>
      <w:spacing w:before="200" w:after="0" w:line="240" w:lineRule="auto"/>
      <w:ind w:left="357" w:right="142"/>
    </w:pPr>
    <w:rPr>
      <w:rFonts w:ascii="Arial" w:eastAsia="Times New Roman" w:hAnsi="Arial" w:cs="Times New Roman"/>
      <w:sz w:val="18"/>
      <w:szCs w:val="20"/>
    </w:rPr>
  </w:style>
  <w:style w:type="paragraph" w:styleId="BodyTextIndent">
    <w:name w:val="Body Text Indent"/>
    <w:basedOn w:val="Normal"/>
    <w:link w:val="BodyTextIndentChar"/>
    <w:rsid w:val="003B4FB9"/>
    <w:pPr>
      <w:widowControl/>
      <w:spacing w:before="120" w:line="240" w:lineRule="auto"/>
      <w:ind w:left="720"/>
    </w:pPr>
    <w:rPr>
      <w:rFonts w:ascii="Arial" w:hAnsi="Arial"/>
      <w:sz w:val="18"/>
      <w:lang w:bidi="he-IL"/>
    </w:rPr>
  </w:style>
  <w:style w:type="character" w:customStyle="1" w:styleId="BodyTextIndentChar">
    <w:name w:val="Body Text Indent Char"/>
    <w:basedOn w:val="DefaultParagraphFont"/>
    <w:link w:val="BodyTextIndent"/>
    <w:rsid w:val="003B4FB9"/>
    <w:rPr>
      <w:rFonts w:ascii="Arial" w:eastAsia="Times New Roman" w:hAnsi="Arial" w:cs="Times New Roman"/>
      <w:sz w:val="18"/>
      <w:szCs w:val="20"/>
      <w:lang w:bidi="he-IL"/>
    </w:rPr>
  </w:style>
  <w:style w:type="paragraph" w:styleId="BodyTextIndent2">
    <w:name w:val="Body Text Indent 2"/>
    <w:basedOn w:val="Normal"/>
    <w:link w:val="BodyTextIndent2Char"/>
    <w:rsid w:val="003B4FB9"/>
    <w:pPr>
      <w:widowControl/>
      <w:spacing w:before="120" w:line="240" w:lineRule="auto"/>
      <w:ind w:left="1080"/>
    </w:pPr>
    <w:rPr>
      <w:rFonts w:ascii="Arial" w:hAnsi="Arial"/>
      <w:sz w:val="18"/>
      <w:lang w:bidi="he-IL"/>
    </w:rPr>
  </w:style>
  <w:style w:type="character" w:customStyle="1" w:styleId="BodyTextIndent2Char">
    <w:name w:val="Body Text Indent 2 Char"/>
    <w:basedOn w:val="DefaultParagraphFont"/>
    <w:link w:val="BodyTextIndent2"/>
    <w:rsid w:val="003B4FB9"/>
    <w:rPr>
      <w:rFonts w:ascii="Arial" w:eastAsia="Times New Roman" w:hAnsi="Arial" w:cs="Times New Roman"/>
      <w:sz w:val="18"/>
      <w:szCs w:val="20"/>
      <w:lang w:bidi="he-IL"/>
    </w:rPr>
  </w:style>
  <w:style w:type="paragraph" w:styleId="BodyTextIndent3">
    <w:name w:val="Body Text Indent 3"/>
    <w:basedOn w:val="Normal"/>
    <w:link w:val="BodyTextIndent3Char"/>
    <w:rsid w:val="003B4FB9"/>
    <w:pPr>
      <w:widowControl/>
      <w:spacing w:before="120" w:line="240" w:lineRule="auto"/>
      <w:ind w:left="360"/>
    </w:pPr>
    <w:rPr>
      <w:rFonts w:ascii="Arial" w:hAnsi="Arial"/>
      <w:sz w:val="18"/>
      <w:lang w:bidi="he-IL"/>
    </w:rPr>
  </w:style>
  <w:style w:type="character" w:customStyle="1" w:styleId="BodyTextIndent3Char">
    <w:name w:val="Body Text Indent 3 Char"/>
    <w:basedOn w:val="DefaultParagraphFont"/>
    <w:link w:val="BodyTextIndent3"/>
    <w:rsid w:val="003B4FB9"/>
    <w:rPr>
      <w:rFonts w:ascii="Arial" w:eastAsia="Times New Roman" w:hAnsi="Arial" w:cs="Times New Roman"/>
      <w:sz w:val="18"/>
      <w:szCs w:val="20"/>
      <w:lang w:bidi="he-IL"/>
    </w:rPr>
  </w:style>
  <w:style w:type="paragraph" w:customStyle="1" w:styleId="Bullet">
    <w:name w:val="Bullet"/>
    <w:basedOn w:val="Normal"/>
    <w:rsid w:val="003B4FB9"/>
    <w:pPr>
      <w:widowControl/>
      <w:tabs>
        <w:tab w:val="left" w:pos="720"/>
      </w:tabs>
      <w:spacing w:before="60" w:after="60" w:line="240" w:lineRule="auto"/>
      <w:ind w:left="720" w:hanging="360"/>
    </w:pPr>
    <w:rPr>
      <w:rFonts w:ascii="Arial" w:hAnsi="Arial"/>
      <w:sz w:val="18"/>
    </w:rPr>
  </w:style>
  <w:style w:type="paragraph" w:styleId="BodyText3">
    <w:name w:val="Body Text 3"/>
    <w:basedOn w:val="Normal"/>
    <w:link w:val="BodyText3Char"/>
    <w:rsid w:val="003B4FB9"/>
    <w:pPr>
      <w:widowControl/>
      <w:spacing w:before="120" w:line="240" w:lineRule="auto"/>
    </w:pPr>
    <w:rPr>
      <w:rFonts w:ascii="Arial" w:hAnsi="Arial"/>
      <w:i/>
      <w:color w:val="0000FF"/>
      <w:sz w:val="18"/>
      <w:lang w:bidi="he-IL"/>
    </w:rPr>
  </w:style>
  <w:style w:type="character" w:customStyle="1" w:styleId="BodyText3Char">
    <w:name w:val="Body Text 3 Char"/>
    <w:basedOn w:val="DefaultParagraphFont"/>
    <w:link w:val="BodyText3"/>
    <w:rsid w:val="003B4FB9"/>
    <w:rPr>
      <w:rFonts w:ascii="Arial" w:eastAsia="Times New Roman" w:hAnsi="Arial" w:cs="Times New Roman"/>
      <w:i/>
      <w:color w:val="0000FF"/>
      <w:sz w:val="18"/>
      <w:szCs w:val="20"/>
      <w:lang w:bidi="he-IL"/>
    </w:rPr>
  </w:style>
  <w:style w:type="paragraph" w:customStyle="1" w:styleId="Default">
    <w:name w:val="Default"/>
    <w:rsid w:val="003B4FB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CommentReference">
    <w:name w:val="annotation reference"/>
    <w:semiHidden/>
    <w:rsid w:val="003B4FB9"/>
    <w:rPr>
      <w:sz w:val="16"/>
      <w:szCs w:val="16"/>
    </w:rPr>
  </w:style>
  <w:style w:type="paragraph" w:customStyle="1" w:styleId="MediumList2-Accent21">
    <w:name w:val="Medium List 2 - Accent 21"/>
    <w:hidden/>
    <w:uiPriority w:val="99"/>
    <w:semiHidden/>
    <w:rsid w:val="003B4F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text"/>
    <w:basedOn w:val="Normal"/>
    <w:uiPriority w:val="99"/>
    <w:rsid w:val="003B4FB9"/>
    <w:pPr>
      <w:widowControl/>
      <w:spacing w:before="100" w:beforeAutospacing="1" w:after="100" w:afterAutospacing="1" w:line="240" w:lineRule="auto"/>
    </w:pPr>
    <w:rPr>
      <w:rFonts w:eastAsia="Calibri"/>
      <w:sz w:val="24"/>
      <w:szCs w:val="24"/>
    </w:rPr>
  </w:style>
  <w:style w:type="character" w:customStyle="1" w:styleId="bodytextchar2">
    <w:name w:val="bodytextchar2"/>
    <w:rsid w:val="003B4FB9"/>
  </w:style>
  <w:style w:type="character" w:customStyle="1" w:styleId="ui">
    <w:name w:val="ui"/>
    <w:rsid w:val="003B4FB9"/>
  </w:style>
  <w:style w:type="character" w:customStyle="1" w:styleId="phrase">
    <w:name w:val="phrase"/>
    <w:rsid w:val="003B4FB9"/>
  </w:style>
  <w:style w:type="paragraph" w:styleId="Revision">
    <w:name w:val="Revision"/>
    <w:hidden/>
    <w:uiPriority w:val="99"/>
    <w:semiHidden/>
    <w:rsid w:val="003B4F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">
    <w:name w:val="Heading"/>
    <w:aliases w:val="4"/>
    <w:basedOn w:val="Heading4"/>
    <w:rsid w:val="003B4FB9"/>
    <w:pPr>
      <w:widowControl w:val="0"/>
      <w:spacing w:before="240" w:after="60" w:line="240" w:lineRule="atLeast"/>
      <w:ind w:left="0" w:firstLine="0"/>
    </w:pPr>
    <w:rPr>
      <w:rFonts w:ascii="Arial" w:hAnsi="Arial"/>
      <w:b/>
      <w:color w:val="auto"/>
      <w:sz w:val="20"/>
      <w:lang w:val="x-none" w:eastAsia="x-none"/>
    </w:rPr>
  </w:style>
  <w:style w:type="paragraph" w:customStyle="1" w:styleId="AppendixLevel3">
    <w:name w:val="Appendix Level 3"/>
    <w:next w:val="BodyText"/>
    <w:uiPriority w:val="3"/>
    <w:rsid w:val="007F6EC3"/>
    <w:pPr>
      <w:numPr>
        <w:ilvl w:val="2"/>
        <w:numId w:val="168"/>
      </w:numPr>
      <w:spacing w:after="0" w:line="240" w:lineRule="auto"/>
    </w:pPr>
    <w:rPr>
      <w:rFonts w:ascii="Arial Black" w:eastAsia="Times New Roman" w:hAnsi="Arial Black" w:cs="Times New Roman"/>
      <w:color w:val="1A9CB0"/>
      <w:sz w:val="24"/>
      <w:szCs w:val="20"/>
    </w:rPr>
  </w:style>
  <w:style w:type="numbering" w:customStyle="1" w:styleId="NumberList">
    <w:name w:val="NumberList"/>
    <w:uiPriority w:val="99"/>
    <w:rsid w:val="007F6EC3"/>
    <w:pPr>
      <w:numPr>
        <w:numId w:val="68"/>
      </w:numPr>
    </w:pPr>
  </w:style>
  <w:style w:type="numbering" w:customStyle="1" w:styleId="Headings">
    <w:name w:val="Headings"/>
    <w:uiPriority w:val="99"/>
    <w:rsid w:val="007F6EC3"/>
    <w:pPr>
      <w:numPr>
        <w:numId w:val="71"/>
      </w:numPr>
    </w:pPr>
  </w:style>
  <w:style w:type="numbering" w:customStyle="1" w:styleId="BulletList">
    <w:name w:val="BulletList"/>
    <w:uiPriority w:val="99"/>
    <w:rsid w:val="007F6EC3"/>
    <w:pPr>
      <w:numPr>
        <w:numId w:val="73"/>
      </w:numPr>
    </w:pPr>
  </w:style>
  <w:style w:type="numbering" w:customStyle="1" w:styleId="Appendixes">
    <w:name w:val="Appendixes"/>
    <w:uiPriority w:val="99"/>
    <w:rsid w:val="007F6EC3"/>
    <w:pPr>
      <w:numPr>
        <w:numId w:val="168"/>
      </w:numPr>
    </w:pPr>
  </w:style>
  <w:style w:type="numbering" w:customStyle="1" w:styleId="TableNumberList">
    <w:name w:val="TableNumberList"/>
    <w:uiPriority w:val="99"/>
    <w:rsid w:val="007F6EC3"/>
    <w:pPr>
      <w:numPr>
        <w:numId w:val="75"/>
      </w:numPr>
    </w:pPr>
  </w:style>
  <w:style w:type="numbering" w:customStyle="1" w:styleId="TableBulletList">
    <w:name w:val="TableBulletList"/>
    <w:uiPriority w:val="99"/>
    <w:rsid w:val="007F6EC3"/>
    <w:pPr>
      <w:numPr>
        <w:numId w:val="76"/>
      </w:numPr>
    </w:pPr>
  </w:style>
  <w:style w:type="paragraph" w:customStyle="1" w:styleId="InformationDetails">
    <w:name w:val="InformationDetails"/>
    <w:next w:val="BodyText"/>
    <w:link w:val="InformationDetailsChar"/>
    <w:uiPriority w:val="3"/>
    <w:rsid w:val="007F6EC3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InformationDetailsChar">
    <w:name w:val="InformationDetails Char"/>
    <w:basedOn w:val="DefaultParagraphFont"/>
    <w:link w:val="InformationDetails"/>
    <w:uiPriority w:val="3"/>
    <w:rsid w:val="007F6EC3"/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050F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C2A5C"/>
    <w:rPr>
      <w:color w:val="605E5C"/>
      <w:shd w:val="clear" w:color="auto" w:fill="E1DFDD"/>
    </w:rPr>
  </w:style>
  <w:style w:type="character" w:customStyle="1" w:styleId="ph">
    <w:name w:val="ph"/>
    <w:basedOn w:val="DefaultParagraphFont"/>
    <w:rsid w:val="00207E5B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D6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2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2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5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6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96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89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6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25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1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upport.microsoft.com/en-us/help/18520/download-internet-explorer-11-offline-installer" TargetMode="External"/><Relationship Id="rId21" Type="http://schemas.openxmlformats.org/officeDocument/2006/relationships/hyperlink" Target="https://vpn.epam.com/global-protect/getsoftwarepage.esp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hyperlink" Target="http://www.microsoft.com/downloads/details.aspx?displaylang=en&amp;FamilyID=6e1ec93d-bdbd-4983-92f7-479e088570ad" TargetMode="External"/><Relationship Id="rId68" Type="http://schemas.openxmlformats.org/officeDocument/2006/relationships/image" Target="media/image42.jpg"/><Relationship Id="rId84" Type="http://schemas.openxmlformats.org/officeDocument/2006/relationships/hyperlink" Target="http://cert.epam.com" TargetMode="External"/><Relationship Id="rId89" Type="http://schemas.openxmlformats.org/officeDocument/2006/relationships/image" Target="media/image49.jpg"/><Relationship Id="rId16" Type="http://schemas.openxmlformats.org/officeDocument/2006/relationships/image" Target="media/image3.png"/><Relationship Id="rId11" Type="http://schemas.openxmlformats.org/officeDocument/2006/relationships/endnotes" Target="endnotes.xml"/><Relationship Id="rId32" Type="http://schemas.openxmlformats.org/officeDocument/2006/relationships/image" Target="media/image15.png"/><Relationship Id="rId37" Type="http://schemas.openxmlformats.org/officeDocument/2006/relationships/image" Target="media/image18.jpg"/><Relationship Id="rId53" Type="http://schemas.openxmlformats.org/officeDocument/2006/relationships/hyperlink" Target="https://play.google.com/store/apps/details?id=com.paloaltonetworks.globalprotect" TargetMode="External"/><Relationship Id="rId58" Type="http://schemas.openxmlformats.org/officeDocument/2006/relationships/image" Target="media/image36.png"/><Relationship Id="rId74" Type="http://schemas.openxmlformats.org/officeDocument/2006/relationships/hyperlink" Target="http://cert.epam.com/rootca.cer" TargetMode="External"/><Relationship Id="rId79" Type="http://schemas.openxmlformats.org/officeDocument/2006/relationships/hyperlink" Target="htts://radius.epam.com" TargetMode="External"/><Relationship Id="rId102" Type="http://schemas.openxmlformats.org/officeDocument/2006/relationships/fontTable" Target="fontTable.xml"/><Relationship Id="rId5" Type="http://schemas.openxmlformats.org/officeDocument/2006/relationships/customXml" Target="../customXml/item5.xml"/><Relationship Id="rId90" Type="http://schemas.openxmlformats.org/officeDocument/2006/relationships/image" Target="media/image50.jpg"/><Relationship Id="rId95" Type="http://schemas.openxmlformats.org/officeDocument/2006/relationships/image" Target="media/image55.jp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64" Type="http://schemas.openxmlformats.org/officeDocument/2006/relationships/hyperlink" Target="http://ca.epam.com/cert/cert.zip" TargetMode="External"/><Relationship Id="rId69" Type="http://schemas.openxmlformats.org/officeDocument/2006/relationships/hyperlink" Target="https://support.epam.com/esp/ess.do?ctx=docEngine&amp;file=svcDisplay&amp;query=name=%22GuestWiFiPortal%22" TargetMode="External"/><Relationship Id="rId80" Type="http://schemas.openxmlformats.org/officeDocument/2006/relationships/image" Target="media/image43.jpg"/><Relationship Id="rId85" Type="http://schemas.openxmlformats.org/officeDocument/2006/relationships/image" Target="media/image46.jpg"/><Relationship Id="rId12" Type="http://schemas.openxmlformats.org/officeDocument/2006/relationships/image" Target="media/image2.emf"/><Relationship Id="rId17" Type="http://schemas.openxmlformats.org/officeDocument/2006/relationships/image" Target="media/image1.png"/><Relationship Id="rId25" Type="http://schemas.openxmlformats.org/officeDocument/2006/relationships/image" Target="media/image9.jpg"/><Relationship Id="rId33" Type="http://schemas.openxmlformats.org/officeDocument/2006/relationships/hyperlink" Target="https://vpn.epam.com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hyperlink" Target="https://itunes.apple.com/us/app/globalprotect/id1400555706" TargetMode="External"/><Relationship Id="rId67" Type="http://schemas.openxmlformats.org/officeDocument/2006/relationships/hyperlink" Target="mailto:First_Last@epam.com" TargetMode="External"/><Relationship Id="rId103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image" Target="media/image32.jpg"/><Relationship Id="rId62" Type="http://schemas.openxmlformats.org/officeDocument/2006/relationships/image" Target="media/image39.PNG"/><Relationship Id="rId70" Type="http://schemas.openxmlformats.org/officeDocument/2006/relationships/hyperlink" Target="https://wifi.epam.com/" TargetMode="External"/><Relationship Id="rId75" Type="http://schemas.openxmlformats.org/officeDocument/2006/relationships/hyperlink" Target="http://cert.epam.com/rootca.cer" TargetMode="External"/><Relationship Id="rId83" Type="http://schemas.openxmlformats.org/officeDocument/2006/relationships/hyperlink" Target="http://cert.epam.com" TargetMode="External"/><Relationship Id="rId88" Type="http://schemas.openxmlformats.org/officeDocument/2006/relationships/image" Target="media/image48.jpg"/><Relationship Id="rId91" Type="http://schemas.openxmlformats.org/officeDocument/2006/relationships/image" Target="media/image51.jpg"/><Relationship Id="rId96" Type="http://schemas.openxmlformats.org/officeDocument/2006/relationships/image" Target="media/image56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docs.paloaltonetworks.com/compatibility-matrix/globalprotect/where-can-i-install-the-globalprotect-app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1.png"/><Relationship Id="rId36" Type="http://schemas.openxmlformats.org/officeDocument/2006/relationships/image" Target="media/image17.jp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footnotes" Target="footnotes.xml"/><Relationship Id="rId31" Type="http://schemas.openxmlformats.org/officeDocument/2006/relationships/image" Target="media/image14.png"/><Relationship Id="rId44" Type="http://schemas.openxmlformats.org/officeDocument/2006/relationships/hyperlink" Target="https://sharepoint.epam.com/WFT/ITServices/Shared%20Documents/WFT%20IT%20Services%20Network/Shared%20files/GP/PanGPLinux.tgz" TargetMode="External"/><Relationship Id="rId52" Type="http://schemas.openxmlformats.org/officeDocument/2006/relationships/image" Target="media/image31.jpg"/><Relationship Id="rId60" Type="http://schemas.openxmlformats.org/officeDocument/2006/relationships/image" Target="media/image37.jpg"/><Relationship Id="rId65" Type="http://schemas.openxmlformats.org/officeDocument/2006/relationships/image" Target="media/image40.jpg"/><Relationship Id="rId73" Type="http://schemas.openxmlformats.org/officeDocument/2006/relationships/hyperlink" Target="http://cert.epam.com" TargetMode="External"/><Relationship Id="rId78" Type="http://schemas.openxmlformats.org/officeDocument/2006/relationships/hyperlink" Target="http://cert.epam.com" TargetMode="External"/><Relationship Id="rId81" Type="http://schemas.openxmlformats.org/officeDocument/2006/relationships/image" Target="media/image44.jpg"/><Relationship Id="rId86" Type="http://schemas.openxmlformats.org/officeDocument/2006/relationships/hyperlink" Target="http://cert.epam.com" TargetMode="External"/><Relationship Id="rId94" Type="http://schemas.openxmlformats.org/officeDocument/2006/relationships/image" Target="media/image54.jpg"/><Relationship Id="rId99" Type="http://schemas.openxmlformats.org/officeDocument/2006/relationships/header" Target="header1.xml"/><Relationship Id="rId10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https://info.epam.com/acronyms.html" TargetMode="External"/><Relationship Id="rId18" Type="http://schemas.openxmlformats.org/officeDocument/2006/relationships/hyperlink" Target="https://vpn.epam.com" TargetMode="External"/><Relationship Id="rId39" Type="http://schemas.openxmlformats.org/officeDocument/2006/relationships/image" Target="media/image20.png"/><Relationship Id="rId34" Type="http://schemas.openxmlformats.org/officeDocument/2006/relationships/hyperlink" Target="https://vpn.epam.com/global-protect/getsoftwarepage.esp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3.jpg"/><Relationship Id="rId76" Type="http://schemas.openxmlformats.org/officeDocument/2006/relationships/hyperlink" Target="http://cert.epam.com" TargetMode="External"/><Relationship Id="rId97" Type="http://schemas.openxmlformats.org/officeDocument/2006/relationships/image" Target="media/image57.jpg"/><Relationship Id="rId7" Type="http://schemas.openxmlformats.org/officeDocument/2006/relationships/styles" Target="styles.xml"/><Relationship Id="rId71" Type="http://schemas.openxmlformats.org/officeDocument/2006/relationships/hyperlink" Target="https://wifi.epam.com/logout.html" TargetMode="External"/><Relationship Id="rId92" Type="http://schemas.openxmlformats.org/officeDocument/2006/relationships/image" Target="media/image52.jp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8.jp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66" Type="http://schemas.openxmlformats.org/officeDocument/2006/relationships/image" Target="media/image41.jpg"/><Relationship Id="rId87" Type="http://schemas.openxmlformats.org/officeDocument/2006/relationships/image" Target="media/image47.jpg"/><Relationship Id="rId61" Type="http://schemas.openxmlformats.org/officeDocument/2006/relationships/image" Target="media/image38.PNG"/><Relationship Id="rId82" Type="http://schemas.openxmlformats.org/officeDocument/2006/relationships/image" Target="media/image45.jpg"/><Relationship Id="rId19" Type="http://schemas.openxmlformats.org/officeDocument/2006/relationships/image" Target="media/image4.png"/><Relationship Id="rId14" Type="http://schemas.openxmlformats.org/officeDocument/2006/relationships/hyperlink" Target="https://pal.epam.com/pal_method_plugin/guidances/whitepapers/doc_WIIT_AntivirusProtection_90900163.htm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6.jpg"/><Relationship Id="rId56" Type="http://schemas.openxmlformats.org/officeDocument/2006/relationships/image" Target="media/image34.png"/><Relationship Id="rId77" Type="http://schemas.openxmlformats.org/officeDocument/2006/relationships/hyperlink" Target="http://cert.epam.com/rootca.cer" TargetMode="External"/><Relationship Id="rId100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hyperlink" Target="https://sharepoint.epam.com/WFT/ITServices/Shared%20Documents/WFT%20IT%20Services%20Network/Shared%20files/GP/PanGPLinux.tgz" TargetMode="External"/><Relationship Id="rId72" Type="http://schemas.openxmlformats.org/officeDocument/2006/relationships/hyperlink" Target="mailto:Support@epam.com" TargetMode="External"/><Relationship Id="rId93" Type="http://schemas.openxmlformats.org/officeDocument/2006/relationships/image" Target="media/image53.jpg"/><Relationship Id="rId98" Type="http://schemas.openxmlformats.org/officeDocument/2006/relationships/image" Target="media/image58.jp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ei_Tregubovich\AppData\Roaming\Microsoft\Templates\EPM-SPI_EPAMTechWritingB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_x0020_Place xmlns="04916849-628e-4978-b179-60c894f20a79">
      <Url>https://pal.epam.com/pal_method_plugin/guidances/whitepapers/doc_WIIT_RemoteandGuestAccessToCorporateNetworkResources_A204498.html</Url>
      <Description>PAL</Description>
    </Published_x0020_Place>
    <_x0021__x0020_Last_x0020_Approval_x0020_Date xmlns="04916849-628e-4978-b179-60c894f20a79">2019-11-25T23:00:00+00:00</_x0021__x0020_Last_x0020_Approval_x0020_Date>
    <Work_x0020_storage xmlns="04916849-628e-4978-b179-60c894f20a79">
      <Url>https://process.epam.com/work/Shared%20Documents/Work%20Instructions/Global/Support%20functions/Internal%20IT%20Service%20Management</Url>
      <Description>https://process.epam.com/work/Shared%20Documents/Work%20Instructions/Global/Support%20functions/Internal%20IT%20Service%20Management/</Description>
    </Work_x0020_storage>
    <RoutingTargetPath xmlns="http://schemas.microsoft.com/sharepoint/v3" xsi:nil="true"/>
    <Last_x0020_Approver_x0020__x0028_name_x0029_ xmlns="04916849-628e-4978-b179-60c894f20a79">Ivan Tabaravets</Last_x0020_Approver_x0020__x0028_name_x0029_>
    <RoutingTargetFolder xmlns="http://schemas.microsoft.com/sharepoint/v3" xsi:nil="true"/>
    <Document_x0020_Owner_x0020__x0028_position_x0029_ xmlns="04916849-628e-4978-b179-60c894f20a79">Head of Network Services Group</Document_x0020_Owner_x0020__x0028_position_x0029_>
    <Process_x0020_Area xmlns="04916849-628e-4978-b179-60c894f20a79">IT/Service Operation</Process_x0020_Area>
    <URL xmlns="http://schemas.microsoft.com/sharepoint/v3">
      <Url xsi:nil="true"/>
      <Description xsi:nil="true"/>
    </URL>
    <Parent_x0020_Document_x0020__x0028_Container_x0029_ xmlns="04916849-628e-4978-b179-60c894f20a79">Information Security Policy</Parent_x0020_Document_x0020__x0028_Container_x0029_>
    <Review_x0020_Period xmlns="04916849-628e-4978-b179-60c894f20a79">1</Review_x0020_Period>
    <QAG_x0020_Acc xmlns="04916849-628e-4978-b179-60c894f20a79">
      <Value>OD</Value>
    </QAG_x0020_Acc>
    <RoutingTargetLibrary xmlns="http://schemas.microsoft.com/sharepoint/v3" xsi:nil="true"/>
    <QAG_x0020_Resp xmlns="04916849-628e-4978-b179-60c894f20a79">AV</QAG_x0020_Resp>
    <DisplayTemplateJSIconUrl xmlns="http://schemas.microsoft.com/sharepoint/v3">
      <Url xsi:nil="true"/>
      <Description xsi:nil="true"/>
    </DisplayTemplateJSIconUrl>
    <Review_x0020_Comments xmlns="04916849-628e-4978-b179-60c894f20a79" xsi:nil="true"/>
    <Document_x0020_Approver_x0020__x0028_position_x0029_ xmlns="04916849-628e-4978-b179-60c894f20a79">Senior Director, Global IT Operations</Document_x0020_Approver_x0020__x0028_position_x0029_>
    <Locations xmlns="04916849-628e-4978-b179-60c894f20a79">
      <Value>Global</Value>
    </Locations>
    <Document_x0020_Reviewer xmlns="04916849-628e-4978-b179-60c894f20a79">Network Services Group</Document_x0020_Reviewer>
    <Unit_x0020__x0028_UPSA_x0029_ xmlns="04916849-628e-4978-b179-60c894f20a79">
      <Url>https://upsa.epam.com/workload/orgchart.do?unitId=4000741400000539297#</Url>
      <Description>Network Services Group</Description>
    </Unit_x0020__x0028_UPSA_x0029_>
    <Keep_x0020_Informed xmlns="04916849-628e-4978-b179-60c894f20a79">
      <Value>.</Value>
    </Keep_x0020_Informed>
    <Subarea xmlns="04916849-628e-4978-b179-60c894f20a79">Access and network management</Subarea>
    <Approval_x0020_Date xmlns="04916849-628e-4978-b179-60c894f20a79">2019-10-23T21:00:00+00:00</Approval_x0020_Date>
    <Acronym xmlns="04916849-628e-4978-b179-60c894f20a79" xsi:nil="true"/>
    <Group1 xmlns="04916849-628e-4978-b179-60c894f20a79" xsi:nil="true"/>
  </documentManagement>
</p:properties>
</file>

<file path=customXml/item2.xml><?xml version="1.0" encoding="utf-8"?>
<?mso-contentType ?>
<customXsn xmlns="http://schemas.microsoft.com/office/2006/metadata/customXsn">
  <xsnLocation/>
  <cached>True</cached>
  <openByDefault>False</openByDefault>
  <xsnScope/>
</customXsn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EPAM QA" ma:contentTypeID="0x010100C8C0FB4F8C3553498E91071C29CD2487000C83E478251D244F9F26BB08167AD37F" ma:contentTypeVersion="149" ma:contentTypeDescription="contains EPAM QA Documents" ma:contentTypeScope="" ma:versionID="4bfb47bab976a9fc40de8df23516de84">
  <xsd:schema xmlns:xsd="http://www.w3.org/2001/XMLSchema" xmlns:xs="http://www.w3.org/2001/XMLSchema" xmlns:p="http://schemas.microsoft.com/office/2006/metadata/properties" xmlns:ns1="http://schemas.microsoft.com/sharepoint/v3" xmlns:ns2="04916849-628e-4978-b179-60c894f20a79" targetNamespace="http://schemas.microsoft.com/office/2006/metadata/properties" ma:root="true" ma:fieldsID="d1bf67adb4dd693cfb509db7ce873f8f" ns1:_="" ns2:_="">
    <xsd:import namespace="http://schemas.microsoft.com/sharepoint/v3"/>
    <xsd:import namespace="04916849-628e-4978-b179-60c894f20a79"/>
    <xsd:element name="properties">
      <xsd:complexType>
        <xsd:sequence>
          <xsd:element name="documentManagement">
            <xsd:complexType>
              <xsd:all>
                <xsd:element ref="ns2:QAG_x0020_Resp" minOccurs="0"/>
                <xsd:element ref="ns2:Process_x0020_Area" minOccurs="0"/>
                <xsd:element ref="ns2:Parent_x0020_Document_x0020__x0028_Container_x0029_" minOccurs="0"/>
                <xsd:element ref="ns2:Published_x0020_Place" minOccurs="0"/>
                <xsd:element ref="ns2:Unit_x0020__x0028_UPSA_x0029_" minOccurs="0"/>
                <xsd:element ref="ns2:Locations" minOccurs="0"/>
                <xsd:element ref="ns2:QAG_x0020_Acc" minOccurs="0"/>
                <xsd:element ref="ns2:Document_x0020_Owner_x0020__x0028_position_x0029_" minOccurs="0"/>
                <xsd:element ref="ns2:Document_x0020_Approver_x0020__x0028_position_x0029_" minOccurs="0"/>
                <xsd:element ref="ns2:Last_x0020_Approver_x0020__x0028_name_x0029_" minOccurs="0"/>
                <xsd:element ref="ns2:_x0021__x0020_Last_x0020_Approval_x0020_Date" minOccurs="0"/>
                <xsd:element ref="ns2:Document_x0020_Reviewer" minOccurs="0"/>
                <xsd:element ref="ns2:Review_x0020_Period" minOccurs="0"/>
                <xsd:element ref="ns2:Review_x0020_Comments" minOccurs="0"/>
                <xsd:element ref="ns1:URL" minOccurs="0"/>
                <xsd:element ref="ns2:Work_x0020_storage" minOccurs="0"/>
                <xsd:element ref="ns1:DisplayTemplateJSIconUrl" minOccurs="0"/>
                <xsd:element ref="ns2:Keep_x0020_Informed" minOccurs="0"/>
                <xsd:element ref="ns2:Subarea" minOccurs="0"/>
                <xsd:element ref="ns1:RoutingTargetFolder" minOccurs="0"/>
                <xsd:element ref="ns1:RoutingTargetLibrary" minOccurs="0"/>
                <xsd:element ref="ns1:RoutingTargetPath" minOccurs="0"/>
                <xsd:element ref="ns2:SharedWithUsers" minOccurs="0"/>
                <xsd:element ref="ns2:Approval_x0020_Date" minOccurs="0"/>
                <xsd:element ref="ns2:Group1" minOccurs="0"/>
                <xsd:element ref="ns2:Acronym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URL" ma:index="19" nillable="true" ma:displayName="URL" ma:internalName="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DisplayTemplateJSIconUrl" ma:index="21" nillable="true" ma:displayName="Icon" ma:description="Icon to be displayed for this override." ma:format="Image" ma:internalName="DisplayTemplateJSIcon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RoutingTargetFolder" ma:index="27" nillable="true" ma:displayName="Target Folder" ma:description="" ma:hidden="true" ma:internalName="RoutingTargetFolder" ma:readOnly="false">
      <xsd:simpleType>
        <xsd:restriction base="dms:Text">
          <xsd:maxLength value="255"/>
        </xsd:restriction>
      </xsd:simpleType>
    </xsd:element>
    <xsd:element name="RoutingTargetLibrary" ma:index="28" nillable="true" ma:displayName="Target Library" ma:description="" ma:hidden="true" ma:internalName="RoutingTargetLibrary" ma:readOnly="false">
      <xsd:simpleType>
        <xsd:restriction base="dms:Text">
          <xsd:maxLength value="255"/>
        </xsd:restriction>
      </xsd:simpleType>
    </xsd:element>
    <xsd:element name="RoutingTargetPath" ma:index="29" nillable="true" ma:displayName="Target Path" ma:description="" ma:hidden="true" ma:internalName="RoutingTargetPath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916849-628e-4978-b179-60c894f20a79" elementFormDefault="qualified">
    <xsd:import namespace="http://schemas.microsoft.com/office/2006/documentManagement/types"/>
    <xsd:import namespace="http://schemas.microsoft.com/office/infopath/2007/PartnerControls"/>
    <xsd:element name="QAG_x0020_Resp" ma:index="2" nillable="true" ma:displayName="QAG Resp" ma:format="Dropdown" ma:indexed="true" ma:internalName="QAG_x0020_Resp" ma:readOnly="false">
      <xsd:simpleType>
        <xsd:restriction base="dms:Choice">
          <xsd:enumeration value="AB"/>
          <xsd:enumeration value="AL"/>
          <xsd:enumeration value="AS"/>
          <xsd:enumeration value="AT"/>
          <xsd:enumeration value="AV"/>
          <xsd:enumeration value="AZ"/>
          <xsd:enumeration value="GK"/>
          <xsd:enumeration value="HK"/>
          <xsd:enumeration value="IZ"/>
          <xsd:enumeration value="IT"/>
          <xsd:enumeration value="LH"/>
          <xsd:enumeration value="MZ"/>
          <xsd:enumeration value="NP"/>
          <xsd:enumeration value="OD"/>
          <xsd:enumeration value="ODe"/>
          <xsd:enumeration value="OG"/>
          <xsd:enumeration value="RD"/>
          <xsd:enumeration value="RK"/>
          <xsd:enumeration value="RP"/>
          <xsd:enumeration value="SA"/>
          <xsd:enumeration value="SG"/>
          <xsd:enumeration value="SN"/>
          <xsd:enumeration value="SP"/>
          <xsd:enumeration value="VD"/>
          <xsd:enumeration value="VN"/>
          <xsd:enumeration value="VS"/>
          <xsd:enumeration value="YR"/>
          <xsd:enumeration value="#?#"/>
          <xsd:enumeration value="."/>
        </xsd:restriction>
      </xsd:simpleType>
    </xsd:element>
    <xsd:element name="Process_x0020_Area" ma:index="5" nillable="true" ma:displayName="Process Area" ma:format="Dropdown" ma:internalName="Process_x0020_Area" ma:readOnly="false">
      <xsd:simpleType>
        <xsd:restriction base="dms:Choice">
          <xsd:enumeration value="Artifact Management"/>
          <xsd:enumeration value="Corporate rules"/>
          <xsd:enumeration value="Customer Relations"/>
          <xsd:enumeration value="Finance and Reporting"/>
          <xsd:enumeration value="Formal Evaluation"/>
          <xsd:enumeration value="Internal Audit"/>
          <xsd:enumeration value="IT/Continual Service Improvement"/>
          <xsd:enumeration value="IT/Service Design (Security)"/>
          <xsd:enumeration value="IT/ Service Design"/>
          <xsd:enumeration value="IT/Service Operation"/>
          <xsd:enumeration value="IT/Service Strategy"/>
          <xsd:enumeration value="IT/Service Transition"/>
          <xsd:enumeration value="Legal/IPR"/>
          <xsd:enumeration value="People Management/TA"/>
          <xsd:enumeration value="People Management/Travel"/>
          <xsd:enumeration value="People Management/HR"/>
          <xsd:enumeration value="People Management/Training"/>
          <xsd:enumeration value="People Management/Staffing"/>
          <xsd:enumeration value="Procurement"/>
          <xsd:enumeration value="Project Management"/>
          <xsd:enumeration value="Prod/Configuration and Change Management"/>
          <xsd:enumeration value="Prod/Measurement and Analysis"/>
          <xsd:enumeration value="Prod/Risk Management"/>
          <xsd:enumeration value="Prod/Requirement Management"/>
          <xsd:enumeration value="Prod/Verification and Validation"/>
          <xsd:enumeration value="Quality/Process management"/>
          <xsd:enumeration value="Sales &amp; Presales"/>
          <xsd:enumeration value="Service Delivery (MNS)"/>
          <xsd:enumeration value="Software Development"/>
          <xsd:enumeration value="LSH/"/>
          <xsd:enumeration value="###"/>
        </xsd:restriction>
      </xsd:simpleType>
    </xsd:element>
    <xsd:element name="Parent_x0020_Document_x0020__x0028_Container_x0029_" ma:index="6" nillable="true" ma:displayName="Parent Document (Container)" ma:internalName="Parent_x0020_Document_x0020__x0028_Container_x0029_">
      <xsd:simpleType>
        <xsd:restriction base="dms:Text">
          <xsd:maxLength value="255"/>
        </xsd:restriction>
      </xsd:simpleType>
    </xsd:element>
    <xsd:element name="Published_x0020_Place" ma:index="7" nillable="true" ma:displayName="Published Place" ma:format="Hyperlink" ma:internalName="Published_x0020_Plac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Unit_x0020__x0028_UPSA_x0029_" ma:index="8" nillable="true" ma:displayName="Unit (UPSA)" ma:format="Hyperlink" ma:internalName="Unit_x0020__x0028_UPSA_x0029_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ocations" ma:index="9" nillable="true" ma:displayName="Locations" ma:default="Global" ma:internalName="Locations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Global"/>
                    <xsd:enumeration value="AM"/>
                    <xsd:enumeration value="BG"/>
                    <xsd:enumeration value="BY"/>
                    <xsd:enumeration value="CIS"/>
                    <xsd:enumeration value="CN"/>
                    <xsd:enumeration value="CZ"/>
                    <xsd:enumeration value="EU"/>
                    <xsd:enumeration value="IN"/>
                    <xsd:enumeration value="HU"/>
                    <xsd:enumeration value="KZ"/>
                    <xsd:enumeration value="MX"/>
                    <xsd:enumeration value="PL"/>
                    <xsd:enumeration value="RU"/>
                    <xsd:enumeration value="UA"/>
                    <xsd:enumeration value="UK"/>
                    <xsd:enumeration value="US"/>
                    <xsd:enumeration value="###"/>
                  </xsd:restriction>
                </xsd:simpleType>
              </xsd:element>
            </xsd:sequence>
          </xsd:extension>
        </xsd:complexContent>
      </xsd:complexType>
    </xsd:element>
    <xsd:element name="QAG_x0020_Acc" ma:index="10" nillable="true" ma:displayName="QAG Acc" ma:internalName="QAG_x0020_Acc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B"/>
                    <xsd:enumeration value="AL"/>
                    <xsd:enumeration value="AS"/>
                    <xsd:enumeration value="AT"/>
                    <xsd:enumeration value="AV"/>
                    <xsd:enumeration value="AZ"/>
                    <xsd:enumeration value="GK"/>
                    <xsd:enumeration value="HK"/>
                    <xsd:enumeration value="IZ"/>
                    <xsd:enumeration value="IT"/>
                    <xsd:enumeration value="LH"/>
                    <xsd:enumeration value="MZ"/>
                    <xsd:enumeration value="NP"/>
                    <xsd:enumeration value="OD"/>
                    <xsd:enumeration value="ODe"/>
                    <xsd:enumeration value="OG"/>
                    <xsd:enumeration value="RD"/>
                    <xsd:enumeration value="RK"/>
                    <xsd:enumeration value="RP"/>
                    <xsd:enumeration value="SA"/>
                    <xsd:enumeration value="SG"/>
                    <xsd:enumeration value="SN"/>
                    <xsd:enumeration value="SP"/>
                    <xsd:enumeration value="VD"/>
                    <xsd:enumeration value="VN"/>
                    <xsd:enumeration value="VS"/>
                    <xsd:enumeration value="YR"/>
                    <xsd:enumeration value="#?#"/>
                    <xsd:enumeration value="."/>
                  </xsd:restriction>
                </xsd:simpleType>
              </xsd:element>
            </xsd:sequence>
          </xsd:extension>
        </xsd:complexContent>
      </xsd:complexType>
    </xsd:element>
    <xsd:element name="Document_x0020_Owner_x0020__x0028_position_x0029_" ma:index="11" nillable="true" ma:displayName="Document Owner (position)" ma:internalName="Document_x0020_Owner_x0020__x0028_position_x0029_">
      <xsd:simpleType>
        <xsd:restriction base="dms:Text">
          <xsd:maxLength value="255"/>
        </xsd:restriction>
      </xsd:simpleType>
    </xsd:element>
    <xsd:element name="Document_x0020_Approver_x0020__x0028_position_x0029_" ma:index="12" nillable="true" ma:displayName="Document Approver (position)" ma:internalName="Document_x0020_Approver_x0020__x0028_position_x0029_">
      <xsd:simpleType>
        <xsd:restriction base="dms:Text">
          <xsd:maxLength value="255"/>
        </xsd:restriction>
      </xsd:simpleType>
    </xsd:element>
    <xsd:element name="Last_x0020_Approver_x0020__x0028_name_x0029_" ma:index="13" nillable="true" ma:displayName="Last Approver (name)" ma:internalName="Last_x0020_Approver_x0020__x0028_name_x0029_">
      <xsd:simpleType>
        <xsd:restriction base="dms:Text">
          <xsd:maxLength value="255"/>
        </xsd:restriction>
      </xsd:simpleType>
    </xsd:element>
    <xsd:element name="_x0021__x0020_Last_x0020_Approval_x0020_Date" ma:index="14" nillable="true" ma:displayName="Last Approval Date" ma:format="DateOnly" ma:internalName="_x0021__x0020_Last_x0020_Approval_x0020_Date">
      <xsd:simpleType>
        <xsd:restriction base="dms:DateTime"/>
      </xsd:simpleType>
    </xsd:element>
    <xsd:element name="Document_x0020_Reviewer" ma:index="15" nillable="true" ma:displayName="Document Reviewer" ma:internalName="Document_x0020_Reviewer">
      <xsd:simpleType>
        <xsd:restriction base="dms:Text">
          <xsd:maxLength value="255"/>
        </xsd:restriction>
      </xsd:simpleType>
    </xsd:element>
    <xsd:element name="Review_x0020_Period" ma:index="17" nillable="true" ma:displayName="Review Period" ma:decimals="0" ma:internalName="Review_x0020_Period">
      <xsd:simpleType>
        <xsd:restriction base="dms:Number"/>
      </xsd:simpleType>
    </xsd:element>
    <xsd:element name="Review_x0020_Comments" ma:index="18" nillable="true" ma:displayName="Review Comments" ma:internalName="Review_x0020_Comments">
      <xsd:simpleType>
        <xsd:restriction base="dms:Note">
          <xsd:maxLength value="255"/>
        </xsd:restriction>
      </xsd:simpleType>
    </xsd:element>
    <xsd:element name="Work_x0020_storage" ma:index="20" nillable="true" ma:displayName="Work storage" ma:format="Hyperlink" ma:internalName="Work_x0020_stor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Keep_x0020_Informed" ma:index="22" nillable="true" ma:displayName="Keep Informed" ma:internalName="Keep_x0020_Informed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B"/>
                    <xsd:enumeration value="AL"/>
                    <xsd:enumeration value="AS"/>
                    <xsd:enumeration value="AT"/>
                    <xsd:enumeration value="AV"/>
                    <xsd:enumeration value="AZ"/>
                    <xsd:enumeration value="GK"/>
                    <xsd:enumeration value="HK"/>
                    <xsd:enumeration value="IT"/>
                    <xsd:enumeration value="IZ"/>
                    <xsd:enumeration value="LH"/>
                    <xsd:enumeration value="MZ"/>
                    <xsd:enumeration value="NP"/>
                    <xsd:enumeration value="OD"/>
                    <xsd:enumeration value="OG"/>
                    <xsd:enumeration value="RD"/>
                    <xsd:enumeration value="RK"/>
                    <xsd:enumeration value="RP"/>
                    <xsd:enumeration value="SA"/>
                    <xsd:enumeration value="SG"/>
                    <xsd:enumeration value="SN"/>
                    <xsd:enumeration value="SP"/>
                    <xsd:enumeration value="VD"/>
                    <xsd:enumeration value="VN"/>
                    <xsd:enumeration value="VS"/>
                    <xsd:enumeration value="YR"/>
                    <xsd:enumeration value="#?#"/>
                    <xsd:enumeration value="."/>
                  </xsd:restriction>
                </xsd:simpleType>
              </xsd:element>
            </xsd:sequence>
          </xsd:extension>
        </xsd:complexContent>
      </xsd:complexType>
    </xsd:element>
    <xsd:element name="Subarea" ma:index="23" nillable="true" ma:displayName="Subarea" ma:default="###" ma:format="RadioButtons" ma:internalName="Subarea">
      <xsd:simpleType>
        <xsd:restriction base="dms:Choice">
          <xsd:enumeration value="###"/>
          <xsd:enumeration value="ISMS Management"/>
          <xsd:enumeration value="Physical Security"/>
          <xsd:enumeration value="Data Privacy"/>
          <xsd:enumeration value="Project/account security"/>
          <xsd:enumeration value="Software assets"/>
          <xsd:enumeration value="Hardware assets"/>
          <xsd:enumeration value="Access and network management"/>
          <xsd:enumeration value="Risk management"/>
          <xsd:enumeration value="IT &amp; IT Security services"/>
          <xsd:enumeration value="Change management"/>
          <xsd:enumeration value="Application security"/>
          <xsd:enumeration value="People management"/>
          <xsd:enumeration value="Rules for users"/>
          <xsd:enumeration value="Internal audit"/>
          <xsd:enumeration value="Vendor management"/>
          <xsd:enumeration value="Location level regulatory documents"/>
          <xsd:enumeration value="Incident management"/>
          <xsd:enumeration value="Business Continuity"/>
        </xsd:restriction>
      </xsd:simpleType>
    </xsd:element>
    <xsd:element name="SharedWithUsers" ma:index="35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pproval_x0020_Date" ma:index="36" nillable="true" ma:displayName="Approval Date" ma:format="DateOnly" ma:internalName="Approval_x0020_Date">
      <xsd:simpleType>
        <xsd:restriction base="dms:DateTime"/>
      </xsd:simpleType>
    </xsd:element>
    <xsd:element name="Group1" ma:index="37" nillable="true" ma:displayName="Group" ma:format="Dropdown" ma:internalName="Group1" ma:readOnly="false">
      <xsd:simpleType>
        <xsd:restriction base="dms:Choice">
          <xsd:enumeration value="Code of Conduct"/>
          <xsd:enumeration value="Corporate Governance Policy"/>
          <xsd:enumeration value="Policy"/>
          <xsd:enumeration value="Process Description"/>
          <xsd:enumeration value="Procedure Description"/>
          <xsd:enumeration value="Guideline"/>
          <xsd:enumeration value="Work Instruction"/>
          <xsd:enumeration value="Example"/>
          <xsd:enumeration value="Work Product Template"/>
          <xsd:enumeration value="Certificate"/>
          <xsd:enumeration value="Customer standard"/>
          <xsd:enumeration value="International standard"/>
          <xsd:enumeration value="Work Product"/>
        </xsd:restriction>
      </xsd:simpleType>
    </xsd:element>
    <xsd:element name="Acronym" ma:index="38" nillable="true" ma:displayName="Acronym" ma:internalName="Acronym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31" ma:displayName="Author"/>
        <xsd:element ref="dcterms:created" minOccurs="0" maxOccurs="1"/>
        <xsd:element ref="dc:identifier" minOccurs="0" maxOccurs="1"/>
        <xsd:element name="contentType" minOccurs="0" maxOccurs="1" type="xsd:string" ma:index="33" ma:displayName="Content Type"/>
        <xsd:element ref="dc:title" minOccurs="0" maxOccurs="1" ma:index="1" ma:displayName="Title (Doc)"/>
        <xsd:element ref="dc:subject" minOccurs="0" maxOccurs="1" ma:index="4" ma:displayName="Subject (Doc)"/>
        <xsd:element ref="dc:description" minOccurs="0" maxOccurs="1"/>
        <xsd:element name="keywords" minOccurs="0" maxOccurs="1" type="xsd:string" ma:displayName="Keywords"/>
        <xsd:element ref="dc:language" minOccurs="0" maxOccurs="1"/>
        <xsd:element name="category" minOccurs="0" maxOccurs="1" type="xsd:string" ma:index="3" ma:displayName="Category (Doc)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BDE6D-27EA-4276-B6E3-F1F8111F8781}">
  <ds:schemaRefs>
    <ds:schemaRef ds:uri="http://schemas.microsoft.com/office/2006/metadata/properties"/>
    <ds:schemaRef ds:uri="http://schemas.microsoft.com/office/infopath/2007/PartnerControls"/>
    <ds:schemaRef ds:uri="04916849-628e-4978-b179-60c894f20a79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29778CB-E2F0-46EB-A548-043C49E93AEE}">
  <ds:schemaRefs>
    <ds:schemaRef ds:uri="http://schemas.microsoft.com/office/2006/metadata/customXsn"/>
  </ds:schemaRefs>
</ds:datastoreItem>
</file>

<file path=customXml/itemProps3.xml><?xml version="1.0" encoding="utf-8"?>
<ds:datastoreItem xmlns:ds="http://schemas.openxmlformats.org/officeDocument/2006/customXml" ds:itemID="{7BAA38ED-D975-4041-AA5C-9AA0D07E52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998792-8DC5-4182-A02E-9281D00999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4916849-628e-4978-b179-60c894f20a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A8B2535-E8D8-40A9-8665-A26A9EC9B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EPM-SPI_EPAMTechWritingBase.dotx</Template>
  <TotalTime>1</TotalTime>
  <Pages>11</Pages>
  <Words>5638</Words>
  <Characters>32138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Remote and Guest Access to Corporate Network Resources</vt:lpstr>
    </vt:vector>
  </TitlesOfParts>
  <Company>EPAM Systems</Company>
  <LinksUpToDate>false</LinksUpToDate>
  <CharactersWithSpaces>37701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Remote and Guest Access to Corporate Network Resources</dc:title>
  <dc:subject>Work Instruction</dc:subject>
  <dc:creator>Olga Martyshuk</dc:creator>
  <cp:keywords/>
  <dc:description/>
  <cp:lastModifiedBy>Hanna Karelina</cp:lastModifiedBy>
  <cp:revision>2</cp:revision>
  <dcterms:created xsi:type="dcterms:W3CDTF">2020-03-17T14:18:00Z</dcterms:created>
  <dcterms:modified xsi:type="dcterms:W3CDTF">2020-03-17T14:18:00Z</dcterms:modified>
  <cp:category>QMS Document</cp:category>
  <cp:contentStatus>Published in PAL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EPM-SPI</vt:lpwstr>
  </property>
  <property fmtid="{D5CDD505-2E9C-101B-9397-08002B2CF9AE}" pid="3" name="Classification">
    <vt:lpwstr>CONFIDENTIAL</vt:lpwstr>
  </property>
  <property fmtid="{D5CDD505-2E9C-101B-9397-08002B2CF9AE}" pid="4" name="Approval Date">
    <vt:lpwstr>10-Jan-2020</vt:lpwstr>
  </property>
  <property fmtid="{D5CDD505-2E9C-101B-9397-08002B2CF9AE}" pid="5" name="ContentTypeId">
    <vt:lpwstr>0x010100C8C0FB4F8C3553498E91071C29CD2487000C83E478251D244F9F26BB08167AD37F</vt:lpwstr>
  </property>
  <property fmtid="{D5CDD505-2E9C-101B-9397-08002B2CF9AE}" pid="6" name="DocumentStatus">
    <vt:lpwstr>Approved</vt:lpwstr>
  </property>
  <property fmtid="{D5CDD505-2E9C-101B-9397-08002B2CF9AE}" pid="7" name="DataSource">
    <vt:lpwstr>, </vt:lpwstr>
  </property>
  <property fmtid="{D5CDD505-2E9C-101B-9397-08002B2CF9AE}" pid="8" name="DocumentType">
    <vt:lpwstr>Work Instruction</vt:lpwstr>
  </property>
  <property fmtid="{D5CDD505-2E9C-101B-9397-08002B2CF9AE}" pid="9" name="Group1">
    <vt:lpwstr>EPAM QMS document</vt:lpwstr>
  </property>
  <property fmtid="{D5CDD505-2E9C-101B-9397-08002B2CF9AE}" pid="10" name="TestGroupOrUser">
    <vt:lpwstr/>
  </property>
  <property fmtid="{D5CDD505-2E9C-101B-9397-08002B2CF9AE}" pid="11" name="Document Type">
    <vt:lpwstr>Work Instruction</vt:lpwstr>
  </property>
  <property fmtid="{D5CDD505-2E9C-101B-9397-08002B2CF9AE}" pid="12" name="DetailLink">
    <vt:lpwstr>, </vt:lpwstr>
  </property>
  <property fmtid="{D5CDD505-2E9C-101B-9397-08002B2CF9AE}" pid="13" name="Company">
    <vt:lpwstr>EPAM</vt:lpwstr>
  </property>
  <property fmtid="{D5CDD505-2E9C-101B-9397-08002B2CF9AE}" pid="14" name="Tags">
    <vt:lpwstr>;#Key ISMS;#LSH;#</vt:lpwstr>
  </property>
</Properties>
</file>